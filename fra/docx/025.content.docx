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Biblica Bible Dictionary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Biblica Study Notes (Key Terms)</w:t>
      </w:r>
      <w:r>
        <w:rPr>
          <w:lang w:val="fr_FR" w:bidi="fr_FR"/>
        </w:rPr>
        <w:t xml:space="preserve"> © 2023 Biblica Inc. Released under CC BY-SA 4.0 license. </w:t>
      </w:r>
      <w:r>
        <w:rPr>
          <w:lang w:val="fr_FR" w:bidi="fr_FR"/>
        </w:rPr>
        <w:t>Biblica Study Notes</w:t>
      </w:r>
      <w:r>
        <w:rPr>
          <w:lang w:val="fr_FR" w:bidi="fr_FR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Y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Yaël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>Une femme du peuple des Kénites qui vivait parmi les Israélites. Héber était son mari. Elle était de la lignée familiale du beau-frère de Moïse, Hobab. Elle a tué un chef militaire cananéen nommé Sisera. Yaël a été un personnage important de la chanson que Débora a chantée après la victoire des Israélites dans le chapitre 5 du livre des Juges.</w:t>
      </w:r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