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(Key Terms)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U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Urie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Le mari de Bethsabée et l'un des 30 chefs principaux de David. Même s'il était hittite, c'est-à-dire étranger, il était considéré comme faisant partie d'Israël. David l'a fait assassiner lors de la bataille contre les Ammonites à Rabba.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