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Biblica Bible Dictionary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Biblica Study Notes (Key Terms)</w:t>
      </w:r>
      <w:r>
        <w:rPr>
          <w:lang w:val="fr_FR" w:bidi="fr_FR"/>
        </w:rPr>
        <w:t xml:space="preserve"> © 2023 Biblica Inc. Released under CC BY-SA 4.0 license. </w:t>
      </w:r>
      <w:r>
        <w:rPr>
          <w:lang w:val="fr_FR" w:bidi="fr_FR"/>
        </w:rPr>
        <w:t>Biblica Study Notes</w:t>
      </w:r>
      <w:r>
        <w:rPr>
          <w:lang w:val="fr_FR" w:bidi="fr_FR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Z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Zabulon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Le sixième fils de Jacob et Léa. Dans la langue hébraïque, le nom </w:t>
      </w:r>
      <w:r>
        <w:rPr>
          <w:i/>
          <w:lang w:val="fr_FR" w:bidi="fr_FR"/>
        </w:rPr>
        <w:t xml:space="preserve">Zabulon </w:t>
      </w:r>
      <w:r>
        <w:rPr>
          <w:lang w:val="fr_FR" w:bidi="fr_FR"/>
        </w:rPr>
        <w:t>signifie probablement "honneur". Sa lignée familiale est devenue une tribu d'Israël.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Zacharie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>Un prêtre et prophète en Judée lorsque le gouvernement perse était au pouvoir. Il était le fils de Bérékia et était de la tribu de Lévi. Il a encouragé Josué et Zorobabel à reconstruire le Temple. Ses visions et ses prophéties sont rapportées dans le livre de Zacharie. Ce n'était pas le même Zacharie que le père de Jean-Baptiste.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Zacharie - Nouveau Testament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>Le père de Jean le Baptiste. Elizabeth était sa femme. Il était prêtre de la tribu de Lévi et de la lignée d'Aaron. Zacharie a prononcé une belle prophétie à la naissance de Jean le Baptiste.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Zilpah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>Une servante de Léa. Léa l'a donnée comme concubine à Jacob (</w:t>
      </w:r>
      <w:r>
        <w:rPr>
          <w:lang w:val="fr_FR" w:bidi="fr_FR"/>
        </w:rPr>
        <w:t>concubines</w:t>
      </w:r>
      <w:r>
        <w:rPr>
          <w:lang w:val="fr_FR" w:bidi="fr_FR"/>
        </w:rPr>
        <w:t>). Les lignées familiales de ses fils Gad et Aser sont devenues des tribus d'Israël.</w:t>
      </w:r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