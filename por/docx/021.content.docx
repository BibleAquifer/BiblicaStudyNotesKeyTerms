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(Key Terms)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Últimos dias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Uma maneira de falar sobre um tempo no futuro. Alguns profetas na Bíblia o descreveram como um tempo em que Deus agiria. Ele agiria para garantir que todas as pessoas o honrassem. Outros escritores na Bíblia o descreveram como um tempo de sofrimento. Seria um tempo antes de Deus julgar o mundo. As pessoas fariam muitas coisas más durante esse tempo. Alguns escritores do Novo Testamento descreveram o tempo após a ressurreição de Jesus como os últimos dias. Foi considerado o tempo em que a igreja vive até Jesus retornar à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Ungido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No Antigo Testamento, ungir significava derramar óleo sobre alguém. Geralmente, o óleo era derramado na cabeça da pessoa. Frequentemente, isso significava que Deus havia dado à pessoa um certo trabalho a fazer. Sacerdotes e reis eram ungidos para mostrar que Deus os escolheu para serem líderes. Isso mostrava que o poder de Deus estava com eles. No Novo Testamento, os seguidores de Jesus foram ungidos com o Espírito Santo. Isso significa que o Espírito Santo vive dentro de cada crente. O Espírito mostra que os seguidores de Jesus pertencem a Deus e são parte do seu povo. O trabalho para o qual são ungidos é continuar fazendo o trabalho de Jesus na terra. Os crentes também ungiam uns aos outros com óleo quando oravam por cura. O óleo não curava as pessoas. Isso mostrava que confiavam em Deus enquanto oravam. (</w:t>
      </w:r>
      <w:r>
        <w:rPr>
          <w:lang w:val="pt_PT" w:bidi="pt_PT"/>
        </w:rPr>
        <w:t>Oliveira</w:t>
      </w:r>
      <w:r>
        <w:rPr>
          <w:lang w:val="pt_PT" w:bidi="pt_PT"/>
        </w:rPr>
        <w:t>)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Urias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>O marido de Bate-Seba e um dos 30 principais guerreiros de Davi. Ele era um hitita. Ele era um estrangeiro que era considerado parte de Israel. Davi mandou matá-lo na batalha contra os amonitas em Rabá.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