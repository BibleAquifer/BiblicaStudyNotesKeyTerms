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(Portuguese)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anos</w:t>
      </w:r>
      <w:r/>
    </w:p>
    <w:p>
      <w:r/>
      <w:r>
        <w:t>Em uma visão, João viu que o diabo estava preso no Abismo por 1.000 anos. João também viu que Cristo reinou por 1.000 anos. Alguns de seus seguidores que foram mortos reinaram com ele. Algumas pessoas acreditam que essas coisas acontecerão exatamente como João as viu na visão. Outros acreditam que essas coisas são sinais. Eles são sinais de como Deus trará julgamento contra o mal e trará seu reino à terra.</w:t>
      </w:r>
      <w:r/>
      <w:r/>
      <w:r/>
    </w:p>
    <w:p>
      <w:pPr>
        <w:pStyle w:val="Heading2"/>
      </w:pPr>
      <w:r>
        <w:t>12 juízes</w:t>
      </w:r>
      <w:r/>
    </w:p>
    <w:p>
      <w:r/>
      <w:r>
        <w:t>Doze líderes foram chamados juízes no livro de Juízes. O trabalho deles incluía mais do que o trabalho de juízes que tomavam decisões sobre leis. Eles eram líderes militares que lutavam contra os inimigos de Israel. Deus os usou para resgatar seu povo de ser maltratado. Esses líderes serviram em diferentes áreas de Israel e entre diferentes tribos após a morte de Josué. Eles não lideraram todas as 12 tribos de uma vez. Esses 12 líderes foram Otoniel, Eúde, Sangar, Débora, Gideão, Tolá, Jair, Jefté, Ibsã, Elom, Abdom e Sansão. Outros líderes como Samuel também serviram como juízes dessa maneira.</w:t>
      </w:r>
      <w:r/>
      <w:r/>
      <w:r/>
    </w:p>
    <w:p>
      <w:pPr>
        <w:pStyle w:val="Heading2"/>
      </w:pPr>
      <w:r>
        <w:t>12 tribos</w:t>
      </w:r>
      <w:r/>
    </w:p>
    <w:p>
      <w:r/>
      <w:r>
        <w:t>Jacó teve 12 filhos. As famílias dos filhos e netos de Jacó tornaram-se tribos muito grandes. Esses 12 grupos familiares formaram a nação de Israel. Em diferentes partes da Bíblia, a lista de tribos inclui nomes diferentes. Mas todos são filhos ou netos de Jacó. Deus prometeu dar-lhes a terra de Canaã para viverem. (</w:t>
      </w:r>
      <w:r>
        <w:t>Jacó</w:t>
      </w:r>
      <w:r>
        <w:t>)</w:t>
      </w:r>
      <w:r/>
      <w:r/>
      <w:r/>
    </w:p>
    <w:p>
      <w:pPr>
        <w:pStyle w:val="Heading2"/>
      </w:pPr>
      <w:r>
        <w:t>144.000</w:t>
      </w:r>
      <w:r/>
    </w:p>
    <w:p>
      <w:r/>
      <w:r>
        <w:t>Este número era 12 x 12.000. Era uma maneira de falar sobre todo o povo de Deus. Eles eram de todos os tempos e lugares e havia muitos para contar. Não significava exatamente 144.000 pessoas da linhagem da família de Abraão. Significava o número completo daqueles que confiam em Jesus.</w:t>
      </w:r>
      <w:r/>
      <w:r/>
      <w:r/>
    </w:p>
    <w:p>
      <w:pPr>
        <w:pStyle w:val="Heading2"/>
      </w:pPr>
      <w:r>
        <w:t>24 anciãos</w:t>
      </w:r>
      <w:r/>
    </w:p>
    <w:p>
      <w:r/>
      <w:r>
        <w:t>Seres que João viu em uma visão do céu. Acredita-se que eles sejam um sinal. O número 24 pode representar as 12 tribos de Israel juntamente com os 12 apóstolos. Dessa forma, eles são um sinal para todo o povo de Deus. Suas roupas brancas mostram que foram justificados perante Deus. Suas coroas e tronos mostram que fazem parte do reino de Deus. Isso também mostra que os anciãos têm autoridade para governar. Os anciãos adoram a Deus por criar o mundo e por salvar seu povo. Eles o adoram por ser santo, grandioso e digno.</w:t>
      </w:r>
      <w:r/>
      <w:r/>
      <w:r/>
    </w:p>
    <w:p>
      <w:pPr>
        <w:pStyle w:val="Heading2"/>
      </w:pPr>
      <w:r>
        <w:t>40 anos</w:t>
      </w:r>
      <w:r/>
    </w:p>
    <w:p>
      <w:r/>
      <w:r>
        <w:t>Uma maneira que os escritores da Bíblia descreveram algo que aconteceu por muito tempo. 40 anos era considerado igual ao tempo que levava para envelhecer. Descrevia quanto tempo os israelitas vagaram no deserto antes de entrar em Canaã. Descrevia quanto tempo muitos líderes e reis importantes governaram em Israel. O número era um sinal de que o que aconteceu foi importante.</w:t>
      </w:r>
      <w:r/>
      <w:r/>
      <w:r/>
    </w:p>
    <w:p>
      <w:pPr>
        <w:pStyle w:val="Heading2"/>
      </w:pPr>
      <w:r>
        <w:t>40 dias</w:t>
      </w:r>
      <w:r/>
    </w:p>
    <w:p>
      <w:r/>
      <w:r>
        <w:t>Uma maneira que os escritores da Bíblia descreveram quando algo espiritualmente importante aconteceu. Isso poderia ser um desafio espiritual. Poderia ser um momento de estar próximo a Deus ou de se encontrar com Deus. Poderia ser um momento de se afastar do pecado e ter uma fé mais forte em Deus. Pode ou não ter durado um período de 40 dias e 40 noites. Os números eram um sinal sobre o fator espiritual que aconteceu. Este sinal foi importante na vida de muitos profetas e na vida de Jesus.</w:t>
      </w:r>
      <w:r/>
      <w:r/>
      <w:r/>
    </w:p>
    <w:p>
      <w:pPr>
        <w:pStyle w:val="Heading2"/>
      </w:pPr>
      <w:r>
        <w:t>42 meses</w:t>
      </w:r>
      <w:r/>
    </w:p>
    <w:p>
      <w:r/>
      <w:r>
        <w:t>Isso é três anos e meio. É metade de sete anos. Na Bíblia, sete é o número para coisas completas. Em Apocalipse, João viu certas coisas acontecerem por metade de sete anos. Isso significava que essas coisas não estavam completas. Significava que o governante ou governo poderoso no capítulo 13 de Apocalipse não teria poder total. O poder deles não duraria para sempre como o reino de Deus duraria.</w:t>
      </w:r>
      <w:r/>
      <w:r/>
      <w:r/>
    </w:p>
    <w:p>
      <w:pPr>
        <w:pStyle w:val="Heading2"/>
      </w:pPr>
      <w:r>
        <w:t>605 a.C.</w:t>
      </w:r>
      <w:r/>
    </w:p>
    <w:p>
      <w:r/>
      <w:r>
        <w:t>O ano em que muitas coisas importantes registradas nos livros de Jeremias e Daniel aconteceram. Foi o ano em que Baruque transcreveu as profecias de Jeremias. Foi o ano em que houve uma batalha importante entre Egito, Assíria e Babilônia. A batalha foi travada em uma cidade no rio Eufrates chamada Carquemis. Os exércitos da Babilônia venceram. O governo babilônico então passou a controlar as nações naquela área do mundo. Foi o ano em que Nabucodonosor se tornou rei da Babilônia. Foi também o ano em que Jeoaquim foi levado como prisioneiro para a Babilônia. Ele e um grupo de pessoas do reino do sul foram forçados a deixar Judá. Eles foram forçados a viver no exílio na Babilônia. Daniel, Sadraque, Mesaque e Abednego estavam nesse grupo.</w:t>
      </w:r>
      <w:r/>
      <w:r/>
      <w:r/>
    </w:p>
    <w:p>
      <w:pPr>
        <w:pStyle w:val="Heading2"/>
      </w:pPr>
      <w:r>
        <w:t>666</w:t>
      </w:r>
      <w:r/>
    </w:p>
    <w:p>
      <w:r/>
      <w:r>
        <w:t>O número da besta do mar na visão de João. Não há nada de mágico ou maligno no número 666. O número 666 é um sinal. É um sinal para um ser humano ou governo que busca autoridade completa e total. Ele afirma ser tão poderosos quanto Deus. Ele também afirma ser digno de ser adorado da mesma maneira que Deus.</w:t>
      </w:r>
      <w:r/>
      <w:r/>
      <w:r/>
    </w:p>
    <w:p>
      <w:pPr>
        <w:pStyle w:val="Heading2"/>
      </w:pPr>
      <w:r>
        <w:t>70 anos</w:t>
      </w:r>
      <w:r/>
    </w:p>
    <w:p>
      <w:r/>
      <w:r>
        <w:t>Uma maneira de descrever quanto tempo o reino do sul enfrentou a maldição do exílio. Era um sinal de que o exílio durou muito tempo. Também era um sinal de que o exílio não duraria para sempre. 70 anos podem descrever vários períodos importantes de tempo. No ano 605 a.C., Nabucodonosor tornou-se rei da Babilônia. Cerca de 70 anos depois, o governo persa assumiu o controle do governo babilônico. No ano 605 a.C., pessoas de Jerusalém foram forçadas a viver na Babilônia. Cerca de 70 anos depois, um grupo de judeus retornou à Judá vindo da Babilônia. No ano 586 a.C., exércitos babilônicos destruíram o templo em Jerusalém. Cerca de 70 anos depois, os judeus reconstruíram o templo em Jerusalém.</w:t>
      </w:r>
      <w:r/>
      <w:r/>
      <w:r/>
    </w:p>
    <w:p>
      <w:pPr>
        <w:pStyle w:val="Heading2"/>
      </w:pPr>
      <w:r>
        <w:t>70 d.C.</w:t>
      </w:r>
      <w:r/>
    </w:p>
    <w:p>
      <w:r/>
      <w:r>
        <w:t>O ano em que os exércitos romanos destruíram o templo. Eles também destruíram grande parte da cidade de Jerusalém. Rebeldes judeus estavam lutando contra o domínio de Roma há quatro anos. Então os exércitos romanos mataram muitos judeus e queimaram o templo. O templo nunca foi reconstruído. Jesus havia avisado as pessoas muitas vezes que isso aconteceria. Jesus descreveu isso como uma punição por não o aceitarem como o Messias enviado por Deus.</w:t>
      </w:r>
      <w:r/>
      <w:r/>
      <w:r/>
    </w:p>
    <w:p>
      <w:pPr>
        <w:pStyle w:val="Heading2"/>
      </w:pPr>
      <w:r>
        <w:t>A palavra de Deus</w:t>
      </w:r>
      <w:r/>
    </w:p>
    <w:p>
      <w:r/>
      <w:r>
        <w:t>Ao longo da Bíblia, há muitos significados para a palavra de Deus. O primeiro significado é qualquer coisa que Deus fala. Isso inclui leis, promessas, profecias e tudo o que Deus diz. Deus falou palavras para criar o mundo. As palavras de Deus são poderosas e fazem as coisas acontecerem. O segundo significado é um nome para Jesus. Jesus é chamado tanto de a Palavra quanto de a Palavra de Deus. Esses títulos significam que Deus criou o mundo através de Jesus. Eles significam que Jesus sempre viveu e nunca deixou de viver. Eles significam que Jesus mostra às pessoas quem é Deus. O terceiro significado para a palavra de Deus é a coleção de escritos sagrados estudados pelo povo de Deus. Isso também é chamado de Escritura. O Antigo Testamento era entendido como a palavra de Deus e a Escritura. Isso era verdade para o povo de Deus antes do tempo de Jesus. Para os crentes nos tempos do Novo Testamento, a palavra de Deus também incluía os ensinamentos de Jesus. Os apóstolos pregavam a palavra de Deus. Isso incluía a mensagem sobre Jesus no Antigo Testamento. Também incluía tudo o que Jesus ensinou. O Antigo e o Novo Testamentos juntos são entendidos como a palavra de Deus e a Escritura. Isso é verdade para os crentes após os tempos do Novo Testamento. (</w:t>
      </w:r>
      <w:r>
        <w:t>Bíblia</w:t>
      </w:r>
      <w:r>
        <w:t>)</w:t>
      </w:r>
      <w:r/>
      <w:r/>
      <w:r/>
    </w:p>
    <w:p>
      <w:pPr>
        <w:pStyle w:val="Heading2"/>
      </w:pPr>
      <w:r>
        <w:t>A vara de Arão</w:t>
      </w:r>
      <w:r/>
    </w:p>
    <w:p>
      <w:r/>
      <w:r>
        <w:t>A vara que Arão usou quando Deus fez sinais e maravilhas através dele. Mais tarde, Deus fez com que a vara brotasse botões, flores e amêndoas. Isso mostrou que Deus havia escolhido a linhagem da família de Arão para servi-lo como sacerdotes. A vara de Arão foi guardada na arca da aliança.</w:t>
      </w:r>
      <w:r/>
      <w:r/>
      <w:r/>
    </w:p>
    <w:p>
      <w:pPr>
        <w:pStyle w:val="Heading2"/>
      </w:pPr>
      <w:r>
        <w:t>a.C.</w:t>
      </w:r>
      <w:r/>
    </w:p>
    <w:p>
      <w:r/>
      <w:r>
        <w:t>Uma maneira de descrever todos os anos antes do nascimento de Jesus. a.C. significa antes de Cristo.</w:t>
      </w:r>
      <w:r/>
      <w:r/>
      <w:r/>
    </w:p>
    <w:p>
      <w:pPr>
        <w:pStyle w:val="Heading2"/>
      </w:pPr>
      <w:r>
        <w:t>Abba</w:t>
      </w:r>
      <w:r/>
    </w:p>
    <w:p>
      <w:r/>
      <w:r>
        <w:t>Uma palavra na língua aramaica que significa pai. Jesus chamou Deus de Abba. Aqueles que seguem Jesus fazem parte da família de Deus. Então, eles podem chamar Deus de Pai ou Abba assim como Jesus faz. Este nome mostra quão próximo Deus está de todos aqueles que confiam nele.</w:t>
      </w:r>
      <w:r/>
      <w:r/>
      <w:r/>
    </w:p>
    <w:p>
      <w:pPr>
        <w:pStyle w:val="Heading2"/>
      </w:pPr>
      <w:r>
        <w:t>Abel</w:t>
      </w:r>
      <w:r/>
    </w:p>
    <w:p>
      <w:r/>
      <w:r>
        <w:t>O segundo filho de Adão e Eva. Ele era um pastor. Ele fez uma oferta que agradou a Deus. Seu irmão Caim o matou, mesmo que ele não tivesse feito nada de errado. A Bíblia refere-se ao sangue de Abel clamando a Deus da terra. Isso significava que Deus precisava trazer justiça porque Abel foi assassinado.</w:t>
      </w:r>
      <w:r/>
      <w:r/>
      <w:r/>
    </w:p>
    <w:p>
      <w:pPr>
        <w:pStyle w:val="Heading2"/>
      </w:pPr>
      <w:r>
        <w:t>Abençoe todas as nações</w:t>
      </w:r>
      <w:r/>
    </w:p>
    <w:p>
      <w:r/>
      <w:r>
        <w:t>Deus prometeu que todas as nações da terra seriam abençoadas através de Abraão e sua linhagem familiar. Deus repetiu essa promessa a Isaque e a Jacó. Ela foi repetida no Salmo 72 e no capítulo 8 de Zacarias. Essa promessa foi cumprida de muitas maneiras. Uma maneira foi através das leis da aliança de Deus com os israelitas. Os israelitas deveriam adorar somente a Deus e obedecer à aliança do Monte Sinai. Isso mostraria a outras nações quão sábio e compreensivo era o povo de Deus. Mostraria a outras nações que Deus estava próximo de seu povo e os amava. Isso faria com que outras nações quisessem adorar e obedecer ao verdadeiro Deus. Outra maneira foi através de Jesus. Jesus era da linhagem familiar de Abraão. Todas as pessoas na terra podem ser reconciliadas com Deus acreditando em Jesus. É assim que a promessa de Deus sobre todas as nações sendo abençoadas é completamente cumprida.</w:t>
      </w:r>
      <w:r/>
      <w:r/>
      <w:r/>
    </w:p>
    <w:p>
      <w:pPr>
        <w:pStyle w:val="Heading2"/>
      </w:pPr>
      <w:r>
        <w:t>Abias</w:t>
      </w:r>
      <w:r/>
    </w:p>
    <w:p>
      <w:r/>
      <w:r>
        <w:t>O filho de Roboão e Maaca. Ele foi o pai de Asa e era da tribo de Judá. Ele foi o segundo rei do reino do sul de Judá. Ele fez o que era mal e adorou falsos deuses.</w:t>
      </w:r>
      <w:r/>
      <w:r/>
      <w:r/>
    </w:p>
    <w:p>
      <w:pPr>
        <w:pStyle w:val="Heading2"/>
      </w:pPr>
      <w:r>
        <w:t>Abiatar</w:t>
      </w:r>
      <w:r/>
    </w:p>
    <w:p>
      <w:r/>
      <w:r>
        <w:t>O filho de Aimeleque que serviu como sumo sacerdote quando Davi era rei. Ele era da linhagem da família de Eli. Ele foi fiel a Davi, mas não apoiou Salomão como rei após Davi. Devido a isso, ele não foi mais autorizado a ser o sumo sacerdote. Isso cumpriu a profecia contra a linhagem da família de Eli.</w:t>
      </w:r>
      <w:r/>
      <w:r/>
      <w:r/>
    </w:p>
    <w:p>
      <w:pPr>
        <w:pStyle w:val="Heading2"/>
      </w:pPr>
      <w:r>
        <w:t>Abigail</w:t>
      </w:r>
      <w:r/>
    </w:p>
    <w:p>
      <w:r/>
      <w:r>
        <w:t>Uma mulher sábia casada com um homem tolo chamado Nabal. Ela convenceu Davi a confiar em Deus em vez de matar pessoas porque estava com raiva. Depois que Nabal morreu, Abigail se tornou uma das esposas de Davi. Ela teve um filho com Davi.</w:t>
      </w:r>
      <w:r/>
      <w:r/>
      <w:r/>
    </w:p>
    <w:p>
      <w:pPr>
        <w:pStyle w:val="Heading2"/>
      </w:pPr>
      <w:r>
        <w:t>Abimeleque</w:t>
      </w:r>
      <w:r/>
    </w:p>
    <w:p>
      <w:r/>
      <w:r>
        <w:t>Um filho de Gideão e de sua concubina de Siquém. Abimeleque assassinou quase todos os outros filhos de Gideão. Ele governou como rei sobre Siquém e as áreas ao redor. Ele era violento e matou muitas pessoas.</w:t>
      </w:r>
      <w:r/>
      <w:r/>
      <w:r/>
    </w:p>
    <w:p>
      <w:pPr>
        <w:pStyle w:val="Heading2"/>
      </w:pPr>
      <w:r>
        <w:t>Abismo</w:t>
      </w:r>
      <w:r/>
    </w:p>
    <w:p>
      <w:r/>
      <w:r>
        <w:t>Uma maneira de falar sobre um lugar cheio de seres espirituais malignos. No evangelho de Lucas, Jesus tinha autoridade para enviar seres espirituais malignos para lá (Lc 8.31). Em uma visão registrada em Apocalipse, João viu isso como um poço sem fundo. Era governado por um ser espiritual maligno chamado o Destruidor. Seres espirituais malignos saíam de lá apenas quando Deus permitia. (</w:t>
      </w:r>
      <w:r>
        <w:t>Seres espirituais malignos</w:t>
      </w:r>
      <w:r>
        <w:t>)</w:t>
      </w:r>
      <w:r/>
      <w:r/>
      <w:r/>
    </w:p>
    <w:p>
      <w:pPr>
        <w:pStyle w:val="Heading2"/>
      </w:pPr>
      <w:r>
        <w:t>Abraão</w:t>
      </w:r>
      <w:r/>
    </w:p>
    <w:p>
      <w:r/>
      <w:r>
        <w:t>O filho de Tera e tio de Ló da Mesopotâmia. No capítulo 17 de Gênesis, Deus mudou seu nome de Abrão para Abraão. Na língua hebraica, um dos significados do nome de Abrão é pai de muitas nações. Abraão tornou-se o pai da nação de Israel. Ele era casado com Sara e seu filho era Isaque. Ele teve um filho chamado Ismael com a escrava de Sara, Hagar. Abraão era da linhagem de Sem e seguiu a Deus fielmente. Deus fez uma aliança com Abraão e sua linhagem. (</w:t>
      </w:r>
      <w:r>
        <w:t>Aliança com Abraão</w:t>
      </w:r>
      <w:r>
        <w:t>)</w:t>
      </w:r>
      <w:r/>
      <w:r/>
      <w:r/>
    </w:p>
    <w:p>
      <w:pPr>
        <w:pStyle w:val="Heading2"/>
      </w:pPr>
      <w:r>
        <w:t>Absalão</w:t>
      </w:r>
      <w:r/>
    </w:p>
    <w:p>
      <w:r/>
      <w:r>
        <w:t>O filho de Davi e Maaca. Tamar era sua irmã. Ele também teve uma filha chamada Tamar. Absalão matou seu irmão Amnom por estuprar sua irmã Tamar. Absalão se proclamou rei enquanto o Rei Davi ainda estava vivo. Seu exército lutou contra o exército de Davi. Joabe o matou, mesmo que Davi não quisesse que Absalão fosse ferido.</w:t>
      </w:r>
      <w:r/>
      <w:r/>
      <w:r/>
    </w:p>
    <w:p>
      <w:pPr>
        <w:pStyle w:val="Heading2"/>
      </w:pPr>
      <w:r>
        <w:t>Acã</w:t>
      </w:r>
      <w:r/>
    </w:p>
    <w:p>
      <w:r/>
      <w:r>
        <w:t>Um homem israelita da tribo de Judá. Ele guardou pertences de Jericó que deveriam ter sido destruídos. Isso causou problemas para sua família e toda a comunidade israelita. Acã e toda a sua família foram mortos no vale de Acor. Na língua hebraica, Acor significa problema.</w:t>
      </w:r>
      <w:r/>
      <w:r/>
      <w:r/>
    </w:p>
    <w:p>
      <w:pPr>
        <w:pStyle w:val="Heading2"/>
      </w:pPr>
      <w:r>
        <w:t>Acabe</w:t>
      </w:r>
      <w:r/>
    </w:p>
    <w:p>
      <w:r/>
      <w:r>
        <w:t>O filho de Onri que se tornou o sétimo rei do reino do norte. Ele era o pai de Acazias e Jezabel era sua esposa. Ele fez mais mal do que qualquer rei de Israel antes dele. Ele adorava falsos deuses. Ele fez de Samaria um centro de adoração a Baal. Ele tratou o profeta Elias como um inimigo.</w:t>
      </w:r>
      <w:r/>
      <w:r/>
      <w:r/>
    </w:p>
    <w:p>
      <w:pPr>
        <w:pStyle w:val="Heading2"/>
      </w:pPr>
      <w:r>
        <w:t>Acaia</w:t>
      </w:r>
      <w:r/>
    </w:p>
    <w:p>
      <w:r/>
      <w:r>
        <w:t>Um território romano na área que atualmente corresponde ao sul da Grécia. A capital era Corinto. Paulo viajou por toda a Acaia em sua segunda e terceira viagem.</w:t>
      </w:r>
      <w:r/>
      <w:r/>
      <w:r/>
    </w:p>
    <w:p>
      <w:pPr>
        <w:pStyle w:val="Heading2"/>
      </w:pPr>
      <w:r>
        <w:t>Ações de profecia</w:t>
      </w:r>
      <w:r/>
    </w:p>
    <w:p>
      <w:r/>
      <w:r>
        <w:t>Os profetas de Israel compartilhavam as mensagens de Deus por palavras e também pela forma como viviam. Deus lhes disse para fazer certas ações ou encenar uma história. Essas ações eram sinais para chamar a atenção das pessoas. Eram sinais sobre como Deus traria julgamento ou salvação.</w:t>
      </w:r>
      <w:r/>
      <w:r/>
      <w:r/>
    </w:p>
    <w:p>
      <w:pPr>
        <w:pStyle w:val="Heading2"/>
      </w:pPr>
      <w:r>
        <w:t>Adão</w:t>
      </w:r>
      <w:r/>
    </w:p>
    <w:p>
      <w:r/>
      <w:r>
        <w:t>O primeiro ser humano que Deus criou. Eva era sua esposa. Na língua hebraica, o nome Adão significa ser humano. Também é semelhante à palavra hebraica para terra. Deus fez Adão do pó e soprou vida nele. Ele tinha amizade e paz com Deus enquanto vivia no Jardim do Éden. Ele trabalhou junto com Eva para cuidar do jardim. Ele nomeou todas as criaturas que Deus fez. Adão foi o pai de Caim, Abel e Sete. Quando Adão e Eva pararam de obedecer a Deus, eles tiveram que deixar o Jardim do Éden.</w:t>
      </w:r>
      <w:r/>
      <w:r/>
      <w:r/>
    </w:p>
    <w:p>
      <w:pPr>
        <w:pStyle w:val="Heading2"/>
      </w:pPr>
      <w:r>
        <w:t>Adonias</w:t>
      </w:r>
      <w:r/>
    </w:p>
    <w:p>
      <w:r/>
      <w:r>
        <w:t>O filho de Davi e Hagite. Ele se fez rei antes que Davi nomeasse Salomão como rei. Quando se tornou rei, Salomão poupou a vida de Adonias. Então Adonias fez um pedido tolo. Ele tentou ter mais autoridade do que Salomão e tentou se tornar rei. Salomão mandou matá-lo por isso.</w:t>
      </w:r>
      <w:r/>
      <w:r/>
      <w:r/>
    </w:p>
    <w:p>
      <w:pPr>
        <w:pStyle w:val="Heading2"/>
      </w:pPr>
      <w:r>
        <w:t>Adore apenas Deus</w:t>
      </w:r>
      <w:r/>
    </w:p>
    <w:p>
      <w:r/>
      <w:r>
        <w:t>Ninguém e nada além de Deus deve ser adorado. Isso é sempre verdade para todas as pessoas em todos os lugares. Por centenas de anos, a linhagem da família de Abraão adorou a Deus. No entanto, muitos deles também adoraram falsos deuses ao mesmo tempo. Os grupos de pessoas ao redor deles também adoravam muitos falsos deuses. Isso era muito comum nos tempos e lugares da Bíblia. Mas Deus é o único Deus verdadeiro. Em sua aliança com os israelitas no Monte Sinai, Deus deixou isso muito claro. Ele ordenou aos israelitas que adorassem apenas a ele. Essa foi a primeira e mais importante parte de sua aliança com eles.</w:t>
      </w:r>
      <w:r/>
      <w:r/>
      <w:r/>
    </w:p>
    <w:p>
      <w:pPr>
        <w:pStyle w:val="Heading2"/>
      </w:pPr>
      <w:r>
        <w:t>Adotado</w:t>
      </w:r>
      <w:r/>
    </w:p>
    <w:p>
      <w:r/>
      <w:r>
        <w:t>Quando alguém é feito parte de uma família na qual não nasceu. Isso é o que acontece quando as pessoas confiam em Jesus. Deus criou os seres humanos para viverem juntos com ele em paz e amor. Eles foram feitos para serem filhos em sua família. Os humanos não aceitaram o amor de Deus, mas escolheram seguir seus próprios caminhos. Isso significava que eles não pertenciam a nenhuma família. Aqueles que creram que Jesus é o Messias aceitam o amor de Deus. Eles se tornam parte da família de Deus novamente. Paulo descreveu isso como sendo adotados como filhos de Deus.</w:t>
      </w:r>
      <w:r/>
      <w:r/>
      <w:r/>
    </w:p>
    <w:p>
      <w:pPr>
        <w:pStyle w:val="Heading2"/>
      </w:pPr>
      <w:r>
        <w:t>Afirmações de Eu sou</w:t>
      </w:r>
      <w:r/>
    </w:p>
    <w:p>
      <w:r/>
      <w:r>
        <w:t>Uma maneira que Jesus usou para dizer às pessoas quem ele é. No evangelho de João, Jesus usou as palavras Eu sou de uma maneira especial sete vezes. Com essas palavras, ele se descreveu e descreveu o trabalho que estava fazendo na terra. Deus usou as palavras Eu sou quando disse a Moisés seu nome em Êxodo 3.14.</w:t>
      </w:r>
      <w:r/>
      <w:r/>
      <w:r/>
    </w:p>
    <w:p>
      <w:pPr>
        <w:pStyle w:val="Heading2"/>
      </w:pPr>
      <w:r>
        <w:t>Agar</w:t>
      </w:r>
      <w:r/>
    </w:p>
    <w:p>
      <w:r/>
      <w:r>
        <w:t>Uma escrava do Egito que servia a Sara. Quando Sara não podia ter filhos, ela fez Agar dormir com Abraão. Depois disso, Agar deu à luz o filho de Abraão, Ismael. Agar foi maltratada por Sara. Ela e Ismael foram mandados embora. Mas Deus cuidou deles no deserto.</w:t>
      </w:r>
      <w:r/>
      <w:r/>
      <w:r/>
    </w:p>
    <w:p>
      <w:pPr>
        <w:pStyle w:val="Heading2"/>
      </w:pPr>
      <w:r>
        <w:t>Ageu</w:t>
      </w:r>
      <w:r/>
    </w:p>
    <w:p>
      <w:r/>
      <w:r>
        <w:t>Um profeta em Judá quando o governo persa estava no controle. Ele incentivou Josué e Zorobabel a reconstruir o templo. Suas profecias estão registradas no livro de Ageu.</w:t>
      </w:r>
      <w:r/>
      <w:r/>
      <w:r/>
    </w:p>
    <w:p>
      <w:pPr>
        <w:pStyle w:val="Heading2"/>
      </w:pPr>
      <w:r>
        <w:t>Água especial</w:t>
      </w:r>
      <w:r/>
    </w:p>
    <w:p>
      <w:r/>
      <w:r>
        <w:t>A água era usada em muitas práticas para ajudar os israelitas a adorar a Deus. Os sacerdotes lavavam as mãos e os pés com água quando serviam a Deus no altar. Essa água era mantida em uma grande bacia de bronze. Pessoas e coisas que eram consideradas impuras tornavam-se limpas após serem lavadas com água. A água era considerada especial quando os sacerdotes adicionavam cinzas de uma vaca jovem a ela. Essa água especial era aspergida em pessoas ou coisas que estiveram próximas de um corpo morto. Usar água dessas maneiras significava mais do que limpar a sujeira. Era um sinal de que pessoas ou coisas eram consideradas espiritualmente limpas e puras. Somente pessoas ou coisas que eram consideradas limpas e puras podiam estar próximas a Deus.</w:t>
      </w:r>
      <w:r/>
      <w:r/>
      <w:r/>
    </w:p>
    <w:p>
      <w:pPr>
        <w:pStyle w:val="Heading2"/>
      </w:pPr>
      <w:r>
        <w:t>Água viva</w:t>
      </w:r>
      <w:r/>
    </w:p>
    <w:p>
      <w:r/>
      <w:r>
        <w:t>Uma maneira de falar sobre como Deus provê tudo o que as pessoas precisam para viver. Na Bíblia, também é chamada de água que dá vida e água da vida. A água é viva quando é fresca e corrente. As pessoas a bebem para se manterem vivas, e plantas e animais podem viver nela. Os profetas descreveram Deus como uma fonte de água que dava vida ao seu povo. Eles o descreveram como um pastor que conduzia seu povo a fontes de água. E descreveram como a água fluiria de Jerusalém. Essa água daria vida ao mundo inteiro. No Novo Testamento, Jesus descreveu o Espírito Santo como água viva. Jesus dá água viva às pessoas que acreditam nele. Isso significa que ele compartilha o Espírito Santo com elas. O Espírito provê o que seus espíritos precisam. Isso é como a água que provê o que seus corpos precisam. O Espírito os ajuda a servir aos outros. É assim que a água viva flui de dentro das pessoas. Em Apocalipse, Deus oferece a água da vida gratuitamente a todos que acreditam nele.</w:t>
      </w:r>
      <w:r/>
      <w:r/>
      <w:r/>
    </w:p>
    <w:p>
      <w:pPr>
        <w:pStyle w:val="Heading2"/>
      </w:pPr>
      <w:r>
        <w:t>Ai</w:t>
      </w:r>
      <w:r/>
    </w:p>
    <w:p>
      <w:r/>
      <w:r>
        <w:t>Uma cidade em Canaã onde Abraão construiu um altar. Os israelitas perderam a primeira batalha contra Ai. Eles venceram a segunda batalha e destruíram a cidade. Na língua hebraica, Ai significa a ruína.</w:t>
      </w:r>
      <w:r/>
      <w:r/>
      <w:r/>
    </w:p>
    <w:p>
      <w:pPr>
        <w:pStyle w:val="Heading2"/>
      </w:pPr>
      <w:r>
        <w:t>Aías</w:t>
      </w:r>
      <w:r/>
    </w:p>
    <w:p>
      <w:r/>
      <w:r>
        <w:t>Um profeta de Siló. Suas palavras e ações desafiaram a autoridade dos reis que desobedeceram a Deus. Deus usou Aías para mostrar que Salomão não tinha sido fiel à aliança de Deus com Davi. Mais tarde, Deus usou Aías para mostrar que Jeroboão também não tinha sido fiel a Deus.</w:t>
      </w:r>
      <w:r/>
      <w:r/>
      <w:r/>
    </w:p>
    <w:p>
      <w:pPr>
        <w:pStyle w:val="Heading2"/>
      </w:pPr>
      <w:r>
        <w:t>Aimeleque</w:t>
      </w:r>
      <w:r/>
    </w:p>
    <w:p>
      <w:r/>
      <w:r>
        <w:t>O bisneto de Eli que serviu como sumo sacerdote quando a tenda sagrada estava em Nobe. Ele deu a Davi pão sagrado e a espada de Golias quando Davi estava fugindo de Saul. Doegue, o edomita, o matou por ajudar Davi.</w:t>
      </w:r>
      <w:r/>
      <w:r/>
      <w:r/>
    </w:p>
    <w:p>
      <w:pPr>
        <w:pStyle w:val="Heading2"/>
      </w:pPr>
      <w:r>
        <w:t>Alfa e Ômega</w:t>
      </w:r>
      <w:r/>
    </w:p>
    <w:p>
      <w:r/>
      <w:r>
        <w:t>No alfabeto grego, Alfa é a primeira letra e Ômega é a última. Jesus chamou a si mesmo de Alfa e Ômega. Esta era uma maneira de dizer que ele é o primeiro e o último. Ele estava no início quando Deus criou todas as coisas. Ele estará no fim do mundo, da mesma forma como é hoje. É uma maneira de dizer que Jesus sempre existiu e sempre existirá. Também é uma maneira de dizer que Jesus é Deus. Deus Pai chamou a si mesmo de Alfa e Ômega em Apocalipse 21.6.</w:t>
      </w:r>
      <w:r/>
      <w:r/>
      <w:r/>
    </w:p>
    <w:p>
      <w:pPr>
        <w:pStyle w:val="Heading2"/>
      </w:pPr>
      <w:r>
        <w:t>Aliança</w:t>
      </w:r>
      <w:r/>
    </w:p>
    <w:p>
      <w:r/>
      <w:r>
        <w:t>Um acordo ou conjunto de promessas como um tratado. Duas pessoas ou grupos faziam um acordo. Um tinha mais poder do que o outro. Aquele com menos poder receberia uma recompensa por obedecer ao tratado ou aliança. A recompensa eram as bênçãos da aliança. Se não obedecessem ao tratado ou aliança, as maldições da aliança aconteceriam. As pessoas ou grupos que faziam uma aliança compartilhavam uma refeição ou faziam um sacrifício. Eles escreviam seu acordo diante de testemunhas. Cada um guardava uma cópia. Era assim que as alianças eram efetivadas. Na Bíblia, as alianças eram geralmente entre Deus e seu povo.</w:t>
      </w:r>
      <w:r/>
      <w:r/>
      <w:r/>
    </w:p>
    <w:p>
      <w:pPr>
        <w:pStyle w:val="Heading2"/>
      </w:pPr>
      <w:r>
        <w:t>Aliança com Abraão</w:t>
      </w:r>
      <w:r/>
    </w:p>
    <w:p>
      <w:r/>
      <w:r>
        <w:t>Deus escolheu trabalhar através de Abraão e sua família em seu plano para salvar o mundo. Deus mostrou isso fazendo uma aliança com Abraão. Abraão era responsável por fazer certas coisas na aliança. Ele deveria deixar a terra e o povo de seu pai. Ele deveria ir para a terra de Canaã. Ele deveria ser fiel a Deus. Todo homem entre sua família deveria ser circuncidado. A circuncisão era o sinal da aliança. Como parte da aliança, Deus prometeu fazer certas coisas também. Deus daria a Abraão e sua esposa Sara um filho. Através desse filho, Deus faria a família de Abraão que veio depois dele se tornar uma grande nação. Deus lhes daria a terra de Canaã para viver. Deus abençoaria Abraão e sua família de muitas maneiras. Através deles, Deus abençoaria todas as nações e grupos de pessoas na terra. Deus prometeu ser fiel à sua aliança com a família de Abraão para sempre. Jesus era da linhagem da família de Abraão. Todas as pessoas e nações na terra foram abençoadas através de Jesus. É assim que a promessa de Deus a Abraão foi completamente cumprida.</w:t>
      </w:r>
      <w:r/>
      <w:r/>
      <w:r/>
    </w:p>
    <w:p>
      <w:pPr>
        <w:pStyle w:val="Heading2"/>
      </w:pPr>
      <w:r>
        <w:t>Aliança com Davi</w:t>
      </w:r>
      <w:r/>
    </w:p>
    <w:p>
      <w:r/>
      <w:r>
        <w:t>Deus escolheu trabalhar através de Davi e sua família em seu plano para salvar o mundo. Deus mostrou isso fazendo uma aliança com Davi e os filhos nascidos depois dele. Deus prometeu tornar o reinado de Davi seguro e dar aos israelitas paz e descanso. Deus prometeu que filhos da linhagem de Davi governariam como reis em Israel. Davi e seus filhos depois dele deveriam ser fiéis à aliança do Monte Sinai. Se fossem fiéis, Deus não tiraria o reino da linhagem de Davi. Eles sempre seriam reis sobre os israelitas. Deus também prometeu outra coisa nesta aliança. Um filho da linhagem de Davi governaria para sempre o reino de Deus. Esta promessa não dependia de nada que Davi e os filhos depois dele fizessem. Não dependia deles serem fiéis à aliança do Monte Sinai. Os escritores do Antigo Testamento entenderam que esta era uma promessa sobre o Messias. Os escritores do Novo Testamento entenderam que esta promessa foi cumprida em Jesus. (</w:t>
      </w:r>
      <w:r>
        <w:t>Davi</w:t>
      </w:r>
      <w:r>
        <w:t>)</w:t>
      </w:r>
      <w:r/>
      <w:r/>
      <w:r/>
    </w:p>
    <w:p>
      <w:pPr>
        <w:pStyle w:val="Heading2"/>
      </w:pPr>
      <w:r>
        <w:t>Aliança com Noé</w:t>
      </w:r>
      <w:r/>
    </w:p>
    <w:p>
      <w:r/>
      <w:r>
        <w:t>Deus escolheu trabalhar através de Noé e sua família em seu plano para salvar o mundo. Deus mostrou isso fazendo uma aliança com eles e todas as crianças nascidas depois deles. A aliança também foi com todas as criaturas que estavam na arca. Foi com toda a vida na terra. Seres humanos e animais deveriam encher a terra. Nenhum ser humano deveria ser morto. Deus prometeu nunca mais amaldiçoar o solo. Ele prometeu nunca mais destruir toda a vida na terra com um dilúvio. O arco-íris era o sinal da aliança.</w:t>
      </w:r>
      <w:r/>
      <w:r/>
      <w:r/>
    </w:p>
    <w:p>
      <w:pPr>
        <w:pStyle w:val="Heading2"/>
      </w:pPr>
      <w:r>
        <w:t>Aliança do Monte Sinai</w:t>
      </w:r>
      <w:r/>
    </w:p>
    <w:p>
      <w:r/>
      <w:r>
        <w:t>Deus escolheu trabalhar através do povo de Israel em seu plano para salvar o mundo. Deus mostrou isso fazendo uma aliança com a linha familiar de Jacó. A aliança foi com aqueles que Deus havia salvado de serem escravos no Egito. Também foi com todos os israelitas que nasceriam depois deles. O povo deveria obedecer aos Dez Mandamentos e às outras leis que Deus deu a Moisés. Deus lhes daria saúde, segurança, paz e muitos filhos enquanto vivessem em Canaã. Ele lhes daria o suficiente para comer e beber. Ele os faria um reino de sacerdotes e uma nação santa. A circuncisão e o dia de sábado eram os sinais da aliança. Deus fez essa aliança com seu povo no Monte Sinai. Moisés foi o intermediário da aliança.</w:t>
      </w:r>
      <w:r/>
      <w:r/>
      <w:r/>
    </w:p>
    <w:p>
      <w:pPr>
        <w:pStyle w:val="Heading2"/>
      </w:pPr>
      <w:r>
        <w:t>Altar</w:t>
      </w:r>
      <w:r/>
    </w:p>
    <w:p>
      <w:r/>
      <w:r>
        <w:t>Algo que as pessoas construíam para honrar a Deus. Elas adoravam fazendo sacrifícios no altar. As pessoas frequentemente construíam altares para reconhecer uma maneira especial que Deus havia falado ou agido. Os altares ajudavam a lembrar o que Deus havia dito ou feito. Os altares também mostravam que as pessoas estavam comprometidas a adorar e obedecer a Deus. Deus deu instruções cuidadosas sobre a construção dos altares na tenda sagrada e no templo. As pessoas também construíam altares para adorar falsos deuses.</w:t>
      </w:r>
      <w:r/>
      <w:r/>
      <w:r/>
    </w:p>
    <w:p>
      <w:pPr>
        <w:pStyle w:val="Heading2"/>
      </w:pPr>
      <w:r>
        <w:t>Altar de ouro</w:t>
      </w:r>
      <w:r/>
    </w:p>
    <w:p>
      <w:r/>
      <w:r>
        <w:t>Na visão de João sobre o trono de Deus, havia um altar de ouro. Isso mostrava que a área com o trono também era um templo. Era o padrão que os israelitas e judeus usavam para a tenda sagrada e o templo (Hebreus 8.1–5). (</w:t>
      </w:r>
      <w:r>
        <w:t>Altar</w:t>
      </w:r>
      <w:r>
        <w:t>)</w:t>
      </w:r>
      <w:r/>
      <w:r/>
      <w:r/>
    </w:p>
    <w:p>
      <w:pPr>
        <w:pStyle w:val="Heading2"/>
      </w:pPr>
      <w:r>
        <w:t>Amalequitas</w:t>
      </w:r>
      <w:r/>
    </w:p>
    <w:p>
      <w:r/>
      <w:r>
        <w:t>Um grupo de pessoas ao sul de Canaã. Pensa-se que eles vieram da linha familiar do neto de Esaú, Amaleque. Eles eram inimigos do povo de Israel. Por centenas de anos, eles atacaram os israelitas.</w:t>
      </w:r>
      <w:r/>
      <w:r/>
      <w:r/>
    </w:p>
    <w:p>
      <w:pPr>
        <w:pStyle w:val="Heading2"/>
      </w:pPr>
      <w:r>
        <w:t>Ame a Deus</w:t>
      </w:r>
      <w:r/>
    </w:p>
    <w:p>
      <w:r/>
      <w:r>
        <w:t>Deus criou as pessoas para receberem seu amor e para amá-lo em retorno. O amor de Deus muda as pessoas e as torna capazes de amá-lo. O amor por Deus é tanto um sentimento quanto uma escolha que as pessoas colocam em prática. A ação que elas tomam é obedecê-lo. O amor por Deus é mostrado obedecendo aos seus mandamentos. A Lei de Moisés no Antigo Testamento e Jesus no Novo Testamento ensinam isso.</w:t>
      </w:r>
      <w:r/>
      <w:r/>
      <w:r/>
    </w:p>
    <w:p>
      <w:pPr>
        <w:pStyle w:val="Heading2"/>
      </w:pPr>
      <w:r>
        <w:t>Amém</w:t>
      </w:r>
      <w:r/>
    </w:p>
    <w:p>
      <w:r/>
      <w:r>
        <w:t>Uma palavra na língua hebraica que significa verdadeiramente ou que assim seja. Mostra que as pessoas concordam com o que foi dito. Mostra que elas querem que o que foi dito aconteça. Na Bíblia, as pessoas frequentemente diziam amém ao louvar a Deus, orar ou abençoar os outros.</w:t>
      </w:r>
      <w:r/>
      <w:r/>
      <w:r/>
    </w:p>
    <w:p>
      <w:pPr>
        <w:pStyle w:val="Heading2"/>
      </w:pPr>
      <w:r>
        <w:t>Amonitas</w:t>
      </w:r>
      <w:r/>
    </w:p>
    <w:p>
      <w:r/>
      <w:r>
        <w:t>Um grupo de pessoas que vivia a leste do Rio Jordão. Eles eram da linhagem de Ló. A terra onde viviam era chamada Amom. Eles adoravam o falso deus chamado Moloque.</w:t>
      </w:r>
      <w:r/>
      <w:r/>
      <w:r/>
    </w:p>
    <w:p>
      <w:pPr>
        <w:pStyle w:val="Heading2"/>
      </w:pPr>
      <w:r>
        <w:t>Amorreus</w:t>
      </w:r>
      <w:r/>
    </w:p>
    <w:p>
      <w:r/>
      <w:r>
        <w:t>Um grupo de pessoas que vivia em Canaã e a leste do Rio Jordão. Eles eram da linha familiar de Canaã, filho de Cam. Eles foram inimigos da linha familiar de Abraão por centenas de anos. Deus os expulsou de Canaã e deu sua terra aos israelitas.</w:t>
      </w:r>
      <w:r/>
      <w:r/>
      <w:r/>
    </w:p>
    <w:p>
      <w:pPr>
        <w:pStyle w:val="Heading2"/>
      </w:pPr>
      <w:r>
        <w:t>Amós</w:t>
      </w:r>
      <w:r/>
    </w:p>
    <w:p>
      <w:r/>
      <w:r>
        <w:t>Um profeta do reino do sul de Judá durante o período do Rei Uzias. Ele era um pastor. Suas mensagens eram sobre o reino do norte durante o governo do Rei Jeroboão II. Suas profecias estão registradas no livro de Amós.</w:t>
      </w:r>
      <w:r/>
      <w:r/>
      <w:r/>
    </w:p>
    <w:p>
      <w:pPr>
        <w:pStyle w:val="Heading2"/>
      </w:pPr>
      <w:r>
        <w:t>Ana</w:t>
      </w:r>
      <w:r/>
    </w:p>
    <w:p>
      <w:r/>
      <w:r>
        <w:t>A mãe do profeta Samuel. Elcana era seu marido. Por muito tempo, ela não conseguiu ter filhos. Então Deus permitiu que ela engravidasse. Cheia de gratidão, ela fez uma bela oração sobre Deus cuidar do seu povo.</w:t>
      </w:r>
      <w:r/>
      <w:r/>
      <w:r/>
    </w:p>
    <w:p>
      <w:pPr>
        <w:pStyle w:val="Heading2"/>
      </w:pPr>
      <w:r>
        <w:t>Anciãos</w:t>
      </w:r>
      <w:r/>
    </w:p>
    <w:p>
      <w:r/>
      <w:r>
        <w:t>Líderes judeus homens que eram respeitados e tinham autoridade entre os israelitas. Eles tomavam decisões importantes para o povo de Deus. Eles também eram chamados de anciãos do povo ou anciãos da comunidade. Eles transmitiam ensinamentos, histórias e leis judaicas ao longo dos anos. Eles deviam manter a ordem e ajudar os israelitas a obedecer às leis de Deus. No Novo Testamento, um certo grupo de anciãos era chamado de Sinédrio ou Conselho Judaico. A maioria deles se opôs a Jesus e aos seus ensinamentos.</w:t>
      </w:r>
      <w:r/>
      <w:r/>
      <w:r/>
    </w:p>
    <w:p>
      <w:pPr>
        <w:pStyle w:val="Heading2"/>
      </w:pPr>
      <w:r>
        <w:t>André</w:t>
      </w:r>
      <w:r/>
    </w:p>
    <w:p>
      <w:r/>
      <w:r>
        <w:t>Um pescador de Betsaida que vivia em Cafarnaum. Ele era um discípulo de João Batista. Ele se tornou um dos 12 discípulos de Jesus. Pedro era seu irmão.</w:t>
      </w:r>
      <w:r/>
      <w:r/>
      <w:r/>
    </w:p>
    <w:p>
      <w:pPr>
        <w:pStyle w:val="Heading2"/>
      </w:pPr>
      <w:r>
        <w:t>Anjo</w:t>
      </w:r>
      <w:r/>
    </w:p>
    <w:p>
      <w:r/>
      <w:r>
        <w:t>Um mensageiro enviado por Deus. Anjos dizem às pessoas as palavras de Deus ou fazem trabalho para Deus na terra. Anjos são seres espirituais. Eles podem parecer humanos, mas não têm corpos como os corpos humanos. (</w:t>
      </w:r>
      <w:r>
        <w:t>Seres espirituais</w:t>
      </w:r>
      <w:r>
        <w:t>)</w:t>
      </w:r>
      <w:r/>
      <w:r/>
      <w:r/>
    </w:p>
    <w:p>
      <w:pPr>
        <w:pStyle w:val="Heading2"/>
      </w:pPr>
      <w:r>
        <w:t>Anjo destruidor</w:t>
      </w:r>
      <w:r/>
    </w:p>
    <w:p>
      <w:r/>
      <w:r>
        <w:t>Um anjo que obedece a Deus destruindo algo. O ato de destruir traz o julgamento de Deus contra o mal.</w:t>
      </w:r>
      <w:r/>
      <w:r/>
      <w:r/>
    </w:p>
    <w:p>
      <w:pPr>
        <w:pStyle w:val="Heading2"/>
      </w:pPr>
      <w:r>
        <w:t>Anjo do Senhor</w:t>
      </w:r>
      <w:r/>
    </w:p>
    <w:p>
      <w:r/>
      <w:r>
        <w:t>Um anjo sempre descrito com o nome do Senhor no Antigo Testamento. Este ser espiritual às vezes trazia uma mensagem de Deus. Outras vezes, o Antigo Testamento descrevia o anjo como sendo o próprio Deus. Este anjo era uma maneira de Deus se manifestar na terra antes do nascimento de Jesus.</w:t>
      </w:r>
      <w:r/>
      <w:r/>
      <w:r/>
    </w:p>
    <w:p>
      <w:pPr>
        <w:pStyle w:val="Heading2"/>
      </w:pPr>
      <w:r>
        <w:t>Antigo Testamento</w:t>
      </w:r>
      <w:r/>
    </w:p>
    <w:p>
      <w:r/>
      <w:r>
        <w:t>O registro de histórias e ensinamentos que os israelitas transmitiram por centenas de anos. O Espírito de Deus inspirou as pessoas enquanto escreviam as histórias e ensinamentos. Este registro são os 39 livros do Antigo Testamento. O Antigo Testamento inclui livros sobre a história da aliança de Israel. Inclui sabedoria, poemas e canções de Israel. Também inclui os livros dos profetas de Israel.</w:t>
      </w:r>
      <w:r/>
      <w:r/>
      <w:r/>
    </w:p>
    <w:p>
      <w:pPr>
        <w:pStyle w:val="Heading2"/>
      </w:pPr>
      <w:r>
        <w:t>Antioquia da Pisídia</w:t>
      </w:r>
      <w:r/>
    </w:p>
    <w:p>
      <w:r/>
      <w:r>
        <w:t>Uma cidade no território romano da Pisídia, Ásia Menor. Paulo a visitou em três de suas viagens para compartilhar as boas novas sobre Jesus. Pensa-se que a carta de Paulo aos Gálatas foi lida na igreja lá. Esta era uma cidade diferente de Antioquia na Síria.</w:t>
      </w:r>
      <w:r/>
      <w:r/>
      <w:r/>
    </w:p>
    <w:p>
      <w:pPr>
        <w:pStyle w:val="Heading2"/>
      </w:pPr>
      <w:r>
        <w:t>Antioquia na Síria</w:t>
      </w:r>
      <w:r/>
    </w:p>
    <w:p>
      <w:r/>
      <w:r>
        <w:t>Uma importante cidade grega no território romano da Síria. Viajantes de todo o mundo passavam por Antioquia. Estava localizada no país agora chamado Turquia e perto do país agora chamado Síria. A igreja lá apoiou Paulo em suas jornadas para espalhar a mensagem sobre Jesus.</w:t>
      </w:r>
      <w:r/>
      <w:r/>
      <w:r/>
    </w:p>
    <w:p>
      <w:pPr>
        <w:pStyle w:val="Heading2"/>
      </w:pPr>
      <w:r>
        <w:t>Apolo</w:t>
      </w:r>
      <w:r/>
    </w:p>
    <w:p>
      <w:r/>
      <w:r>
        <w:t>Um judeu de Alexandria, no Egito, que entendia muito bem as Escrituras. Ele se tornou amigo de Áquila e Priscila em Éfeso. Eles o ajudaram a entender mais sobre Jesus. Apolo ensinou em igrejas onde Paulo havia trabalhado.</w:t>
      </w:r>
      <w:r/>
      <w:r/>
      <w:r/>
    </w:p>
    <w:p>
      <w:pPr>
        <w:pStyle w:val="Heading2"/>
      </w:pPr>
      <w:r>
        <w:t>Apóstolos</w:t>
      </w:r>
      <w:r/>
    </w:p>
    <w:p>
      <w:r/>
      <w:r>
        <w:t>Os 12 discípulos de Jesus e outros seguidores próximos que se tornaram líderes nas primeiras igrejas. Os apóstolos ensinavam as pessoas sobre Jesus e espalhavam as boas novas sobre ele. Apóstolo é uma palavra do idioma grego que significa alguém que é enviado.</w:t>
      </w:r>
      <w:r/>
      <w:r/>
      <w:r/>
    </w:p>
    <w:p>
      <w:pPr>
        <w:pStyle w:val="Heading2"/>
      </w:pPr>
      <w:r>
        <w:t>Áquila e Priscila</w:t>
      </w:r>
      <w:r/>
    </w:p>
    <w:p>
      <w:r/>
      <w:r>
        <w:t>Um marido e uma esposa que faziam e vendiam tendas. Eles eram judeus que tinham vivido em Roma. Paulo tornou-se amigo deles na cidade de Corinto. Eles trabalharam juntos para espalhar as boas novas sobre Jesus. Paulo os mencionou em três de suas cartas. Áquila e Priscila ajudaram Apolo a entender mais sobre Jesus.</w:t>
      </w:r>
    </w:p>
    <w:p>
      <w:r/>
      <w:r/>
      <w:r/>
      <w:r/>
    </w:p>
    <w:p>
      <w:pPr>
        <w:pStyle w:val="Heading2"/>
      </w:pPr>
      <w:r>
        <w:t>Arã</w:t>
      </w:r>
      <w:r/>
    </w:p>
    <w:p>
      <w:r/>
      <w:r>
        <w:t>Um grupo de pessoas que vivia na Mesopotâmia e na Síria. Eles adoravam falsos deuses. Eles eram da linhagem de Sem. A terra onde viviam também era chamada de Arã. Os parentes de Abraão viviam em Arã. Damasco se tornou uma cidade importante dos arameus. A língua dos arameus era chamada de aramaico. Mais tarde, muitos assírios, babilônios e judeus falavam a língua aramaica. Partes da Bíblia foram escritas em aramaico.</w:t>
      </w:r>
      <w:r/>
      <w:r/>
      <w:r/>
    </w:p>
    <w:p>
      <w:pPr>
        <w:pStyle w:val="Heading2"/>
      </w:pPr>
      <w:r>
        <w:t>Arão</w:t>
      </w:r>
      <w:r/>
    </w:p>
    <w:p>
      <w:r/>
      <w:r>
        <w:t>Um filho de Anrão e Joquebede da tribo de Levi. Moisés era seu irmão e Miriã era sua irmã. Ele foi o pai de Nadabe, Abiú, Eleazar e Itamar. Ele ajudou Moisés a liderar o povo de Israel durante o Êxodo. Ele se tornou o primeiro sumo sacerdote. Todos os sumos sacerdotes deveriam vir da linha familiar de Arão. (</w:t>
      </w:r>
      <w:r>
        <w:t>Levitas</w:t>
      </w:r>
      <w:r>
        <w:t xml:space="preserve">, </w:t>
      </w:r>
      <w:r>
        <w:t>Sacerdote</w:t>
      </w:r>
      <w:r>
        <w:t>)</w:t>
      </w:r>
      <w:r/>
      <w:r/>
      <w:r/>
    </w:p>
    <w:p>
      <w:pPr>
        <w:pStyle w:val="Heading2"/>
      </w:pPr>
      <w:r>
        <w:t>Arca</w:t>
      </w:r>
      <w:r/>
    </w:p>
    <w:p>
      <w:r/>
      <w:r>
        <w:t>O grande barco que Deus deu instruções a Noé para construir. Deus manteve as pessoas e os animais na arca seguros durante o dilúvio.</w:t>
      </w:r>
      <w:r/>
      <w:r/>
      <w:r/>
    </w:p>
    <w:p>
      <w:pPr>
        <w:pStyle w:val="Heading2"/>
      </w:pPr>
      <w:r>
        <w:t>Arca da Aliança</w:t>
      </w:r>
      <w:r/>
    </w:p>
    <w:p>
      <w:r/>
      <w:r>
        <w:t>Uma caixa importante que era um sinal da aliança do Monte Sinai. Objetos sagrados eram guardados nela. Isso incluía as tábuas de pedra com os Dez Mandamentos. Também incluía um jarro de maná e o cajado de Arão. No início, a arca era guardada na tenda sagrada. Mais tarde, foi guardada no Cômodo Mais Sagrada do templo (</w:t>
      </w:r>
      <w:r>
        <w:t>Cômodo Mais Sagrada</w:t>
      </w:r>
      <w:r>
        <w:t>). Era como o trono de Deus na terra. Era o lugar onde o povo de Deus podia se encontrar com ele.</w:t>
      </w:r>
      <w:r/>
      <w:r/>
      <w:r/>
    </w:p>
    <w:p>
      <w:pPr>
        <w:pStyle w:val="Heading2"/>
      </w:pPr>
      <w:r>
        <w:t>Armadura espiritual</w:t>
      </w:r>
      <w:r/>
    </w:p>
    <w:p>
      <w:r/>
      <w:r>
        <w:t>Ferramentas que Deus dá ao seu povo para protegê-los do mal. Essas ferramentas não podem ser seguradas pelas mãos das pessoas. Elas são espirituais. Elas são descritas como armaduras ou armas porque os crentes as usam em lutas espirituais. Verdade, piedade, paz, fé, salvação, a palavra de Deus e oração são tipos de armadura espiritual. Essas ferramentas ajudam os crentes a serem fortes em sua fé. Elas os ajudam a seguir Jesus fielmente e a dizer não ao mal.</w:t>
      </w:r>
      <w:r/>
      <w:r/>
      <w:r/>
    </w:p>
    <w:p>
      <w:pPr>
        <w:pStyle w:val="Heading2"/>
      </w:pPr>
      <w:r>
        <w:t>Arrepender-se</w:t>
      </w:r>
      <w:r/>
    </w:p>
    <w:p>
      <w:r/>
      <w:r>
        <w:t>Afastar-se do pecado e voltar-se para Deus. Isso não é feito apenas uma vez na vida de alguém. Toda vez que alguém peca, Deus quer que essa pessoa se volte para ele. Deus tem graça e os perdoa. Isso cura o relacionamento deles com Deus. Por muitos anos, os israelitas ofereciam sacrifícios para mostrar que haviam se arrependido. No Novo Testamento, as pessoas mostravam que se arrependiam pedindo perdão, confiando em Jesus e seguindo-o. (</w:t>
      </w:r>
      <w:r>
        <w:t>Certo com Deus</w:t>
      </w:r>
      <w:r>
        <w:t>)</w:t>
      </w:r>
      <w:r/>
      <w:r/>
      <w:r/>
    </w:p>
    <w:p>
      <w:pPr>
        <w:pStyle w:val="Heading2"/>
      </w:pPr>
      <w:r>
        <w:t>Artaxerxes</w:t>
      </w:r>
      <w:r/>
    </w:p>
    <w:p>
      <w:r/>
      <w:r>
        <w:t>O governante do reino persa de 465 a 425 a.C. Ele era conhecido como Artaxerxes I. Deus o usou como uma ferramenta para ajudar os judeus a reconstruir o muro de Jerusalém.</w:t>
      </w:r>
      <w:r/>
      <w:r/>
      <w:r/>
    </w:p>
    <w:p>
      <w:pPr>
        <w:pStyle w:val="Heading2"/>
      </w:pPr>
      <w:r>
        <w:t>Ártemis</w:t>
      </w:r>
      <w:r/>
    </w:p>
    <w:p>
      <w:r/>
      <w:r>
        <w:t>Uma falsa deusa adorada por ajudar as pessoas a caçar e ter filhos. Nos tempos e lugares do Novo Testamento, ela era chamada por muitos nomes diferentes. Quando os gregos construíram a cidade de Éfeso, eles a chamaram de Ártemis. Havia um enorme e famoso templo em sua honra em Éfeso. Éfeso era o centro da adoração de Ártemis.</w:t>
      </w:r>
      <w:r/>
      <w:r/>
      <w:r/>
    </w:p>
    <w:p>
      <w:pPr>
        <w:pStyle w:val="Heading2"/>
      </w:pPr>
      <w:r>
        <w:t>Árvore da vida</w:t>
      </w:r>
      <w:r/>
    </w:p>
    <w:p>
      <w:r/>
      <w:r>
        <w:t>Uma árvore no Jardim do Éden. Seu fruto permitia que as pessoas vivessem para sempre. Os seres humanos não podiam comer dela depois que Adão e Eva pecaram. Ezequiel viu árvores como a árvore da vida em sua visão do templo (Ezequiel 47.12). Em Apocalipse, João viu essa árvore no novo céu e na nova terra (Apocalipse 22.2). Todos que viviam na Cidade Santa de Deus podiam comer dela livremente. Isso significava que eles tinham vida eterna e viviam para sempre com Deus.</w:t>
      </w:r>
      <w:r/>
      <w:r/>
      <w:r/>
    </w:p>
    <w:p>
      <w:pPr>
        <w:pStyle w:val="Heading2"/>
      </w:pPr>
      <w:r>
        <w:t>Árvore do conhecimento</w:t>
      </w:r>
      <w:r/>
    </w:p>
    <w:p>
      <w:r/>
      <w:r>
        <w:t>Esta era a árvore do conhecimento do bem e do mal. Ela estava no meio do Jardim do Éden. Era a única árvore da qual Adão e Eva não podiam comer. Isso porque apenas Deus sabe e decide o que é bom e o que é mau. Os seres humanos não têm permissão para decidir sobre isso.</w:t>
      </w:r>
      <w:r/>
      <w:r/>
      <w:r/>
    </w:p>
    <w:p>
      <w:pPr>
        <w:pStyle w:val="Heading2"/>
      </w:pPr>
      <w:r>
        <w:t>As filhas de Zelofeade</w:t>
      </w:r>
      <w:r/>
    </w:p>
    <w:p>
      <w:r/>
      <w:r>
        <w:t>Maalá, Noa, Hogla, Milca e Tirza eram da tribo de Manassés. Seu pai Zelofeade morreu no deserto depois que os israelitas se recusaram a entrar em Canaã. Suas filhas receberam terras para a linhagem da família de Zelofeade, já que ele não tinha filhos. Elas se casaram com primos do seu grupo familiar. Dessa forma, suas terras sempre pertenceriam à tribo de Manassés.</w:t>
      </w:r>
      <w:r/>
      <w:r/>
      <w:r/>
    </w:p>
    <w:p>
      <w:pPr>
        <w:pStyle w:val="Heading2"/>
      </w:pPr>
      <w:r>
        <w:t>As jornadas de Paulo</w:t>
      </w:r>
      <w:r/>
    </w:p>
    <w:p>
      <w:r/>
      <w:r>
        <w:t>Paulo fez várias longas viagens por terras governadas pelo governo romano. Em todos os lugares que ele foi, ele pregou as boas novas sobre Jesus, primeiro aos judeus. Depois, ele pregou aos gentios. Ele ajudou a iniciar igrejas entre aqueles que acreditavam em Jesus. Ele viajou com Barnabé na primeira viagem. Ele viajou com Silas na segunda viagem. Ele viajou com vários ajudantes na terceira viagem. Ele viajou como prisioneiro para Roma na quarta viagem. Cada viagem durou mais de um ano.</w:t>
      </w:r>
      <w:r/>
      <w:r/>
      <w:r/>
    </w:p>
    <w:p>
      <w:pPr>
        <w:pStyle w:val="Heading2"/>
      </w:pPr>
      <w:r>
        <w:t>Asa</w:t>
      </w:r>
      <w:r/>
    </w:p>
    <w:p>
      <w:r/>
      <w:r>
        <w:t>O filho de Abias e o pai de Josafá. Ele era da tribo de Judá. Ele foi o terceiro rei do reino do sul de Judá. Por muitos anos ele seguiu a Deus fielmente. Ele levou o povo a adorar somente a Deus. Mais tarde, ele parou de confiar em Deus e começou a tratar mal o povo de Deus.</w:t>
      </w:r>
      <w:r/>
      <w:r/>
      <w:r/>
    </w:p>
    <w:p>
      <w:pPr>
        <w:pStyle w:val="Heading2"/>
      </w:pPr>
      <w:r>
        <w:t>Asafe</w:t>
      </w:r>
      <w:r/>
    </w:p>
    <w:p>
      <w:r/>
      <w:r>
        <w:t>Um levita da linhagem de Gérson. Davi nomeou Asafe, seus ajudantes e os filhos da linhagem de Asafe. Davi os nomeou para serem responsáveis pelos serviços de adoração. Eles lideraram o povo de Israel em louvar a Deus com canções de agradecimento. Eles profetizavam, tocavam instrumentos e escreviam canções. Algumas dessas canções estão registradas no livro dos Salmos.</w:t>
      </w:r>
      <w:r/>
      <w:r/>
      <w:r/>
    </w:p>
    <w:p>
      <w:pPr>
        <w:pStyle w:val="Heading2"/>
      </w:pPr>
      <w:r>
        <w:t>Ásia Menor</w:t>
      </w:r>
      <w:r/>
    </w:p>
    <w:p>
      <w:r/>
      <w:r>
        <w:t>Uma área sob o domínio romano. Era a parte ocidental do país agora chamado Turquia. Não era o continente agora chamado Ásia com países como China, Índia e Rússia. Paulo viajou por toda a Ásia Menor.</w:t>
      </w:r>
      <w:r/>
      <w:r/>
      <w:r/>
    </w:p>
    <w:p>
      <w:pPr>
        <w:pStyle w:val="Heading2"/>
      </w:pPr>
      <w:r>
        <w:t>Assassinato</w:t>
      </w:r>
      <w:r/>
    </w:p>
    <w:p>
      <w:r/>
      <w:r>
        <w:t>Matar alguém de propósito e sem permissão de Deus. Isso era o que assassinato significava no Antigo Testamento. Era errado e não era permitido. A aliança de Deus com Noé e os Dez Mandamentos deixaram isso claro. Assassinato era descrito como derramar o sangue de alguém no chão. Esse sangue tornava o solo impuro. Ele clamava a Deus. Isso significava que o sangue era uma testemunha contra o assassino. Mostrava que a justiça precisava ser feita. O assassino tinha que ser condenado à morte. Isso trazia justiça de volta ao povo e à terra. No Novo Testamento, Jesus ensinou que assassinato significava mais do que matar alguém. Odiar alguém era um pecado tão grave quanto cometer assassinato.</w:t>
      </w:r>
      <w:r/>
      <w:r/>
      <w:r/>
    </w:p>
    <w:p>
      <w:pPr>
        <w:pStyle w:val="Heading2"/>
      </w:pPr>
      <w:r>
        <w:t>Assíria</w:t>
      </w:r>
      <w:r/>
    </w:p>
    <w:p>
      <w:r/>
      <w:r>
        <w:t>Um reino na Mesopotâmia que durou milhares de anos. Tornou-se um governo poderoso que governou muitas outras nações e grupos de pessoas. A capital era Nínive. A Assíria tomou o controle do reino do norte de Israel em 722 a.C. Eles forçaram os israelitas a deixar sua terra e viver longe, no exílio. Alguns dos reis da Assíria foram Tiglate-Pileser, Salmaneser, Sargão e Senaqueribe. Exércitos babilônicos venceram uma batalha importante contra a Assíria em 612 a.C. A Assíria não era mais poderosa depois disso.</w:t>
      </w:r>
      <w:r/>
      <w:r/>
      <w:r/>
    </w:p>
    <w:p>
      <w:pPr>
        <w:pStyle w:val="Heading2"/>
      </w:pPr>
      <w:r>
        <w:t>Astarote</w:t>
      </w:r>
      <w:r/>
    </w:p>
    <w:p>
      <w:r/>
      <w:r>
        <w:t>Uma deusa adorada por muitos grupos de pessoas em e ao redor de Canaã. Ela também era chamada de Asherah, Astarte e Ishtar. Ela era adorada como a mãe de outros deuses masculinos e femininos.</w:t>
      </w:r>
      <w:r/>
      <w:r/>
      <w:r/>
    </w:p>
    <w:p>
      <w:pPr>
        <w:pStyle w:val="Heading2"/>
      </w:pPr>
      <w:r>
        <w:t>Atalia</w:t>
      </w:r>
      <w:r/>
    </w:p>
    <w:p>
      <w:r/>
      <w:r>
        <w:t>Uma neta de Onri e a mãe de Acazias. Pensa-se que ela era filha de Acabe e Jezabel. Pensa-se que ela se casou com o Rei Jeorão. Atalia assassinou os homens na linha de família de Davi que poderiam ter se tornado rei. Ela fez isso depois que Jeú matou seu filho Acazias. Apenas Joás foi salvo. Atalia governou como rainha sobre o reino do sul por seis anos. Ela levou o povo a adorar Baal. Ela fez muitas coisas más. Ela foi morta pelos guardas do palácio.</w:t>
      </w:r>
      <w:r/>
      <w:r/>
      <w:r/>
    </w:p>
    <w:p>
      <w:pPr>
        <w:pStyle w:val="Heading2"/>
      </w:pPr>
      <w:r>
        <w:t>Atenas</w:t>
      </w:r>
      <w:r/>
    </w:p>
    <w:p>
      <w:r/>
      <w:r>
        <w:t>Uma cidade grega muito importante no território romano da Acaia. Paulo a visitou em sua segunda viagem. Ele compartilhou a mensagem de Jesus com os pensadores e líderes no Areópago. O Areópago era uma colina fora de Atenas. Lá, um conselho de líderes atenienses se reunia e discutia assuntos importantes.</w:t>
      </w:r>
      <w:r/>
      <w:r/>
      <w:r/>
    </w:p>
    <w:p>
      <w:pPr>
        <w:pStyle w:val="Heading2"/>
      </w:pPr>
      <w:r>
        <w:t>Baal</w:t>
      </w:r>
      <w:r/>
    </w:p>
    <w:p>
      <w:r/>
      <w:r>
        <w:t>Um falso deus adorado por grupos de pessoas dentro e ao redor de Canaã. Na língua hebraica, a palavra Baal significa senhor ou governante. Baal era adorado como o deus do sol e das tempestades. As pessoas pensavam que ele lhes dava filhos e colheitas saudáveis.</w:t>
      </w:r>
      <w:r/>
      <w:r/>
      <w:r/>
    </w:p>
    <w:p>
      <w:pPr>
        <w:pStyle w:val="Heading2"/>
      </w:pPr>
      <w:r>
        <w:t>Baal Peor</w:t>
      </w:r>
      <w:r/>
    </w:p>
    <w:p>
      <w:r/>
      <w:r>
        <w:t>Peor era um lugar na terra de Moabe. Os israelitas quebraram sua aliança com Deus lá quando começaram a adorar Baal. O resultado foi uma praga que matou milhares de israelitas.</w:t>
      </w:r>
      <w:r/>
      <w:r/>
      <w:r/>
    </w:p>
    <w:p>
      <w:pPr>
        <w:pStyle w:val="Heading2"/>
      </w:pPr>
      <w:r>
        <w:t>Babel</w:t>
      </w:r>
      <w:r/>
    </w:p>
    <w:p>
      <w:r/>
      <w:r>
        <w:t>A cidade que as pessoas trabalharam juntas para construir antes de falarem diferentes idiomas. Elas começaram a construir uma torre alta na cidade de Babel. Elas queriam ficar lá em vez de se espalharem pela terra. Isso ia contra o que Deus queria para as pessoas. Deus as impediu mudando a língua que falavam. Isso as confundiu porque não podiam mais se entender. Na língua hebraica, a palavra Babel soa como a palavra para confusão. Babel foi um exemplo de pessoas agindo em conjunto contra a vontade de Deus.</w:t>
      </w:r>
      <w:r/>
      <w:r/>
      <w:r/>
    </w:p>
    <w:p>
      <w:pPr>
        <w:pStyle w:val="Heading2"/>
      </w:pPr>
      <w:r>
        <w:t>Babilônia</w:t>
      </w:r>
      <w:r/>
    </w:p>
    <w:p>
      <w:r/>
      <w:r>
        <w:t>A cidade capital da Babilônia. Babilônia era um reino na Mesopotâmia que durou milhares de anos. Tornou-se um governo poderoso que dominou muitas outras nações e grupos de pessoas. Muitos babilônios eram do grupo de pessoas chamados caldeus. Babilônia tomou o controle do reino do sul de Judá. Em 586 a.C., os exércitos babilônios destruíram Jerusalém e o templo que foi construído quando Salomão era rei. Eles forçaram muitas pessoas de Judá a deixar sua terra. Eles tiveram que viver no exílio na Babilônia. Merodaque-Baladã, Nabucodonosor, Evil-Merodaque e Belsazar foram reis caldeus da Babilônia. O governo persa tomou o controle do governo babilônico em 539 a.C. Alguns livros da Bíblia usam o nome Babilônia para falar sobre governos poderosos. O nome Babilônia descrevia reinos ricos e orgulhosos que não honravam a Deus. Eles tentavam ser mais poderosos do que qualquer outro governo ou grupo de pessoas. Eles governavam outras nações sem misericórdia e tratavam as pessoas muito mal. Em Apocalipse, João usou Babilônia como um sinal para o governo de Roma.</w:t>
      </w:r>
      <w:r/>
      <w:r/>
      <w:r/>
    </w:p>
    <w:p>
      <w:pPr>
        <w:pStyle w:val="Heading2"/>
      </w:pPr>
      <w:r>
        <w:t>Balaão</w:t>
      </w:r>
      <w:r/>
    </w:p>
    <w:p>
      <w:r/>
      <w:r>
        <w:t>Um profeta da Mesopotâmia que não era da linhagem de Jacó. Ele usava magia para saber o que aconteceria no futuro. Balaque o contratou para amaldiçoar o povo de Israel. A jumenta de Balaão falou com ele para tentar impedi-lo. Deus fez com que Balaão abençoasse seu povo em vez de amaldiçoá-lo.</w:t>
      </w:r>
      <w:r/>
      <w:r/>
      <w:r/>
    </w:p>
    <w:p>
      <w:pPr>
        <w:pStyle w:val="Heading2"/>
      </w:pPr>
      <w:r>
        <w:t>Balaque</w:t>
      </w:r>
      <w:r/>
    </w:p>
    <w:p>
      <w:r/>
      <w:r>
        <w:t>O rei de Moabe durante o tempo em que os israelitas estavam viajando para Canaã. Ele contratou o profeta Balaão para lançar uma maldição sobre os israelitas. Ele pensou que isso o ajudaria a expulsar os israelitas de sua terra.</w:t>
      </w:r>
      <w:r/>
      <w:r/>
      <w:r/>
    </w:p>
    <w:p>
      <w:pPr>
        <w:pStyle w:val="Heading2"/>
      </w:pPr>
      <w:r>
        <w:t>Baraque</w:t>
      </w:r>
      <w:r/>
    </w:p>
    <w:p>
      <w:r/>
      <w:r>
        <w:t>Um israelita da tribo de Naftali. Ele obedeceu às instruções de Deus para atacar o exército de Sísera. Mas ele só estava disposto a obedecer a Deus se Débora fosse com ele. Com Débora, ele cantou uma canção importante sobre sua vitória no capítulo 5 de Juízes.</w:t>
      </w:r>
      <w:r/>
      <w:r/>
      <w:r/>
    </w:p>
    <w:p>
      <w:pPr>
        <w:pStyle w:val="Heading2"/>
      </w:pPr>
      <w:r>
        <w:t>Barnabé</w:t>
      </w:r>
      <w:r/>
    </w:p>
    <w:p>
      <w:r/>
      <w:r>
        <w:t>Um crente judeu da tribo de Levi que era da ilha de Chipre. Seu nome soa como as palavras hebraicas para filho de ajuda. Barnabé também era chamado de José. Ele dava livremente o que possuía para ajudar os outros. Ele também ajudou a trazer paz entre as pessoas. Barnabé era um apóstolo. Ele ajudou Saulo depois que ele se tornou um crente. Ele e Saulo viajaram para muitos lugares compartilhando as boas novas sobre Jesus. João Marcos era primo de Barnabé.</w:t>
      </w:r>
      <w:r/>
      <w:r/>
      <w:r/>
    </w:p>
    <w:p>
      <w:pPr>
        <w:pStyle w:val="Heading2"/>
      </w:pPr>
      <w:r>
        <w:t>Barrabás</w:t>
      </w:r>
      <w:r/>
    </w:p>
    <w:p>
      <w:r/>
      <w:r>
        <w:t>Um judeu que era culpado de assassinato e de lutar contra o governo romano. Os romanos o colocaram na prisão. Pilatos o libertou em vez de libertar Jesus na Festa da Páscoa.</w:t>
      </w:r>
      <w:r/>
      <w:r/>
      <w:r/>
    </w:p>
    <w:p>
      <w:pPr>
        <w:pStyle w:val="Heading2"/>
      </w:pPr>
      <w:r>
        <w:t>Bate-Seba</w:t>
      </w:r>
      <w:r/>
    </w:p>
    <w:p>
      <w:r/>
      <w:r>
        <w:t>A esposa de Urias, o hitita. Davi cometeu adultério com ela, assassinou seu marido e depois a fez sua esposa. Seu primeiro filho com Davi morreu como resultado dos pecados de Davi. Seu segundo filho com Davi foi Salomão. Jesus veio da linhagem familiar de Bate-Seba.</w:t>
      </w:r>
      <w:r/>
      <w:r/>
      <w:r/>
    </w:p>
    <w:p>
      <w:pPr>
        <w:pStyle w:val="Heading2"/>
      </w:pPr>
      <w:r>
        <w:t>Batismo</w:t>
      </w:r>
      <w:r/>
    </w:p>
    <w:p>
      <w:r/>
      <w:r>
        <w:t>Uma prática entre os judeus. O batismo era um sinal externo de algo que havia acontecido dentro das pessoas. Elas entravam na água e eram cobertas por ela. Depois, saíam da água. As pessoas faziam isso para serem purificadas de acordo com as leis judaicas. Os gentios eram batizados para mostrar que haviam aceitado a fé judaica. Os judeus eram batizados como um sinal de que obedeciam a Deus. Isso mostrava que eles haviam se afastado do pecado. Os cristãos são batizados para mostrar que se afastaram do pecado e acreditam em Jesus. Isso mostra que estão comprometidos a seguir Jesus e a fazer parte do povo de Deus.</w:t>
      </w:r>
      <w:r/>
      <w:r/>
      <w:r/>
    </w:p>
    <w:p>
      <w:pPr>
        <w:pStyle w:val="Heading2"/>
      </w:pPr>
      <w:r>
        <w:t>Belém</w:t>
      </w:r>
      <w:r/>
    </w:p>
    <w:p>
      <w:r/>
      <w:r>
        <w:t>A cidade de onde era Davi e onde Jesus nasceu. Fica a uma curta distância ao sul de Jerusalém.</w:t>
      </w:r>
      <w:r/>
      <w:r/>
      <w:r/>
    </w:p>
    <w:p>
      <w:pPr>
        <w:pStyle w:val="Heading2"/>
      </w:pPr>
      <w:r>
        <w:t>Benção do pai</w:t>
      </w:r>
      <w:r/>
    </w:p>
    <w:p>
      <w:r/>
      <w:r>
        <w:t>Palavras finais que um pai falava em voz alta para seus filhos antes de morrer. O pai dizia o que ele pensava ou esperava que acontecesse futuramente na vida de seus filhos. Normalmente, isso incluiria promessas de sucesso, riqueza e autoridade. O filho mais velho geralmente recebia a maior bênção.</w:t>
      </w:r>
      <w:r/>
      <w:r/>
      <w:r/>
    </w:p>
    <w:p>
      <w:pPr>
        <w:pStyle w:val="Heading2"/>
      </w:pPr>
      <w:r>
        <w:t>Bênçãos da aliança</w:t>
      </w:r>
      <w:r/>
    </w:p>
    <w:p>
      <w:r/>
      <w:r>
        <w:t>Coisas boas que aconteciam quando as pessoas eram fiéis a uma aliança. Em alianças com Deus, ser fiel significava viver de acordo com os caminhos de Deus. Isso levou a bênçãos que Deus proporcionou. Estas geralmente tinham a ver com terra, filhos e a presença de Deus.</w:t>
      </w:r>
      <w:r/>
      <w:r/>
      <w:r/>
    </w:p>
    <w:p>
      <w:pPr>
        <w:pStyle w:val="Heading2"/>
      </w:pPr>
      <w:r>
        <w:t>Bênçãos espirituais</w:t>
      </w:r>
      <w:r/>
    </w:p>
    <w:p>
      <w:r/>
      <w:r>
        <w:t>Maneiras pelas quais Deus abençoa seu povo espiritualmente. Essas bênçãos não são algo que as pessoas possam segurar em suas mãos. Elas são as riquezas no céu das quais Jesus falou (Mateus 6.19–21). Existem muitos tipos de bênçãos espirituais. Sabedoria, entendimento, graça, esperança e amor são bênçãos espirituais. Ser perdoado de seu pecado e ter a vida eterna também são bênçãos espirituais. As pessoas não adquirem bênçãos espirituais. Deus as dá livremente.</w:t>
      </w:r>
      <w:r/>
      <w:r/>
      <w:r/>
    </w:p>
    <w:p>
      <w:pPr>
        <w:pStyle w:val="Heading2"/>
      </w:pPr>
      <w:r>
        <w:t>Benjamim</w:t>
      </w:r>
      <w:r/>
    </w:p>
    <w:p>
      <w:r/>
      <w:r>
        <w:t>O filho mais novo de Jacó e Raquel. Raquel primeiro o chamou de Ben-Oni. Na língua hebraica, Ben-Oni significa filho do meu sofrimento. Jacó mudou seu nome para Benjamim. Benjamim significa filho da minha mão direita. Raquel morreu ao dar à luz Benjamim. Sua linhagem familiar se tornou uma tribo de Israel.</w:t>
      </w:r>
      <w:r/>
      <w:r/>
      <w:r/>
    </w:p>
    <w:p>
      <w:pPr>
        <w:pStyle w:val="Heading2"/>
      </w:pPr>
      <w:r>
        <w:t>Berea</w:t>
      </w:r>
      <w:r/>
    </w:p>
    <w:p>
      <w:r/>
      <w:r>
        <w:t>Uma cidade grega no território romano da Macedônia. Estava na área que agora é o norte da Grécia. Paulo viajou para lá em sua segunda jornada.</w:t>
      </w:r>
      <w:r/>
      <w:r/>
      <w:r/>
    </w:p>
    <w:p>
      <w:pPr>
        <w:pStyle w:val="Heading2"/>
      </w:pPr>
      <w:r>
        <w:t>Berseba</w:t>
      </w:r>
      <w:r/>
    </w:p>
    <w:p>
      <w:r/>
      <w:r>
        <w:t>Uma cidade no sul de Canaã. Tornou-se a cidade mais ao sul da terra de Israel. Abraão cavou um poço lá. Deus falou com Hagar, Isaque, Jacó e Elias em Berseba ou no deserto próximo.</w:t>
      </w:r>
      <w:r/>
      <w:r/>
      <w:r/>
    </w:p>
    <w:p>
      <w:pPr>
        <w:pStyle w:val="Heading2"/>
      </w:pPr>
      <w:r>
        <w:t>Betânia</w:t>
      </w:r>
      <w:r/>
    </w:p>
    <w:p>
      <w:r/>
      <w:r>
        <w:t>A cidade onde Maria, Marta e Lázaro viviam. Era uma curta distância a leste de Jerusalém e perto do Monte das Oliveiras.</w:t>
      </w:r>
      <w:r/>
      <w:r/>
      <w:r/>
    </w:p>
    <w:p>
      <w:pPr>
        <w:pStyle w:val="Heading2"/>
      </w:pPr>
      <w:r>
        <w:t>Betel</w:t>
      </w:r>
      <w:r/>
    </w:p>
    <w:p>
      <w:r/>
      <w:r>
        <w:t>O lugar onde Deus apareceu a Jacó quando ele fugiu de Esaú. Também era chamado de Luz. Na língua hebraica, Betel significa casa de Deus. Abraão e Jacó construíram altares para adorar a Deus lá. Tornou-se uma cidade importante em Israel. Ficava ao norte de Jerusalém, na fronteira entre os reinos do sul e do norte. Jeroboão construiu um templo para adorar falsos deuses lá.</w:t>
      </w:r>
      <w:r/>
      <w:r/>
      <w:r/>
    </w:p>
    <w:p>
      <w:pPr>
        <w:pStyle w:val="Heading2"/>
      </w:pPr>
      <w:r>
        <w:t>Bezerro de metal</w:t>
      </w:r>
      <w:r/>
    </w:p>
    <w:p>
      <w:r/>
      <w:r>
        <w:t>A estátua que Arão fez com as joias que os israelitas lhe deram. Arão a fez enquanto Moisés estava no Monte Sinai com Deus. Muitos israelitas a adoraram como um falso deus. Mais tarde, o rei Jeroboão do reino do norte fez estátuas de bezerros de metal. Ele levou o povo de Israel a adorá-los como falsos deuses. (</w:t>
      </w:r>
      <w:r>
        <w:t>Falsos deuses</w:t>
      </w:r>
      <w:r>
        <w:t>)</w:t>
      </w:r>
      <w:r/>
      <w:r/>
      <w:r/>
    </w:p>
    <w:p>
      <w:pPr>
        <w:pStyle w:val="Heading2"/>
      </w:pPr>
      <w:r>
        <w:t>Bíblia</w:t>
      </w:r>
      <w:r/>
    </w:p>
    <w:p>
      <w:r/>
      <w:r>
        <w:t>O livro de escritos sagrados de judeus e cristãos. Para os judeus, a Bíblia inclui os livros do Antigo Testamento. Para os cristãos, a Bíblia inclui os livros do Antigo Testamento e do Novo Testamento. (</w:t>
      </w:r>
      <w:r>
        <w:t>Palavra de Deus</w:t>
      </w:r>
      <w:r>
        <w:t>)</w:t>
      </w:r>
      <w:r/>
      <w:r/>
      <w:r/>
    </w:p>
    <w:p>
      <w:pPr>
        <w:pStyle w:val="Heading2"/>
      </w:pPr>
      <w:r>
        <w:t>Bila</w:t>
      </w:r>
      <w:r/>
    </w:p>
    <w:p>
      <w:r/>
      <w:r>
        <w:t>Uma serva de Raquel. Raquel a deu como concubina a Jacó (</w:t>
      </w:r>
      <w:r>
        <w:t>concubinas</w:t>
      </w:r>
      <w:r>
        <w:t>). As linhagens familiares de seus filhos Dã e Naftali se tornaram tribos de Israel.</w:t>
      </w:r>
      <w:r/>
      <w:r/>
      <w:r/>
    </w:p>
    <w:p>
      <w:pPr>
        <w:pStyle w:val="Heading2"/>
      </w:pPr>
      <w:r>
        <w:t>Boas novas</w:t>
      </w:r>
      <w:r/>
    </w:p>
    <w:p>
      <w:r/>
      <w:r>
        <w:t>A mensagem sobre Jesus. Na língua grega, toda a mensagem é chamada de evangelho. (</w:t>
      </w:r>
      <w:r>
        <w:t>Evangelho</w:t>
      </w:r>
      <w:r>
        <w:t>) É a mensagem de que Deus resgata as pessoas do poder do pecado e da morte. Isso significa que as pessoas podem adorar plenamente seu Criador. Elas podem viver em paz com ele e com os outros. Isso pôde acontecer porque Jesus deu sua vida para salvar todos os seres humanos. Ele morreu como um sacrifício para libertar as pessoas de serem escravas do mal. Então Deus ressuscitou Jesus dos mortos. Jesus é o Messias judeu que Deus havia prometido enviar. Ele traz a vida eterna de Deus e o poder da ressurreição para todos que acreditam nele.</w:t>
      </w:r>
      <w:r/>
      <w:r/>
      <w:r/>
    </w:p>
    <w:p>
      <w:pPr>
        <w:pStyle w:val="Heading2"/>
      </w:pPr>
      <w:r>
        <w:t>Boas obras</w:t>
      </w:r>
      <w:r/>
    </w:p>
    <w:p>
      <w:r/>
      <w:r>
        <w:t>Coisas que as pessoas fazem que agradam a Deus. Os crentes não fazem boas obras para ganhar o amor e a graça de Deus. Eles as fazem por causa do amor e da graça de Deus em suas vidas. O Espírito Santo dá aos crentes a força para fazer boas obras. Quando as pessoas seguem o exemplo de Jesus em pensar, falar e agir, elas estão fazendo boas obras. Boas obras incluem cuidar da criação de Deus e servir aos outros. Boas obras trazem bênçãos para os outros e louvor a Deus.</w:t>
      </w:r>
      <w:r/>
      <w:r/>
      <w:r/>
    </w:p>
    <w:p>
      <w:pPr>
        <w:pStyle w:val="Heading2"/>
      </w:pPr>
      <w:r>
        <w:t>Cades Barneia</w:t>
      </w:r>
      <w:r/>
    </w:p>
    <w:p>
      <w:r/>
      <w:r>
        <w:t>Uma área a sudoeste do Mar Morto no Deserto de Zin. Os israelitas acamparam lá enquanto viajavam do Egito para Canaã. De lá, os israelitas se recusaram a entrar em Canaã. Cades é onde Miriam morreu. É também onde Moisés desobedeceu a Deus ao bater em uma rocha para obter água.</w:t>
      </w:r>
      <w:r/>
      <w:r/>
      <w:r/>
    </w:p>
    <w:p>
      <w:pPr>
        <w:pStyle w:val="Heading2"/>
      </w:pPr>
      <w:r>
        <w:t>Cafarnaum</w:t>
      </w:r>
      <w:r/>
    </w:p>
    <w:p>
      <w:r/>
      <w:r>
        <w:t>Uma cidade na margem noroeste do Mar da Galileia. Jesus viveu em Cafarnaum por algum tempo e fez muitos milagres lá. Em Cafarnaum, Jesus convidou Pedro, André, Tiago, João e Mateus para serem seus discípulos.</w:t>
      </w:r>
      <w:r/>
      <w:r/>
      <w:r/>
    </w:p>
    <w:p>
      <w:pPr>
        <w:pStyle w:val="Heading2"/>
      </w:pPr>
      <w:r>
        <w:t>Caim</w:t>
      </w:r>
      <w:r/>
    </w:p>
    <w:p>
      <w:r/>
      <w:r>
        <w:t>O filho mais velho de Adão e Eva. Ele era um agricultor. Ele fez uma oferta que não agradou a Deus. Ele matou seu irmão Abel. O solo onde ele assassinou Abel foi uma testemunha contra ele. Deus trouxe justiça punindo Caim. Ele não podia mais viver em apenas um lugar ou ser um agricultor. Deus protegeu Caim de ser morto por outras pessoas.</w:t>
      </w:r>
      <w:r/>
      <w:r/>
      <w:r/>
    </w:p>
    <w:p>
      <w:pPr>
        <w:pStyle w:val="Heading2"/>
      </w:pPr>
      <w:r>
        <w:t>Calebe</w:t>
      </w:r>
      <w:r/>
    </w:p>
    <w:p>
      <w:r/>
      <w:r>
        <w:t>Um homem nascido escravo no Egito que entrou em Canaã com os israelitas. Ele não era da linha familiar de Jacó. Ele foi o espião da tribo de Judá que explorou a terra de Canaã. Ele trouxe um bom relatório. Calebe obedeceu a Deus completamente.</w:t>
      </w:r>
      <w:r/>
      <w:r/>
      <w:r/>
    </w:p>
    <w:p>
      <w:pPr>
        <w:pStyle w:val="Heading2"/>
      </w:pPr>
      <w:r>
        <w:t>Cam</w:t>
      </w:r>
      <w:r/>
    </w:p>
    <w:p>
      <w:r/>
      <w:r>
        <w:t>O filho mais novo de Noé. Ele e sua esposa foram salvos do dilúvio porque estavam na arca. Ele não tratou seu pai com respeito quando Noé ficou bêbado após o dilúvio. Por causa disso, Noé proferiu uma maldição em vez de uma bênção sobre parte da família de Cam.</w:t>
      </w:r>
      <w:r/>
      <w:r/>
      <w:r/>
    </w:p>
    <w:p>
      <w:pPr>
        <w:pStyle w:val="Heading2"/>
      </w:pPr>
      <w:r>
        <w:t>Caminho de Jesus</w:t>
      </w:r>
      <w:r/>
    </w:p>
    <w:p>
      <w:r/>
      <w:r>
        <w:t>Um nome para a prática de seguir Jesus. Este nome foi usado em Atos para descrever como a comunidade de crentes vivia.</w:t>
      </w:r>
      <w:r/>
      <w:r/>
      <w:r/>
    </w:p>
    <w:p>
      <w:pPr>
        <w:pStyle w:val="Heading2"/>
      </w:pPr>
      <w:r>
        <w:t>Caná</w:t>
      </w:r>
      <w:r/>
    </w:p>
    <w:p>
      <w:r/>
      <w:r>
        <w:t>Uma cidade na Galileia. Dois dos sete sinais no evangelho de João ocorreram lá. O discípulo Natanael era de Caná.</w:t>
      </w:r>
      <w:r/>
      <w:r/>
      <w:r/>
    </w:p>
    <w:p>
      <w:pPr>
        <w:pStyle w:val="Heading2"/>
      </w:pPr>
      <w:r>
        <w:t>Canaã</w:t>
      </w:r>
      <w:r/>
    </w:p>
    <w:p>
      <w:r/>
      <w:r>
        <w:t>Uma área de terra entre o Mar Mediterrâneo e o Rio Jordão. No sul, alcançava quase o Deserto do Sinai. No norte, alcançava o Rio Eufrates. Os grupos de pessoas que viviam lá antes dos israelitas eram chamados de cananeus. Muitos desses grupos eram da linha familiar do filho de Cam, Canaã. Isso incluía os hititas, jebuseus, heveus e amorreus. Alguns cananeus reconheceram que Deus é o verdadeiro Deus. Alguns deles foram úteis ao povo de Deus e se tornaram parte deles. Outros se recusaram a adorar somente a Deus. Eles eram inimigos do povo de Israel e Deus trouxe julgamento contra eles. Canaã era onde estão agora as áreas chamadas Israel, Palestina, Líbano e partes da Síria. Deus prometeu essa área à linha familiar de Abraão. As tribos de Israel viveram lá depois de serem libertadas da escravidão no Egito.</w:t>
      </w:r>
      <w:r/>
      <w:r/>
      <w:r/>
    </w:p>
    <w:p>
      <w:pPr>
        <w:pStyle w:val="Heading2"/>
      </w:pPr>
      <w:r>
        <w:t>Cartas às igrejas</w:t>
      </w:r>
      <w:r/>
    </w:p>
    <w:p>
      <w:r/>
      <w:r>
        <w:t>Jesus ordenou a João que escrevesse cartas com mensagens para sete igrejas. Cada carta começava descrevendo Jesus de uma maneira diferente. Na maioria das cartas, Jesus mencionava maneiras pelas quais a igreja estava vivendo fielmente. Na maioria, ele também mencionava maneiras pelas quais a igreja não estava sendo fiel a ele. Jesus exortou os crentes em cada igreja a ouvirem o Espírito Santo. Jesus terminava cada carta com uma promessa. A promessa era para aqueles que compartilhavam de sua vitória sobre o poder do pecado.</w:t>
      </w:r>
      <w:r/>
      <w:r/>
      <w:r/>
    </w:p>
    <w:p>
      <w:pPr>
        <w:pStyle w:val="Heading2"/>
      </w:pPr>
      <w:r>
        <w:t>Cartas de Paulo</w:t>
      </w:r>
      <w:r/>
    </w:p>
    <w:p>
      <w:r/>
      <w:r>
        <w:t>Paulo escreveu cartas para muitos crentes e igrejas. Treze dessas cartas estão no Novo Testamento. Elas incluem os livros de Romanos, 1 Coríntios, 2 Coríntios, Gálatas, Efésios, Filipenses e Colossenses. Elas também incluem os livros de 1 Tessalonicenses, 2 Tessalonicenses, 1 Timóteo, 2 Timóteo, Tito e Filemom. Era comum Paulo falar em voz alta o que queria dizer em suas cartas. Um ajudante escrevia as palavras. Então Paulo adicionava uma mensagem final com sua própria caligrafia. Isso ajudava as pessoas a terem certeza de que as cartas eram realmente dele. Os ajudantes de Paulo levavam as cartas de Paulo para as igrejas ou para outras pessoas. A igreja as liam em voz alta e depois as compartilhava com outras igrejas na área. Paulo escreveu algumas de suas cartas enquanto estava na prisão.</w:t>
      </w:r>
      <w:r/>
      <w:r/>
      <w:r/>
    </w:p>
    <w:p>
      <w:pPr>
        <w:pStyle w:val="Heading2"/>
      </w:pPr>
      <w:r>
        <w:t>Casamento</w:t>
      </w:r>
      <w:r/>
    </w:p>
    <w:p>
      <w:r/>
      <w:r>
        <w:t>A prática na Bíblia que permitia a um homem e uma mulher se unirem. Permitia que fossem uma família. É assim que os seres humanos obedeciam à instrução de Deus para terem filhos e encherem a terra. A Lei de Moisés incluía muitas regras sobre casamento entre os israelitas. A principal regra era que maridos e esposas deviam ser sempre fiéis um ao outro. Deviam ter relações sexuais apenas um com o outro. Cântico dos Cânticos deu um exemplo de alegria, respeito e bondade no casamento. Os profetas do Antigo Testamento usaram o casamento como uma metáfora. Descrevia algo sobre a relação entre o povo de Israel e Deus. Deus era como o marido e Israel era como a esposa. Deus amava Israel e era sempre fiel ao seu povo. Escritores do Novo Testamento também usaram o casamento como uma metáfora. Jesus era como o noivo e a igreja era como a noiva. Isso mostra o quanto Jesus ama seus seguidores.</w:t>
      </w:r>
      <w:r/>
      <w:r/>
      <w:r/>
    </w:p>
    <w:p>
      <w:pPr>
        <w:pStyle w:val="Heading2"/>
      </w:pPr>
      <w:r>
        <w:t>Ceia do Senhor</w:t>
      </w:r>
      <w:r/>
    </w:p>
    <w:p>
      <w:r/>
      <w:r>
        <w:t>A refeição que os cristãos compartilham juntos para lembrar a morte de Jesus. É baseada na última ceia que Jesus compartilhou com seus discípulos antes de morrer. Também é baseada na Festa da Páscoa judaica. A refeição inclui comer pão e beber vinho. Isso lembra aos crentes que Jesus deu seu corpo e seu sangue para salvar todas as pessoas.</w:t>
      </w:r>
      <w:r/>
      <w:r/>
      <w:r/>
    </w:p>
    <w:p>
      <w:pPr>
        <w:pStyle w:val="Heading2"/>
      </w:pPr>
      <w:r>
        <w:t>Certo com Deus</w:t>
      </w:r>
      <w:r/>
    </w:p>
    <w:p>
      <w:r/>
      <w:r>
        <w:t>Ser capaz de viver em paz e alegria com Deus. Isso também é chamado de ser feito justo ou ser justificado. Significa que as pessoas podem desfrutar das bênçãos da aliança de Deus. Também significa que as pessoas podem ser libertas do poder do pecado, da morte e do mal. Deus as liberta através da morte e ressurreição de Jesus. Pessoas que confiam em Deus e têm fé nele são feitas justas com ele.</w:t>
      </w:r>
      <w:r/>
      <w:r/>
      <w:r/>
    </w:p>
    <w:p>
      <w:pPr>
        <w:pStyle w:val="Heading2"/>
      </w:pPr>
      <w:r>
        <w:t>César</w:t>
      </w:r>
      <w:r/>
    </w:p>
    <w:p>
      <w:r/>
      <w:r>
        <w:t>O título para o governante com mais autoridade nas terras controladas pelo governo romano. Júlio César foi o primeiro a usar este nome. Os governantes que vieram depois dele também o usaram. Os Césares após Júlio foram imperadores de Roma. Quase todos os Césares trataram muito mal as pessoas que governavam. César Augusto era o imperador quando Jesus nasceu. Os romanos adoravam o imperador como senhor e como filho dos deuses. Aqueles que se recusavam a adorar o imperador eram maltratados. Eles não podiam comprar e vender no mercado. O anúncio de que Jesus é Senhor e Filho de Deus desafiava a autoridade do governante de Roma.</w:t>
      </w:r>
      <w:r/>
      <w:r/>
      <w:r/>
    </w:p>
    <w:p>
      <w:pPr>
        <w:pStyle w:val="Heading2"/>
      </w:pPr>
      <w:r>
        <w:t>Cesareia</w:t>
      </w:r>
      <w:r/>
    </w:p>
    <w:p>
      <w:r/>
      <w:r>
        <w:t>A capital do território romano da Judeia em Israel. Estava na costa do Mar Mediterrâneo. Herodes, o Grande, mandou construir a cidade.</w:t>
      </w:r>
      <w:r/>
      <w:r/>
      <w:r/>
    </w:p>
    <w:p>
      <w:pPr>
        <w:pStyle w:val="Heading2"/>
      </w:pPr>
      <w:r>
        <w:t>Céu</w:t>
      </w:r>
      <w:r/>
    </w:p>
    <w:p>
      <w:r/>
      <w:r>
        <w:t>Ao longo da Bíblia, há dois significados para a palavra céu. O primeiro significado é o céu acima da terra. O segundo significado é onde Deus, o Rei e Criador, governa. Não é um lugar específico para onde se pode viajar. É onde Deus é adorado. Deus trará o céu à terra na nova criação. As pessoas não podem compreender ou imaginar completamente o céu. (</w:t>
      </w:r>
      <w:r>
        <w:t>Reino de Deus</w:t>
      </w:r>
      <w:r>
        <w:t xml:space="preserve">, </w:t>
      </w:r>
      <w:r>
        <w:t>Nova criação</w:t>
      </w:r>
      <w:r>
        <w:t>)</w:t>
      </w:r>
      <w:r/>
      <w:r/>
      <w:r/>
    </w:p>
    <w:p>
      <w:pPr>
        <w:pStyle w:val="Heading2"/>
      </w:pPr>
      <w:r>
        <w:t>Chipre</w:t>
      </w:r>
      <w:r/>
    </w:p>
    <w:p>
      <w:r/>
      <w:r>
        <w:t>Uma grande ilha no Mar Mediterrâneo a oeste da Síria e ao sul da Turquia. Profetas no Antigo Testamento mencionaram Chipre. A ilha foi importante na primeira viagem de Paulo para compartilhar as boas novas. Os crentes Barnabé e Mnason eram de Chipre.</w:t>
      </w:r>
      <w:r/>
      <w:r/>
      <w:r/>
    </w:p>
    <w:p>
      <w:pPr>
        <w:pStyle w:val="Heading2"/>
      </w:pPr>
      <w:r>
        <w:t>Cidadão romano</w:t>
      </w:r>
      <w:r/>
    </w:p>
    <w:p>
      <w:r/>
      <w:r>
        <w:t>Ser um cidadão de Roma dava às pessoas certos direitos. Protegia-as de serem tratadas mal de certas maneiras. Os governantes romanos tinham que seguir as leis romanas sobre os cidadãos. A maioria das pessoas nas terras controladas pelo governo romano não eram cidadãos romanos. Ser um cidadão romano era especial.</w:t>
      </w:r>
      <w:r/>
      <w:r/>
      <w:r/>
    </w:p>
    <w:p>
      <w:pPr>
        <w:pStyle w:val="Heading2"/>
      </w:pPr>
      <w:r>
        <w:t>Cidadãos do céu</w:t>
      </w:r>
      <w:r/>
    </w:p>
    <w:p>
      <w:r/>
      <w:r>
        <w:t>As pessoas são cidadãs da nação onde vivem ou onde nasceram. Os crentes também são cidadãos do céu. Isso significa que eles pertencem a Deus e fazem parte do seu reino. Isso é verdade mesmo enquanto estão vivos na terra. Deus espalha lentamente seu reino na terra através dos crentes. Como cidadãos do céu, eles são mensageiros do reino de Deus. (</w:t>
      </w:r>
      <w:r>
        <w:t>Reino de Deus</w:t>
      </w:r>
      <w:r>
        <w:t xml:space="preserve"> </w:t>
      </w:r>
      <w:hyperlink r:id="rId15">
        <w:r>
          <w:rPr>
            <w:color w:val="0000EE"/>
            <w:u w:val="single"/>
          </w:rPr>
          <w:t>Daniel 2.1–49</w:t>
        </w:r>
      </w:hyperlink>
      <w:r>
        <w:t>)</w:t>
      </w:r>
      <w:r/>
      <w:r/>
      <w:r/>
    </w:p>
    <w:p>
      <w:pPr>
        <w:pStyle w:val="Heading2"/>
      </w:pPr>
      <w:r>
        <w:t>Cidades seguras</w:t>
      </w:r>
      <w:r/>
    </w:p>
    <w:p>
      <w:r/>
      <w:r>
        <w:t>Seis cidades onde os levitas viviam. Três estavam no lado leste do Rio Jordão. Três estavam no lado oeste. Pessoas que acidentalmente matavam alguém poderiam ir para lá. Elas estariam seguras e não seriam mortas pelo parente masculino mais próximo da pessoa morta. Elas poderiam viver lá até que o sumo sacerdote morresse. Então, poderiam voltar para onde viviam antes.</w:t>
      </w:r>
      <w:r/>
      <w:r/>
      <w:r/>
    </w:p>
    <w:p>
      <w:pPr>
        <w:pStyle w:val="Heading2"/>
      </w:pPr>
      <w:r>
        <w:t>Circuncisão</w:t>
      </w:r>
      <w:r/>
    </w:p>
    <w:p>
      <w:r/>
      <w:r>
        <w:t>Uma prática entre alguns grupos de pessoas nos tempos e lugares registrados na Bíblia. O prepúcio do órgão sexual masculino é cortado. Para os israelitas, a circuncisão era um sinal. Mostrava que eles faziam parte do povo com quem Deus fez uma aliança. Os israelitas praticavam a circuncisão apenas em homens com mais de oito dias de idade.</w:t>
      </w:r>
      <w:r/>
      <w:r/>
      <w:r/>
    </w:p>
    <w:p>
      <w:pPr>
        <w:pStyle w:val="Heading2"/>
      </w:pPr>
      <w:r>
        <w:t>Ciro</w:t>
      </w:r>
      <w:r/>
    </w:p>
    <w:p>
      <w:r/>
      <w:r>
        <w:t>Um rei da Pérsia que também era chamado de Ciro, o Grande ou Ciro II. Deus o usou como uma ferramenta para trazer julgamento contra a Babilônia. Ciro tomou o controle da Babilônia em 539 a.C. Muitos judeus haviam sido forçados a viver na Babilônia. Ciro os incentivou a retornar a Judá. Ele os apoiou na reconstrução de Jerusalém e do templo. Deus usou Ciro como uma ferramenta para realizar essas coisas para os judeus.</w:t>
      </w:r>
      <w:r/>
      <w:r/>
      <w:r/>
    </w:p>
    <w:p>
      <w:pPr>
        <w:pStyle w:val="Heading2"/>
      </w:pPr>
      <w:r>
        <w:t>Ciumento</w:t>
      </w:r>
      <w:r/>
    </w:p>
    <w:p>
      <w:r/>
      <w:r>
        <w:t>Uma maneira que Deus se descreve. Ele não é ciumento da maneira pecaminosa que os seres humanos podem ser ciumentos. Os seres humanos podem ter ciúmes de outros que têm algo que eles mesmos precisam ou querem. Deus é ciumento quando os seres humanos adoram falsos deuses. Isso ocorre porque ele é o único Deus verdadeiro. Ele é o único digno de ser adorado.</w:t>
      </w:r>
      <w:r/>
      <w:r/>
      <w:r/>
    </w:p>
    <w:p>
      <w:pPr>
        <w:pStyle w:val="Heading2"/>
      </w:pPr>
      <w:r>
        <w:t>Cobrador de impostos</w:t>
      </w:r>
      <w:r/>
    </w:p>
    <w:p>
      <w:r/>
      <w:r>
        <w:t>Judeus no tempo de Jesus que coletavam dinheiro para o governo romano. Muitos cobradores de impostos não eram honestos. Eles faziam as pessoas darem mais dinheiro do que o necessário. Os cobradores de impostos ficavam com o dinheiro extra para si mesmos. A maioria dos judeus odiava os cobradores de impostos por fazerem isso. Eles odiavam os cobradores de impostos por trabalharem para os romanos. Os cobradores de impostos eram frequentemente tratados como forasteiros. (</w:t>
      </w:r>
      <w:r>
        <w:t>Forasteiros</w:t>
      </w:r>
      <w:r>
        <w:t>)</w:t>
      </w:r>
      <w:r/>
      <w:r/>
      <w:r/>
    </w:p>
    <w:p>
      <w:pPr>
        <w:pStyle w:val="Heading2"/>
      </w:pPr>
      <w:r>
        <w:t>Colossos</w:t>
      </w:r>
      <w:r/>
    </w:p>
    <w:p>
      <w:r/>
      <w:r>
        <w:t xml:space="preserve">Uma cidade no território romano da Ásia Menor no que agora é chamado de Turquia. Epafras compartilhou a mensagem sobre Jesus lá e ajudou a iniciar uma igreja. Paulo escreveu uma carta para a igreja lá. </w:t>
      </w:r>
      <w:r/>
      <w:r/>
      <w:r/>
    </w:p>
    <w:p>
      <w:pPr>
        <w:pStyle w:val="Heading2"/>
      </w:pPr>
      <w:r>
        <w:t>Cômodo Mais Sagrado (Santo dos Santos)</w:t>
      </w:r>
      <w:r/>
    </w:p>
    <w:p>
      <w:r/>
      <w:r>
        <w:t>A sala onde a arca da aliança era guardada (</w:t>
      </w:r>
      <w:r>
        <w:t>arca da aliança</w:t>
      </w:r>
      <w:r>
        <w:t>). Em algumas Bíblias é chamada de Santo dos Santos. Esta sala estava primeiro na tenda sagrada e depois no templo. Deus estava presente entre os israelitas ali. Uma cortina grossa a separava do resto da tenda ou templo. A cortina era um sinal de como os seres humanos estavam separados de Deus. Se as pessoas passassem por trás da cortina, morreriam. Somente o sumo sacerdote podia entrar no Santo dos Santos. Ele fazia isso uma vez por ano. Quando Jesus morreu, a cortina do Santo dos Santos se rasgou. Isso foi um sinal de que a morte de Jesus aproximou as pessoas de Deus novamente.</w:t>
      </w:r>
      <w:r/>
      <w:r/>
      <w:r/>
    </w:p>
    <w:p>
      <w:pPr>
        <w:pStyle w:val="Heading2"/>
      </w:pPr>
      <w:r>
        <w:t>Concubinas</w:t>
      </w:r>
      <w:r/>
    </w:p>
    <w:p>
      <w:r/>
      <w:r>
        <w:t>Nos tempos e lugares do Antigo Testamento, muitos homens tinham mais de uma esposa. A esposa principal do homem tinha a maior autoridade entre as mulheres da casa. As esposas chamadas concubinas tinham menos direitos. Muitas vezes, escravas ou servas eram forçadas a ser concubinas.</w:t>
      </w:r>
      <w:r/>
      <w:r/>
      <w:r/>
    </w:p>
    <w:p>
      <w:pPr>
        <w:pStyle w:val="Heading2"/>
      </w:pPr>
      <w:r>
        <w:t>Corá</w:t>
      </w:r>
      <w:r/>
    </w:p>
    <w:p>
      <w:r/>
      <w:r>
        <w:t>Um homem nascido como escravo hebreu no Egito. Ele era da tribo de Levi, mas não era da linhagem familiar de Arão. No deserto, ele liderou muitas pessoas para se oporem a Moisés e Arão. Deus destruiu ele e aqueles que o seguiram. Mais tarde, algumas pessoas de sua linhagem familiar serviram a Deus fielmente. Isso incluiu o profeta Samuel e homens conhecidos como os filhos de Corá. Eles lideraram Israel na adoração a Deus com salmos.</w:t>
      </w:r>
      <w:r/>
      <w:r/>
      <w:r/>
    </w:p>
    <w:p>
      <w:pPr>
        <w:pStyle w:val="Heading2"/>
      </w:pPr>
      <w:r>
        <w:t>Coração</w:t>
      </w:r>
      <w:r/>
    </w:p>
    <w:p>
      <w:r/>
      <w:r>
        <w:t>Ao longo da Bíblia, há dois significados para a palavra coração. O primeiro significado é a parte do corpo que bate dentro do peito. O segundo significado é uma parte espiritual das pessoas onde elas sentem seus sentimentos. É onde elas tomam decisões sobre o que fazer e quem adorar. Deus conhece o coração de cada pessoa. Ele sabe o que elas pensam e sentem e as razões pelas quais tomam suas decisões. O povo de Deus deve servir a Deus com todo o coração. Isso significa que eles devem estar completamente comprometidos a viver de acordo com os caminhos de Deus.</w:t>
      </w:r>
      <w:r/>
      <w:r/>
      <w:r/>
    </w:p>
    <w:p>
      <w:pPr>
        <w:pStyle w:val="Heading2"/>
      </w:pPr>
      <w:r>
        <w:t>Cordeiro de Deus</w:t>
      </w:r>
      <w:r/>
    </w:p>
    <w:p>
      <w:r/>
      <w:r>
        <w:t>Um título para Jesus que descreve como ele se sacrificou. Durante a primeira Páscoa, cordeiros eram sacrificados. Por causa de seu sangue, os israelitas eram salvos de serem destruídos. Depois disso, cordeiros eram usados nas práticas de adoração judaicas como um sacrifício pelo pecado. Jesus se sacrificou ao entregar sua vida na cruz. Seu sacrifício salva as pessoas de serem destruídas pelo pecado, pela morte e pelo mal. Dessa forma, ele é como os cordeiros sacrificados pelos israelitas. Em Apocalipse, Jesus parecia ao profeta João como um Cordeiro que havia sido morto. No entanto, o Cordeiro estava vivo. Isso porque Jesus foi ressuscitado dos mortos após morrer na cruz.</w:t>
      </w:r>
      <w:r/>
      <w:r/>
      <w:r/>
    </w:p>
    <w:p>
      <w:pPr>
        <w:pStyle w:val="Heading2"/>
      </w:pPr>
      <w:r>
        <w:t>Corinto</w:t>
      </w:r>
      <w:r/>
    </w:p>
    <w:p>
      <w:r/>
      <w:r>
        <w:t>A capital do território romano da Acaia. Está na área que agora é o sul da Grécia. Paulo a visitou em suas segunda e terceira viagens. Ele passou mais de um ano lá compartilhando a mensagem de Jesus e ajudando a igreja. Duas de suas cartas à igreja em Corinto estão no Novo Testamento.</w:t>
      </w:r>
      <w:r/>
      <w:r/>
      <w:r/>
    </w:p>
    <w:p>
      <w:pPr>
        <w:pStyle w:val="Heading2"/>
      </w:pPr>
      <w:r>
        <w:t>Cornélio</w:t>
      </w:r>
      <w:r/>
    </w:p>
    <w:p>
      <w:r/>
      <w:r>
        <w:t>Um comandante do exército romano que viveu em Cesareia. Ele não era judeu, mas adorava o Deus de Israel. Ele e sua família foram dos primeiros gentios a seguir o Messias judeu Jesus.</w:t>
      </w:r>
      <w:r/>
      <w:r/>
      <w:r/>
    </w:p>
    <w:p>
      <w:pPr>
        <w:pStyle w:val="Heading2"/>
      </w:pPr>
      <w:r>
        <w:t>Corpo de Cristo</w:t>
      </w:r>
      <w:r/>
    </w:p>
    <w:p>
      <w:r/>
      <w:r>
        <w:t>Uma maneira de descrever a comunidade dos seguidores de Jesus. É uma imagem que descreve como todos na igreja amam e servem uns aos outros. O corpo de Cristo é composto por muitas pessoas diferentes que são reunidas como uma só. Confiar em Jesus e obedecê-lo é o que os torna um. Usando seus diferentes dons, juntos eles continuam fazendo o trabalho de Jesus na terra.</w:t>
      </w:r>
      <w:r/>
      <w:r/>
      <w:r/>
    </w:p>
    <w:p>
      <w:pPr>
        <w:pStyle w:val="Heading2"/>
      </w:pPr>
      <w:r>
        <w:t>Crente</w:t>
      </w:r>
      <w:r/>
    </w:p>
    <w:p>
      <w:r/>
      <w:r>
        <w:t>Alguém que acredita em Jesus Cristo e o segue. No Novo Testamento, eles também são chamados de cristãos. Eles acreditam que Jesus de Nazaré é o Filho de Deus e que ressuscitou dos mortos. Os crentes adoram Jesus como Deus. Eles o servem como Messias e Rei. Os crentes foram chamados de cristãos pela primeira vez em Antioquia, na Síria. Eles são chamados pelo nome de Cristo porque seguem seu modo de vida. Os crentes permanecem parte de sua comunidade e de seu grupo de pessoas enquanto seguem Jesus. Eles seguem as leis e práticas de seu grupo de pessoas. Eles fazem isso a menos que as leis e práticas sejam contrárias ao que Jesus ensinou. Isso é verdade tanto para crentes judeus quanto para crentes gentios.</w:t>
      </w:r>
      <w:r/>
      <w:r/>
      <w:r/>
    </w:p>
    <w:p>
      <w:pPr>
        <w:pStyle w:val="Heading2"/>
      </w:pPr>
      <w:r>
        <w:t>Crer em</w:t>
      </w:r>
      <w:r/>
    </w:p>
    <w:p>
      <w:r/>
      <w:r>
        <w:t>No Antigo Testamento, Deus mostrou que queria que as pessoas acreditassem nele. Isso significava confiar que Deus é quem ele diz ser. Significava confiar que ele faria o que prometeu fazer. Isso levava a obedecer a Deus e adorar somente a ele. Acreditar em Deus é como as pessoas eram feitas justas diante de Deus. No Novo Testamento, Deus mostrou que também queria que as pessoas acreditassem em Jesus. Isso significava confiar que Jesus é quem ele diz ser. Significava confiar que Jesus faria o que prometeu fazer. Todos que acreditam em Jesus são salvos do poder do pecado, da morte e do mal. Jesus lhes dá uma vida que nunca termina. As pessoas que acreditam nele o obedecem e seguem seu modo de vida. (</w:t>
      </w:r>
      <w:r>
        <w:t>Salvação</w:t>
      </w:r>
      <w:r>
        <w:t>)</w:t>
      </w:r>
      <w:r/>
      <w:r/>
      <w:r/>
    </w:p>
    <w:p>
      <w:pPr>
        <w:pStyle w:val="Heading2"/>
      </w:pPr>
      <w:r>
        <w:t>Creta</w:t>
      </w:r>
      <w:r/>
    </w:p>
    <w:p>
      <w:r/>
      <w:r>
        <w:t>Uma grande ilha no Mar Mediterrâneo perto da Grécia. Paulo viajou para Creta durante uma de suas jornadas. Ele ajudou a iniciar várias igrejas lá. Tito ficou para liderar as igrejas. Alguns crentes em Creta eram judeus, mas a maioria eram gentios.</w:t>
      </w:r>
      <w:r/>
      <w:r/>
      <w:r/>
    </w:p>
    <w:p>
      <w:pPr>
        <w:pStyle w:val="Heading2"/>
      </w:pPr>
      <w:r>
        <w:t>Criação</w:t>
      </w:r>
      <w:r/>
    </w:p>
    <w:p>
      <w:r/>
      <w:r>
        <w:t>Tudo o que existe foi feito por Deus. Isso inclui a terra, os mares, o céu e tudo o que há neles. Também inclui tudo no mundo celestial. Tudo o que Deus criou era bom quando ele fez. A criação sofre por causa dos pecados dos seres humanos. Deus a libertará dos efeitos do pecado na nova criação. (</w:t>
      </w:r>
      <w:r>
        <w:t>Nova criação</w:t>
      </w:r>
      <w:r>
        <w:t>).</w:t>
      </w:r>
      <w:r/>
      <w:r/>
      <w:r/>
    </w:p>
    <w:p>
      <w:pPr>
        <w:pStyle w:val="Heading2"/>
      </w:pPr>
      <w:r>
        <w:t>Cristo</w:t>
      </w:r>
      <w:r/>
    </w:p>
    <w:p>
      <w:r/>
      <w:r>
        <w:t>A palavra na língua grega para messias ou ungido. Quando Jesus viveu na terra, muitos judeus passaram a acreditar que ele era o Messias. É por isso que Jesus é chamado de Cristo. (</w:t>
      </w:r>
      <w:r>
        <w:t>Messias</w:t>
      </w:r>
      <w:r>
        <w:t xml:space="preserve">, </w:t>
      </w:r>
      <w:r>
        <w:t>Jesus</w:t>
      </w:r>
      <w:r>
        <w:t>)</w:t>
      </w:r>
      <w:r/>
      <w:r/>
      <w:r/>
    </w:p>
    <w:p>
      <w:pPr>
        <w:pStyle w:val="Heading2"/>
      </w:pPr>
      <w:r>
        <w:t>Cruz</w:t>
      </w:r>
      <w:r/>
    </w:p>
    <w:p>
      <w:r/>
      <w:r>
        <w:t>Duas peças de madeira que eram colocadas juntas para que uma pessoa pudesse ser pregada nelas. Os romanos matavam criminosos, rebeldes e escravos dessa maneira. Esse processo é chamado de crucificação. Era feito em público para trazer vergonha aos prisioneiros. Também era feito para fazer as pessoas terem medo de desobedecer às leis romanas. Morrer na cruz era muito doloroso e geralmente lento. Os soldados romanos podiam fazer a morte chegar mais rápido quebrando as pernas dos criminosos. A cruz era um símbolo de terror e morte. Jesus falou sobre a cruz para mostrar como seus seguidores devem estar dispostos a sofrer.</w:t>
      </w:r>
      <w:r/>
      <w:r/>
      <w:r/>
    </w:p>
    <w:p>
      <w:pPr>
        <w:pStyle w:val="Heading2"/>
      </w:pPr>
      <w:r>
        <w:t>d.C.</w:t>
      </w:r>
      <w:r/>
    </w:p>
    <w:p>
      <w:r/>
      <w:r>
        <w:t>Uma maneira de descrever todos os anos após o nascimento de Jesus. Em alguns idiomas essa sigla é transcrita como AD, pois na língua latina, Anno Domini (AD), significa "no ano do nosso Senhor".</w:t>
      </w:r>
      <w:r/>
      <w:r/>
      <w:r/>
    </w:p>
    <w:p>
      <w:pPr>
        <w:pStyle w:val="Heading2"/>
      </w:pPr>
      <w:r>
        <w:t>Dã</w:t>
      </w:r>
      <w:r/>
    </w:p>
    <w:p>
      <w:r/>
      <w:r>
        <w:t>O filho mais velho de Jacó e Bila. Na língua hebraica, o nome Dã significa ele julgou. Sua linhagem familiar tornou-se uma tribo de Israel. Dã era também o nome da principal cidade da tribo de Dã. Ficava perto do Monte Hermon e era uma das partes mais ao norte de Israel.</w:t>
      </w:r>
      <w:r/>
      <w:r/>
      <w:r/>
    </w:p>
    <w:p>
      <w:pPr>
        <w:pStyle w:val="Heading2"/>
      </w:pPr>
      <w:r>
        <w:t>Dagon</w:t>
      </w:r>
      <w:r/>
    </w:p>
    <w:p>
      <w:r/>
      <w:r>
        <w:t>Um falso deus adorado por grupos de pessoas em e ao redor de Canaã. Na língua hebraica, a palavra Dagon significa grão. Dagon era entendido como o pai de Baal.</w:t>
      </w:r>
      <w:r/>
      <w:r/>
      <w:r/>
    </w:p>
    <w:p>
      <w:pPr>
        <w:pStyle w:val="Heading2"/>
      </w:pPr>
      <w:r>
        <w:t>Dalila</w:t>
      </w:r>
      <w:r/>
    </w:p>
    <w:p>
      <w:r/>
      <w:r>
        <w:t>Uma mulher filisteia por quem Sansão estava apaixonado. Os líderes filisteus a usaram para descobrir o segredo da incrível força de Sansão. Sansão mentiu para ela sobre isso três vezes. Mas Dalila implorou até que Sansão finalmente lhe contou a verdade. Ela recebeu dinheiro por entregar Sansão aos líderes.</w:t>
      </w:r>
      <w:r/>
      <w:r/>
      <w:r/>
    </w:p>
    <w:p>
      <w:pPr>
        <w:pStyle w:val="Heading2"/>
      </w:pPr>
      <w:r>
        <w:t>Damasco</w:t>
      </w:r>
      <w:r/>
    </w:p>
    <w:p>
      <w:r/>
      <w:r>
        <w:t>A capital do reino ao norte da terra de Israel. Está no país agora chamado Síria. Por muitos anos foi uma cidade dos arameus. Fica a cerca de 300 km ao norte de Jerusalém.</w:t>
      </w:r>
      <w:r/>
      <w:r/>
      <w:r/>
    </w:p>
    <w:p>
      <w:pPr>
        <w:pStyle w:val="Heading2"/>
      </w:pPr>
      <w:r>
        <w:t>Daniel</w:t>
      </w:r>
      <w:r/>
    </w:p>
    <w:p>
      <w:r/>
      <w:r>
        <w:t>Um jovem do reino do sul quando Jeoaquim era rei. Ele foi levado de Judá para viver na Babilônia. Ele serviu a vários reis babilônios e persas como sábio e líder do governo. Ele também era chamado de Beltessazar. Ele era um profeta e Deus lhe deu visões e mensagens. Estes estão registrados no livro de Daniel.</w:t>
      </w:r>
      <w:r/>
      <w:r/>
      <w:r/>
    </w:p>
    <w:p>
      <w:pPr>
        <w:pStyle w:val="Heading2"/>
      </w:pPr>
      <w:r>
        <w:t>Dário</w:t>
      </w:r>
      <w:r/>
    </w:p>
    <w:p>
      <w:r/>
      <w:r>
        <w:t>Um rei da Pérsia que também era chamado de Dário, o Grande ou Dário I. Deus o usou como uma ferramenta. Dario permitiu que os judeus reconstruíssem o templo.</w:t>
      </w:r>
      <w:r/>
      <w:r/>
      <w:r/>
    </w:p>
    <w:p>
      <w:pPr>
        <w:pStyle w:val="Heading2"/>
      </w:pPr>
      <w:r>
        <w:t>Davi</w:t>
      </w:r>
      <w:r/>
    </w:p>
    <w:p>
      <w:r/>
      <w:r>
        <w:t>Um filho de Jessé da tribo de Judá. Ele era da linhagem de Rute. Davi era um pastor quando era jovem. Ele seguiu a Deus fielmente e se tornou o rei mais famoso de Israel. Ele tocava instrumentos e escrevia canções e poemas. Ele foi fiel a Deus e adorava somente a Deus. Todos os reis depois dele foram comparados a ele. Deus fez uma aliança com Davi. (</w:t>
      </w:r>
      <w:r>
        <w:t>Aliança com Davi</w:t>
      </w:r>
      <w:r>
        <w:t>)</w:t>
      </w:r>
      <w:r/>
      <w:r/>
      <w:r/>
    </w:p>
    <w:p>
      <w:pPr>
        <w:pStyle w:val="Heading2"/>
      </w:pPr>
      <w:r>
        <w:t>Débora</w:t>
      </w:r>
      <w:r/>
    </w:p>
    <w:p>
      <w:r/>
      <w:r>
        <w:t>Uma das 12 juízas de Israel. Ela era uma profetisa na região montanhosa de Efraim. Ela serviu aos israelitas resolvendo questões difíceis para eles. Ela nomeou Baraque como líder do ataque contra o exército de Sísera. Sua canção sobre a vitória está registrada no capítulo 5 de Juízes.</w:t>
      </w:r>
      <w:r/>
      <w:r/>
      <w:r/>
    </w:p>
    <w:p>
      <w:pPr>
        <w:pStyle w:val="Heading2"/>
      </w:pPr>
      <w:r>
        <w:t>Décimo</w:t>
      </w:r>
      <w:r/>
    </w:p>
    <w:p>
      <w:r/>
      <w:r>
        <w:t>Os israelitas deviam oferecer um décimo de tudo o que tinham a Deus. Isso incluía tudo o que sua terra produzia e seu gado. Isso os ajudaria a lembrar que tudo pertence a Deus. Ajudaria a lembrá-los que tudo o que tinham era um presente de Deus. Ajudaria a estarem cheios de alegria na terra que Deus lhes deu. Eles davam o décimo de tudo a Deus compartilhando-o com os sacerdotes e levitas. Eles também compartilhavam com os pobres e necessitados. A prática de dar a Deus um décimo de tudo durou centenas de anos. Também é chamado de dar o dízimo. Muitos cristãos dão o dízimo à sua igreja. O dízimo pode ser de qualquer coisa que seu trabalho produza, incluindo dinheiro.</w:t>
      </w:r>
      <w:r/>
      <w:r/>
      <w:r/>
    </w:p>
    <w:p>
      <w:pPr>
        <w:pStyle w:val="Heading2"/>
      </w:pPr>
      <w:r>
        <w:t>Derbe</w:t>
      </w:r>
      <w:r/>
    </w:p>
    <w:p>
      <w:r/>
      <w:r>
        <w:t>Uma cidade no território romano da Galácia na Ásia Menor. Paulo a visitou em três de suas viagens para compartilhar as boas novas sobre Jesus. Pensa-se que a carta de Paulo aos Gálatas foi lida na igreja lá.</w:t>
      </w:r>
      <w:r/>
      <w:r/>
      <w:r/>
    </w:p>
    <w:p>
      <w:pPr>
        <w:pStyle w:val="Heading2"/>
      </w:pPr>
      <w:r>
        <w:t>Descanso</w:t>
      </w:r>
      <w:r/>
    </w:p>
    <w:p>
      <w:r/>
      <w:r>
        <w:t>Na Bíblia, há muitos significados para a palavra descanso. O primeiro significado é mencionado em Gênesis capítulo 2. Depois que Deus terminou seu trabalho de criar o mundo, ele descansou. Havia paz entre Deus e o que ele criou. Tudo o que existia tinha o que precisava para viver como Deus queria. Outro significado é mencionado nos Dez Mandamentos. É o descanso do sábado. No sétimo dia da semana, os israelitas deviam descansar em vez de trabalhar. Outro significado é mencionado no Salmo 95. É o descanso que os israelitas tiveram depois de serem libertados da escravidão. Deus os levou à terra que prometeu dar a eles. O significado completo é mencionado em Hebreus capítulos 3 e 4. Jesus traz verdadeiro descanso para aqueles que acreditam nele. Eles começam a desfrutar do descanso de Jesus quando começam a segui-lo. Eles o desfrutarão plenamente quando ele reinar completamente como Rei.</w:t>
      </w:r>
      <w:r/>
      <w:r/>
      <w:r/>
    </w:p>
    <w:p>
      <w:pPr>
        <w:pStyle w:val="Heading2"/>
      </w:pPr>
      <w:r>
        <w:t>Deus</w:t>
      </w:r>
      <w:r/>
    </w:p>
    <w:p>
      <w:r/>
      <w:r>
        <w:t>O Criador de tudo o que existe. Na Bíblia, Deus é chamado de Senhor (</w:t>
      </w:r>
      <w:r>
        <w:t>Senhor</w:t>
      </w:r>
      <w:r>
        <w:t>). Deus é amor e é o único Deus verdadeiro. Deus faz o que é certo. Deus é cheio de graça. Deus é um ser espiritual. Na Bíblia, Deus é frequentemente descrito como se fosse semelhante aos seres humanos. A Bíblia fala sobre o rosto, olhos, costas, mãos, braços, dedos e outras partes de Deus. Fala sobre a mente e o coração de Deus e os sentimentos de Deus. Essas formas de descrever Deus não significam que ele tem um corpo como os humanos. São sinais e imagens que ajudam os humanos a entenderem mais sobre quem Deus é e suas ações.</w:t>
      </w:r>
      <w:r/>
      <w:r/>
      <w:r/>
    </w:p>
    <w:p>
      <w:pPr>
        <w:pStyle w:val="Heading2"/>
      </w:pPr>
      <w:r>
        <w:t>Deus escolhe</w:t>
      </w:r>
      <w:r/>
    </w:p>
    <w:p>
      <w:r/>
      <w:r>
        <w:t>Deus é livre para fazer qualquer coisa que ele quiser fazer. As histórias na Bíblia descrevem algumas escolhas que Deus fez. Escolher fazer uma aliança com Abraão e sua linhagem é um exemplo. As histórias não explicam completamente por que Deus fez essas escolhas. Elas deixam claro que Deus é bom e podemos confiar nele. Ele faz escolhas com base em seu conhecimento e seu amor. Os seres humanos não entendem todas as escolhas de Deus. Mas eles podem confiar que Deus é amoroso, sábio e bom.</w:t>
      </w:r>
      <w:r/>
      <w:r/>
      <w:r/>
    </w:p>
    <w:p>
      <w:pPr>
        <w:pStyle w:val="Heading2"/>
      </w:pPr>
      <w:r>
        <w:t>Dever de cunhado</w:t>
      </w:r>
      <w:r/>
    </w:p>
    <w:p>
      <w:r/>
      <w:r>
        <w:t>Uma prática comum entre muitos grupos de pessoas por centenas de anos. Isso protege a viúva e a linha familiar de um homem que morre. O irmão do homem que morre casa-se com a viúva e tem um filho com ela. O filho é considerado o filho do homem que morreu. Este filho recebe a propriedade e continua o nome do homem que morreu. O filho também cuida da mãe quando ela estiver velha.</w:t>
      </w:r>
      <w:r/>
      <w:r/>
      <w:r/>
    </w:p>
    <w:p>
      <w:pPr>
        <w:pStyle w:val="Heading2"/>
      </w:pPr>
      <w:r>
        <w:t>Dez Mandamentos</w:t>
      </w:r>
      <w:r/>
    </w:p>
    <w:p>
      <w:r/>
      <w:r>
        <w:t>As primeiras leis que Deus deu a Moisés no Monte Sinai. Deus as escreveu em tábuas de pedra. Elas eram as regras para a aliança de Deus com o povo de Israel. O restante das leis no Antigo Testamento foi baseado nelas. Elas estão registradas em Êxodo 20.3–17 e Deuteronômio 5.7–21. (</w:t>
      </w:r>
      <w:r>
        <w:t>Lei de Moisés</w:t>
      </w:r>
      <w:r>
        <w:t>)</w:t>
      </w:r>
      <w:r/>
      <w:r/>
      <w:r/>
    </w:p>
    <w:p>
      <w:pPr>
        <w:pStyle w:val="Heading2"/>
      </w:pPr>
      <w:r>
        <w:t>Dez pragas</w:t>
      </w:r>
      <w:r/>
    </w:p>
    <w:p>
      <w:r/>
      <w:r>
        <w:t>Dez maneiras que Deus trouxe julgamento contra o Faraó, o Egito e os falsos deuses egípcios. Eles foram sinais poderosos realizados por Deus através de Moisés e Arão. Esses sinais mostraram a Faraó, aos israelitas e à terra a autoridade e o poder de Deus sobre tudo. Essas pragas mostraram que Deus usa sua autoridade e poder para ajudar seu povo. As pragas foram parte de como Deus resgatou seu povo da escravidão no Egito. Deus enviou uma praga cada vez que Faraó se recusou a deixar os israelitas saírem do Egito. As pragas incluíram a água se transformando em sangue, rãs, mosquitos e moscas. Incluíram a morte do gado e feridas na pele dos animais e das pessoas. Incluíram granizo, gafanhotos e escuridão. Durante a última praga, o filho mais velho de cada família egípcia foi morto. Deus salvou os israelitas do sofrimento que as pragas trouxeram.</w:t>
      </w:r>
      <w:r/>
      <w:r/>
      <w:r/>
    </w:p>
    <w:p>
      <w:pPr>
        <w:pStyle w:val="Heading2"/>
      </w:pPr>
      <w:r>
        <w:t>Dia da Expiação</w:t>
      </w:r>
      <w:r/>
    </w:p>
    <w:p>
      <w:r/>
      <w:r>
        <w:t>Este era o dia em que os pecados eram pagos. Era no décimo dia do sétimo mês. Era considerado um dia sagrado. Também é chamado de Yom Kippur pelos judeus que ainda o celebram. O sumo sacerdote sacrificava um boi pelos seus pecados e pelos pecados de sua família. Ele queimava incenso e sacrificava um bode pelos pecados de todos os israelitas. Ele aspergia a tenda sagrada e o Lugar Santíssimo com o sangue. Isso incluía aspergir o altar e a tampa da arca da aliança. Então, a tenda sagrada, o Lugar Santíssimo e o altar eram considerados limpos e puros. Um bode vivo carregava os pecados do povo para o deserto. Por causa disso, Deus permanecia presente com os israelitas. (</w:t>
      </w:r>
      <w:r>
        <w:t>Expiar</w:t>
      </w:r>
      <w:r>
        <w:t>)</w:t>
      </w:r>
      <w:r/>
      <w:r/>
      <w:r/>
    </w:p>
    <w:p>
      <w:pPr>
        <w:pStyle w:val="Heading2"/>
      </w:pPr>
      <w:r>
        <w:t>Dia de Sábado</w:t>
      </w:r>
      <w:r/>
    </w:p>
    <w:p>
      <w:r/>
      <w:r>
        <w:t>O sétimo dia da semana para israelitas e judeus. Era um dia sagrado quando descansavam e não trabalhavam. Isso incluía seu gado, seus servos e estrangeiros que viviam com eles. Era um dia para honrar como Deus descansou após criar o mundo. Também honrava o descanso que Deus prometeu aos israelitas após libertá-los da escravidão no Egito. O dia de sábado era um sinal da aliança de Deus com os israelitas no Monte Sinai. O dia era um lembrete de que Deus é bom e provê o que seu povo precisa. Mais tarde, líderes religiosos judeus fizeram muitas regras sobre o que era permitido no dia de sábado. Essas regras nem sempre ajudavam as pessoas a honrar a Deus. Jesus ensinou as pessoas a honrar a Deus no dia de sábado. Embora os líderes se opuseram a ele, Jesus realizou milagres no dia de sábado.</w:t>
      </w:r>
      <w:r/>
      <w:r/>
      <w:r/>
    </w:p>
    <w:p>
      <w:pPr>
        <w:pStyle w:val="Heading2"/>
      </w:pPr>
      <w:r>
        <w:t>Dia do julgamento</w:t>
      </w:r>
      <w:r/>
    </w:p>
    <w:p>
      <w:r/>
      <w:r>
        <w:t>O tempo no futuro quando Deus julgará todos os humanos e todos os seres espirituais. Ele mostrará se seus pensamentos, desejos e ações concordam com o que ele quer para seu mundo. Ele mostrará se eles seguiram seus caminhos. Ele separará completamente o mal do bem. Ele destruirá completamente e para sempre tudo o que é mal. Tudo o que é bom existirá para sempre em paz e alegria com Deus. (</w:t>
      </w:r>
      <w:r>
        <w:t>Dia do Senhor</w:t>
      </w:r>
      <w:r>
        <w:t xml:space="preserve"> Joel 1.1–20.)</w:t>
      </w:r>
      <w:r/>
      <w:r/>
      <w:r/>
    </w:p>
    <w:p>
      <w:pPr>
        <w:pStyle w:val="Heading2"/>
      </w:pPr>
      <w:r>
        <w:t>Dia do Senhor</w:t>
      </w:r>
      <w:r/>
    </w:p>
    <w:p>
      <w:r/>
      <w:r>
        <w:t>O que João, o escritor do Apocalipse, chamou de domingo ou o dia após o dia do sábado. É o dia da semana em que Jesus ressuscitou dos mortos. Por causa disso, as igrejas começaram a se reunir para adorar a Deus aos domingos.</w:t>
      </w:r>
      <w:r/>
      <w:r/>
      <w:r/>
    </w:p>
    <w:p>
      <w:pPr>
        <w:pStyle w:val="Heading2"/>
      </w:pPr>
      <w:r>
        <w:t>Dia do Senhor</w:t>
      </w:r>
      <w:r/>
    </w:p>
    <w:p>
      <w:r/>
      <w:r>
        <w:t>No Antigo Testamento, era uma maneira de falar sobre um tempo de julgamento. Deus traria julgamento contra seu povo ou contra seus inimigos. No Novo Testamento, significa o retorno de Jesus quando ele julgará todas as pessoas (</w:t>
      </w:r>
      <w:r>
        <w:t>retorno de Jesus</w:t>
      </w:r>
      <w:r>
        <w:t>). (</w:t>
      </w:r>
      <w:r>
        <w:t>dia do julgamento</w:t>
      </w:r>
      <w:r>
        <w:t>)</w:t>
      </w:r>
      <w:r/>
      <w:r/>
      <w:r/>
    </w:p>
    <w:p>
      <w:pPr>
        <w:pStyle w:val="Heading2"/>
      </w:pPr>
      <w:r>
        <w:t>Diabo</w:t>
      </w:r>
      <w:r/>
    </w:p>
    <w:p>
      <w:r/>
      <w:r>
        <w:t>O líder de todos os seres espirituais malignos. O diabo serviu a Deus no céu. Mas ele parou de adorar a Deus e começou a se opor ao que Deus queria que fosse feito. Ele não podia mais estar na presença de Deus no céu. A Bíblia descreveu isso como uma estrela ou um relâmpago caindo do céu. Na Bíblia, o diabo também é às vezes chamado de Satanás. Na língua hebraica, a palavra satan significa aquele que traz acusações contra os outros. O diabo também é chamado de príncipe deste mundo e príncipe dos demônios. Ele conta mentiras e acusa o povo de Deus de fazer o mal. Ele tenta fazer com que sejam infiéis a Deus. O diabo tem poder para fazer coisas más no mundo. O poder e a autoridade de Deus são maiores do que o poder do diabo. No Jardim do Éden, o diabo apareceu a Eva na forma de uma serpente. Em Apocalipse, João descreveu o diabo como um dragão. (</w:t>
      </w:r>
      <w:r>
        <w:t>Seres espirituais malignos</w:t>
      </w:r>
      <w:r>
        <w:t>)</w:t>
      </w:r>
      <w:r/>
      <w:r/>
      <w:r/>
    </w:p>
    <w:p>
      <w:pPr>
        <w:pStyle w:val="Heading2"/>
      </w:pPr>
      <w:r>
        <w:t>Diáconos</w:t>
      </w:r>
      <w:r/>
    </w:p>
    <w:p>
      <w:r/>
      <w:r>
        <w:t>Seguidores de Jesus que serviram como líderes da igreja. Os diáconos trabalharam arduamente para ajudar a atender às necessidades dos crentes na igreja. O trabalho dos primeiros diáconos é descrito em At 6.1–7.</w:t>
      </w:r>
      <w:r/>
      <w:r/>
      <w:r/>
    </w:p>
    <w:p>
      <w:pPr>
        <w:pStyle w:val="Heading2"/>
      </w:pPr>
      <w:r>
        <w:t>Dilúvio</w:t>
      </w:r>
      <w:r/>
    </w:p>
    <w:p>
      <w:r/>
      <w:r>
        <w:t>A história em Gênesis sobre Deus destruindo o mundo que ele criou. Deus fez isso para parar o pecado que havia preenchido a terra. As águas que Deus separou durante a criação se juntaram novamente. Isso aconteceu por 40 dias. Somente as pessoas e os animais na arca sobreviveram. (</w:t>
      </w:r>
      <w:r>
        <w:t>40 dias</w:t>
      </w:r>
      <w:r>
        <w:t>).</w:t>
      </w:r>
      <w:r/>
      <w:r/>
      <w:r/>
    </w:p>
    <w:p>
      <w:pPr>
        <w:pStyle w:val="Heading2"/>
      </w:pPr>
      <w:r>
        <w:t>Diná</w:t>
      </w:r>
      <w:r/>
    </w:p>
    <w:p>
      <w:r/>
      <w:r>
        <w:t>A filha de Jacó e Lia. Seus irmãos Levi e Simeão mataram Siquém depois que ele a estuprou.</w:t>
      </w:r>
      <w:r/>
      <w:r/>
      <w:r/>
    </w:p>
    <w:p>
      <w:pPr>
        <w:pStyle w:val="Heading2"/>
      </w:pPr>
      <w:r>
        <w:t>Direito do filho mais velho</w:t>
      </w:r>
      <w:r/>
    </w:p>
    <w:p>
      <w:r/>
      <w:r>
        <w:t>A autoridade e a parte da propriedade da família dada ao filho mais velho. Isso acontecia quando o pai de uma família morria. O filho mais velho recebia duas vezes mais propriedade do que os outros filhos. Ele tinha autoridade sobre o resto da família como o pai tinha. Ele era responsável por ser o líder da família.</w:t>
      </w:r>
      <w:r/>
      <w:r/>
      <w:r/>
    </w:p>
    <w:p>
      <w:pPr>
        <w:pStyle w:val="Heading2"/>
      </w:pPr>
      <w:r>
        <w:t>Discípulo</w:t>
      </w:r>
      <w:r/>
    </w:p>
    <w:p>
      <w:r/>
      <w:r>
        <w:t>Alguém que segue um mestre ou um líder. Discípulos fazem o que seu mestre faz e vivem como ele. Enquanto Jesus trabalhava em Israel, ele escolheu certos discípulos para serem seus seguidores mais próximos. Havia 12 deles, assim como havia 12 tribos de Israel. Os 12 discípulos também eram chamados de apóstolos. (</w:t>
      </w:r>
      <w:r>
        <w:t>12 tribos</w:t>
      </w:r>
      <w:r>
        <w:t xml:space="preserve">, </w:t>
      </w:r>
      <w:r>
        <w:t>Apóstolos</w:t>
      </w:r>
      <w:r>
        <w:t>)</w:t>
      </w:r>
      <w:r/>
      <w:r/>
      <w:r/>
    </w:p>
    <w:p>
      <w:pPr>
        <w:pStyle w:val="Heading2"/>
      </w:pPr>
      <w:r>
        <w:t>Divórcio</w:t>
      </w:r>
      <w:r/>
    </w:p>
    <w:p>
      <w:r/>
      <w:r>
        <w:t>Quando pessoas que são casadas param de ser casadas (</w:t>
      </w:r>
      <w:r>
        <w:t>casamento</w:t>
      </w:r>
      <w:r>
        <w:t>). A Lei de Moisés incluía regras sobre o divórcio. O divórcio se tornava oficial por meio de uma carta escrita quando o casal parava de viver junto. Alguns profetas usaram o divórcio como uma figura para ajudar a compreender o que estavam falando. Falavam algo sobre a relação entre o povo de Israel e Deus. Eles não tinham sido fiéis à aliança do Monte Sinai. Então Deus permitiu que seu povo fosse forçado a viver no exílio na Assíria e na Babilônia. Eles não viviam mais na terra que ele havia dada a eles. Era parecido com quando um casal casado parava de viver junto. Dessa forma, o exílio era como um divórcio entre Deus e seu povo.</w:t>
      </w:r>
      <w:r/>
      <w:r/>
      <w:r/>
    </w:p>
    <w:p>
      <w:pPr>
        <w:pStyle w:val="Heading2"/>
      </w:pPr>
      <w:r>
        <w:t>Docetismo</w:t>
      </w:r>
      <w:r/>
    </w:p>
    <w:p>
      <w:r/>
      <w:r>
        <w:t>Uma crença de que Jesus não tinha um corpo humano e não era totalmente um ser humano. Era baseada em uma ideia grega. Essa ideia era que os corpos eram maus. Essa ideia também era que apenas as coisas espirituais que duram para sempre eram boas. O docetismo se tornou parte de uma forma de pensar chamada gnosticismo. O gnosticismo explicava que o mundo tinha problemas porque as pessoas tinham corpos. Os gnósticos acreditavam que os seres humanos eram salvos por terem conhecimento secreto.</w:t>
      </w:r>
      <w:r/>
      <w:r/>
      <w:r/>
    </w:p>
    <w:p>
      <w:pPr>
        <w:pStyle w:val="Heading2"/>
      </w:pPr>
      <w:r>
        <w:t>Dons do Espírito</w:t>
      </w:r>
      <w:r/>
    </w:p>
    <w:p>
      <w:r/>
      <w:r>
        <w:t>O Espírito Santo dá às pessoas a capacidade de fazer bem certas coisas. Esses dons não são coisas que as pessoas possam segurar em suas mãos. Eles são dons espirituais. Alguns dons são ensinar, cuidar dos outros e curar os que estão doentes. Os seguidores de Jesus usam seus dons para encorajar e fortalecer a igreja.</w:t>
      </w:r>
      <w:r/>
      <w:r/>
      <w:r/>
    </w:p>
    <w:p>
      <w:pPr>
        <w:pStyle w:val="Heading2"/>
      </w:pPr>
      <w:r>
        <w:t>Edom</w:t>
      </w:r>
      <w:r/>
    </w:p>
    <w:p>
      <w:r/>
      <w:r>
        <w:t>A terra ao sul e leste de Judá onde a linhagem familiar de Esaú morava. Esaú também era chamado de Edom. Seus filhos se tornaram uma nação forte chamada Edom. Os edomitas e os israelitas não viviam em paz uns com os outros.</w:t>
      </w:r>
      <w:r/>
      <w:r/>
      <w:r/>
    </w:p>
    <w:p>
      <w:pPr>
        <w:pStyle w:val="Heading2"/>
      </w:pPr>
      <w:r>
        <w:t>Éfeso</w:t>
      </w:r>
      <w:r/>
    </w:p>
    <w:p>
      <w:r/>
      <w:r>
        <w:t>A capital do território romano da Ásia. Adoração à deusa Ártemis era a principal religião em Éfeso. Paulo visitou a cidade em suas segunda e terceira viagens. Ele ficou por lá ajudando a igreja durante dois anos.</w:t>
      </w:r>
      <w:r/>
      <w:r/>
      <w:r/>
    </w:p>
    <w:p>
      <w:pPr>
        <w:pStyle w:val="Heading2"/>
      </w:pPr>
      <w:r>
        <w:t>Efraim</w:t>
      </w:r>
      <w:r/>
    </w:p>
    <w:p>
      <w:r/>
      <w:r>
        <w:t>O segundo filho de José e Asenate. Na língua hebraica, Efraim significa fruto duplo. Jacó o adotou como um de seus próprios filhos. Jacó lhe deu a bênção paterna, mesmo que ele não fosse o filho mais velho. A linhagem de Efraim tornou-se uma tribo de Israel. Eles eram uma tribo importante do reino do norte de Israel. A capital do reino do norte estava na terra de Efraim. O reino do norte às vezes é chamado de Efraim na Bíblia.</w:t>
      </w:r>
      <w:r/>
      <w:r/>
      <w:r/>
    </w:p>
    <w:p>
      <w:pPr>
        <w:pStyle w:val="Heading2"/>
      </w:pPr>
      <w:r>
        <w:t>Egito</w:t>
      </w:r>
      <w:r/>
    </w:p>
    <w:p>
      <w:r/>
      <w:r>
        <w:t>Um poderoso reino no norte da África. Os israelitas foram escravos lá por muitos anos. Eles foram libertados da escravidão no Egito no Êxodo. Os reis do Egito eram chamados de faraós. Na Bíblia, os egípcios às vezes prejudicaram o povo de Deus e outras vezes os ajudaram.</w:t>
      </w:r>
      <w:r/>
      <w:r/>
      <w:r/>
    </w:p>
    <w:p>
      <w:pPr>
        <w:pStyle w:val="Heading2"/>
      </w:pPr>
      <w:r>
        <w:t>Eleazar</w:t>
      </w:r>
      <w:r/>
    </w:p>
    <w:p>
      <w:r/>
      <w:r>
        <w:t>Um filho de Arão e Eliseba da tribo de Levi. Seus irmãos eram Nadabe, Abiú e Itamar. Ele foi o pai de Fineias e se tornou o principal líder dos levitas. Ele se tornou o sumo sacerdote após a morte de Arão. Ele ajudou Moisés a liderar o povo de Israel no deserto. Ele ajudou Josué a liderar o povo de Israel em Canaã.</w:t>
      </w:r>
      <w:r/>
      <w:r/>
      <w:r/>
    </w:p>
    <w:p>
      <w:pPr>
        <w:pStyle w:val="Heading2"/>
      </w:pPr>
      <w:r>
        <w:t>Eli</w:t>
      </w:r>
      <w:r/>
    </w:p>
    <w:p>
      <w:r/>
      <w:r>
        <w:t>O sumo sacerdote quando Samuel era jovem durante o tempo dos 12 juízes. Ele serviu enquanto a tenda sagrada estava em Siló. Eli era o pai de Hofni e Fineias. Ele não impediu seus filhos de fazerem coisas malignas. Por causa disso, a linhagem de Eli não continuou a servir como sumos sacerdotes.</w:t>
      </w:r>
      <w:r/>
      <w:r/>
      <w:r/>
    </w:p>
    <w:p>
      <w:pPr>
        <w:pStyle w:val="Heading2"/>
      </w:pPr>
      <w:r>
        <w:t>Elias</w:t>
      </w:r>
      <w:r/>
    </w:p>
    <w:p>
      <w:r/>
      <w:r>
        <w:t>Um profeta no reino do norte de Israel quando Acabe e Acazias governavam. Ele era da terra de Gileade. Ele era conhecido por usar roupas feitas de pelos e um cinto de couro. Suas palavras e ações desafiavam a autoridade dos governantes em Israel que adoravam falsos deuses. Ele ensinou muitos outros profetas. Ele deu sua autoridade a Eliseu para ser um profeta depois dele. Elias era como Moisés em muitos aspectos. Deus realizou milagres através dele e apareceu a ele no Monte Horebe. Elias não morreu, mas foi levado ao céu por um vento forte. Ninguém jamais encontrou seu corpo.</w:t>
      </w:r>
      <w:r/>
      <w:r/>
      <w:r/>
    </w:p>
    <w:p>
      <w:pPr>
        <w:pStyle w:val="Heading2"/>
      </w:pPr>
      <w:r>
        <w:t>Eliseu</w:t>
      </w:r>
      <w:r/>
    </w:p>
    <w:p>
      <w:r/>
      <w:r>
        <w:t>Um profeta que atuou no reino do norte de Israel desde o governo de Acabe até o governo de Jeoás. Ele era o servo de Elias. Suas palavras e ações desafiaram a autoridade dos governantes em Israel que adoravam falsos deuses. Ele ensinou muitos outros profetas. Deus realizou muitos milagres através de Eliseu.</w:t>
      </w:r>
      <w:r/>
      <w:r/>
      <w:r/>
    </w:p>
    <w:p>
      <w:pPr>
        <w:pStyle w:val="Heading2"/>
      </w:pPr>
      <w:r>
        <w:t>Em nome de Jesus</w:t>
      </w:r>
      <w:r/>
    </w:p>
    <w:p>
      <w:r/>
      <w:r>
        <w:t>As pessoas podem fazer algo em nome de outra pessoa. Quando fazem isso, significa que estão fazendo com a autoridade dessa pessoa. Estão fazendo como se essa outra pessoa fosse a que estivesse fazendo. Os discípulos oraram, falaram e agiram em nome de Jesus. Isso mostrou que eles acreditavam que Jesus tem autoridade completa no céu e na terra. Também mostrou que estavam fazendo o trabalho que Jesus os havia ensinado a fazer. As pessoas foram batizadas em nome de Jesus. Isso significa que passaram pelo batismo porque acreditavam em Jesus. Seu batismo mostrou que estavam completamente comprometidos a seguir Jesus.</w:t>
      </w:r>
      <w:r/>
      <w:r/>
      <w:r/>
    </w:p>
    <w:p>
      <w:pPr>
        <w:pStyle w:val="Heading2"/>
      </w:pPr>
      <w:r>
        <w:t>Emanuel</w:t>
      </w:r>
      <w:r/>
    </w:p>
    <w:p>
      <w:r/>
      <w:r>
        <w:t>Um nome na língua hebraica que significa Deus está conosco. No tempo do rei Acaz, Isaías profetizou sobre um menino chamado Emanuel. Ele seria um sinal de que Deus estava com o reino do sul. Esta criança era um sinal de que o reino do sul seria salvo. Eles seriam salvos dos exércitos inimigos que os atacavam. A profecia de Isaías também tinha um significado para o futuro. Mateus escreveu sobre isso em seu evangelho. Através de Jesus, Deus estava com seu povo em um corpo humano. Jesus é o Emanuel que salva o povo de Deus dos inimigos do pecado e da morte.</w:t>
      </w:r>
      <w:r/>
      <w:r/>
      <w:r/>
    </w:p>
    <w:p>
      <w:pPr>
        <w:pStyle w:val="Heading2"/>
      </w:pPr>
      <w:r>
        <w:t>Enoque</w:t>
      </w:r>
      <w:r/>
    </w:p>
    <w:p>
      <w:r/>
      <w:r>
        <w:t>O filho de Jarede na linha familiar de Sete e o pai de Matusalém. Ele foi fiel a Deus. Ele não morreu e não foi enterrado como outras pessoas. Deus o levou da terra.</w:t>
      </w:r>
      <w:r/>
      <w:r/>
      <w:r/>
    </w:p>
    <w:p>
      <w:pPr>
        <w:pStyle w:val="Heading2"/>
      </w:pPr>
      <w:r>
        <w:t>Ensinar seus filhos</w:t>
      </w:r>
      <w:r/>
    </w:p>
    <w:p>
      <w:r/>
      <w:r>
        <w:t>As crianças israelitas eram incentivadas a fazer perguntas sobre Deus e sobre as práticas de adoração. Os pais deviam explicar aos seus filhos o motivo deles adorarem a Deus de certas maneiras. Desta forma, as crianças aprenderiam sobre quem é Deus. Elas aprenderiam sobre as obras poderosas que Deus faz no mundo. Isso era importante porque Deus havia prometido ser o Deus deles para sempre. Ele queria que todos na linhagem da família de Jacó o conhecessem.</w:t>
      </w:r>
      <w:r/>
      <w:r/>
      <w:r/>
    </w:p>
    <w:p>
      <w:pPr>
        <w:pStyle w:val="Heading2"/>
      </w:pPr>
      <w:r>
        <w:t>Epafras</w:t>
      </w:r>
      <w:r/>
    </w:p>
    <w:p>
      <w:r/>
      <w:r>
        <w:t>Um crente grego de Colossos que trabalhou com Paulo. Ele compartilhou a mensagem sobre Jesus em Colossos, Laodiceia e Hierápolis. Ele ajudou no início de várias igrejas nessas cidades. Ele esteve na prisão com Paulo por um tempo.</w:t>
      </w:r>
      <w:r/>
      <w:r/>
      <w:r/>
    </w:p>
    <w:p>
      <w:pPr>
        <w:pStyle w:val="Heading2"/>
      </w:pPr>
      <w:r>
        <w:t>Epafrodito</w:t>
      </w:r>
      <w:r/>
    </w:p>
    <w:p>
      <w:r/>
      <w:r>
        <w:t>Um crente grego de Filipos que trabalhou com Paulo. Quando Paulo estava na prisão, Epafrodito trouxe-lhe presentes e dinheiro dos crentes de Filipos. Ele levou a carta de Paulo aos Filipenses quando voltou para Filipos.</w:t>
      </w:r>
      <w:r/>
      <w:r/>
      <w:r/>
    </w:p>
    <w:p>
      <w:pPr>
        <w:pStyle w:val="Heading2"/>
      </w:pPr>
      <w:r>
        <w:t>Epicureus</w:t>
      </w:r>
      <w:r/>
    </w:p>
    <w:p>
      <w:r/>
      <w:r>
        <w:t>Um grupo de pensadores que seguiam os ensinamentos do pensador grego Epicuro. Eles acreditavam que o objetivo da vida era ter paz completa. Eles poderiam ter paz completa quando tivessem tudo o que realmente precisavam. Então, eles não se preocupariam com nada. Eles também acreditavam que não havia vida após a morte. Paulo compartilhou as boas novas sobre Jesus com os epicureus em Atenas.</w:t>
      </w:r>
      <w:r/>
      <w:r/>
      <w:r/>
    </w:p>
    <w:p>
      <w:pPr>
        <w:pStyle w:val="Heading2"/>
      </w:pPr>
      <w:r>
        <w:t>Esaú</w:t>
      </w:r>
      <w:r/>
    </w:p>
    <w:p>
      <w:r/>
      <w:r>
        <w:t>O filho mais velho de Isaque e Rebeca e neto de Abraão. Ele era o irmão gêmeo de Jacó e também era chamado de Edom. Os edomitas eram da linha familiar de Esaú.</w:t>
      </w:r>
      <w:r/>
      <w:r/>
      <w:r/>
    </w:p>
    <w:p>
      <w:pPr>
        <w:pStyle w:val="Heading2"/>
      </w:pPr>
      <w:r>
        <w:t>Escravos</w:t>
      </w:r>
      <w:r/>
    </w:p>
    <w:p>
      <w:r/>
      <w:r>
        <w:t>Muitas pessoas trabalharam como escravos nos tempos e lugares registrados na Bíblia. O modo de vida de muitos grupos dependia do trabalho realizado pelos escravos. Os escravos podiam fazer quase todos os trabalhos em uma casa. Os escritores da Bíblia não ensinavam as pessoas a terem escravos. Os escritores do Antigo Testamento ensinavam como escravos e mestres deviam tratar uns aos outros. Isso era baseado na Lei de Moisés. Todos os escravos entre o povo de Israel podiam descansar no dia de sábado. Eles podiam adorar a Deus junto com as pessoas livres. Eles não eram obrigados a permanecer escravos até morrerem. O povo de Deus não devia ser vendido como escravos. Os escritores do Novo Testamento ensinavam que escravos e mestres eram membros iguais da família de Deus. Eles deviam servir a Jesus e servir uns aos outros. Há também um significado espiritual para a escravidão na Bíblia. Os escritores da Bíblia descreviam os seres humanos como escravos do pecado. Isso significa que o pecado governa todos os seres humanos e os controla. Jesus liberta as pessoas de serem escravas do pecado.</w:t>
      </w:r>
      <w:r/>
      <w:r/>
      <w:r/>
    </w:p>
    <w:p>
      <w:pPr>
        <w:pStyle w:val="Heading2"/>
      </w:pPr>
      <w:r>
        <w:t>Escuridão</w:t>
      </w:r>
      <w:r/>
    </w:p>
    <w:p>
      <w:r/>
      <w:r>
        <w:t>Ao longo da Bíblia, há dois significados para a palavra escuridão. O primeiro significado é quando o sol se põe e está escuro lá fora. O segundo significado é um sinal de coisas que são opostas a Deus. Essa escuridão causa confusão e problemas. Ela quer destruir o que Deus fez. O mal e os seres espirituais malignos são mencionados como o reino das trevas. (</w:t>
      </w:r>
      <w:r>
        <w:t>Seres espirituais malignos</w:t>
      </w:r>
      <w:r>
        <w:t>)</w:t>
      </w:r>
      <w:r/>
      <w:r/>
      <w:r/>
    </w:p>
    <w:p>
      <w:pPr>
        <w:pStyle w:val="Heading2"/>
      </w:pPr>
      <w:r>
        <w:t>Esdras</w:t>
      </w:r>
      <w:r/>
    </w:p>
    <w:p>
      <w:r/>
      <w:r>
        <w:t>Um sacerdote que liderou o retorno de um grupo de judeus a Jerusalém vindo da Babilônia. Ele também era um mestre da lei. Ele era filho de Seraías. Ele era da linhagem de Arão, da tribo de Levi. Esdras ensinou aos judeus em Jerusalém a Lei de Moisés. Isso aconteceu depois que eles viveram na Babilônia por muitos anos.</w:t>
      </w:r>
      <w:r/>
      <w:r/>
      <w:r/>
    </w:p>
    <w:p>
      <w:pPr>
        <w:pStyle w:val="Heading2"/>
      </w:pPr>
      <w:r>
        <w:t>Esmirna</w:t>
      </w:r>
      <w:r/>
    </w:p>
    <w:p>
      <w:r/>
      <w:r>
        <w:t>Uma cidade importante no território romano da Ásia. Estava na costa do Mar Egeu. Faz parte da cidade de Izmir no país agora conhecido como Turquia.</w:t>
      </w:r>
      <w:r/>
      <w:r/>
      <w:r/>
    </w:p>
    <w:p>
      <w:pPr>
        <w:pStyle w:val="Heading2"/>
      </w:pPr>
      <w:r>
        <w:t>Espada</w:t>
      </w:r>
      <w:r/>
    </w:p>
    <w:p>
      <w:r/>
      <w:r>
        <w:t>Uma arma afiada usada para lutar. Escritores na Bíblia disseram que as palavras que as pessoas falam são como espadas. Isso mostrou como as pessoas podem causar dano com suas palavras. Escritores na Bíblia também disseram que a palavra de Deus é como uma espada. Isso mostrou que a palavra de Deus revela o que está dentro dos corações das pessoas. Também mostrou que a palavra de Deus fortalece e protege os crentes quando eles lutam contra o mal. De uma maneira especial, as palavras da boca de Jesus foram descritas como uma espada. Isso foi uma imagem de como Jesus é a palavra de Deus. Tudo o que ele fala é a verdade sobre Deus. Falar a verdade sobre Deus é como ele destrói as mentiras do diabo sobre Deus.</w:t>
      </w:r>
      <w:r/>
      <w:r/>
      <w:r/>
    </w:p>
    <w:p>
      <w:pPr>
        <w:pStyle w:val="Heading2"/>
      </w:pPr>
      <w:r>
        <w:t>Espanha</w:t>
      </w:r>
      <w:r/>
    </w:p>
    <w:p>
      <w:r/>
      <w:r>
        <w:t>Um país na área ocidental das terras governadas pelo governo romano. Hoje ainda é chamado de Espanha. Paulo queria compartilhar as boas novas lá. É a área mais a oeste mencionada na Bíblia.</w:t>
      </w:r>
      <w:r/>
      <w:r/>
      <w:r/>
    </w:p>
    <w:p>
      <w:pPr>
        <w:pStyle w:val="Heading2"/>
      </w:pPr>
      <w:r>
        <w:t>Espírito Santo</w:t>
      </w:r>
      <w:r/>
    </w:p>
    <w:p>
      <w:r/>
      <w:r>
        <w:t>Deus se mostra como o Espírito na criação do mundo. O Espírito Santo é Deus assim como o Pai é Deus e Jesus é Deus. Eles são as três pessoas do único e verdadeiro Deus. O Espírito Santo trabalhou através das pessoas que registraram os livros da Bíblia. No Antigo Testamento, o Espírito Santo possibilitou que as pessoas profetizassem. O Espírito também possibilitou que as pessoas realizassem trabalhos habilidosos e feitos poderosos. No Novo Testamento, o Espírito Santo possibilitou que Maria fosse a mãe de Jesus. Jesus enviou o Espírito Santo aos seus seguidores na Festa de Pentecostes. Através do Espírito Santo, os crentes são unidos a Jesus. O Espírito Santo é um Amigo que capacita os seguidores de Jesus a continuar fazendo seu trabalho.</w:t>
      </w:r>
      <w:r/>
      <w:r/>
      <w:r/>
    </w:p>
    <w:p>
      <w:pPr>
        <w:pStyle w:val="Heading2"/>
      </w:pPr>
      <w:r>
        <w:t>Espiritual</w:t>
      </w:r>
      <w:r/>
    </w:p>
    <w:p>
      <w:r/>
      <w:r>
        <w:t>Algo relacionado ao espírito de um ser humano ou um ser espiritual. Ao longo da Bíblia, há muitos significados para a palavra espírito. Um significado é quando se refere ao Espírito de Deus ou Espírito Santo. Outro significado consiste em seres espirituais. Outro significado seria o espírito de uma pessoa. Quando Deus criou os seres humanos, ele soprou vida neles. Esta vida de Deus é o espírito de cada pessoa. É a parte de cada pessoa que existe além do corpo. Essa parte existirá para sempre. Coisas que acontecem no espírito de uma pessoa ou com seu espírito são descritas como espirituais. O espírito de uma pessoa é frequentemente entendido como seu coração ou sua alma.</w:t>
      </w:r>
      <w:r/>
      <w:r/>
      <w:r/>
    </w:p>
    <w:p>
      <w:pPr>
        <w:pStyle w:val="Heading2"/>
      </w:pPr>
      <w:r>
        <w:t>Esposas</w:t>
      </w:r>
      <w:r/>
    </w:p>
    <w:p>
      <w:r/>
      <w:r>
        <w:t>Nos tempos e lugares do Antigo Testamento, muitos homens tinham mais de uma esposa. Muitas histórias na Bíblia mostram os problemas que isso causou para as famílias. Isso causou problemas na família de Jacó. Também causou problemas para líderes e reis como Salomão. Com o tempo, os israelitas passaram a entender que um homem deveria ter apenas uma esposa. Esta era a prática para os seguidores de Jesus no Novo Testamento. (</w:t>
      </w:r>
      <w:r>
        <w:t>Casamento</w:t>
      </w:r>
      <w:r>
        <w:t>)</w:t>
      </w:r>
      <w:r/>
      <w:r/>
      <w:r/>
    </w:p>
    <w:p>
      <w:pPr>
        <w:pStyle w:val="Heading2"/>
      </w:pPr>
      <w:r>
        <w:t>Ester</w:t>
      </w:r>
      <w:r/>
    </w:p>
    <w:p>
      <w:r/>
      <w:r>
        <w:t>Uma judia que viveu no reino persa durante o tempo de Xerxes. Hadassa era seu nome judaico, e Ester era seu nome persa. Ela era filha de Abiail e era da tribo de Benjamim. Seu primo Mordecai a adotou quando seus pais morreram. Xerxes a escolheu para ser rainha porque ela era bonita e o agradava. Ester fez um plano corajoso e sábio para ajudar a salvar os judeus de serem destruídos.</w:t>
      </w:r>
      <w:r/>
      <w:r/>
      <w:r/>
    </w:p>
    <w:p>
      <w:pPr>
        <w:pStyle w:val="Heading2"/>
      </w:pPr>
      <w:r>
        <w:t>Estêvão</w:t>
      </w:r>
      <w:r/>
    </w:p>
    <w:p>
      <w:r/>
      <w:r>
        <w:t>Um dos sete líderes escolhidos pelos crentes em Jerusalém para ser um diácono. Ele garantia que todos os crentes tivessem comida suficiente. Muitos judeus ficaram irritados porque ele pregava sobre Jesus. Eles o mataram apedrejando-o. Ele foi o primeiro dos seguidores de Jesus a ser morto por ser fiel a Jesus.</w:t>
      </w:r>
      <w:r/>
      <w:r/>
      <w:r/>
    </w:p>
    <w:p>
      <w:pPr>
        <w:pStyle w:val="Heading2"/>
      </w:pPr>
      <w:r>
        <w:t>Estoicos</w:t>
      </w:r>
      <w:r/>
    </w:p>
    <w:p>
      <w:r/>
      <w:r>
        <w:t>Um grupo de pensadores que seguiam os ensinamentos do pensador grego Zenão de Cítio. Eles acreditavam que as pessoas deveriam viver de acordo com leis naturais que eram chamadas de "o logos". O logos era entendido como a força da razão que fazia o mundo funcionar. Paulo compartilhou as boas novas sobre Jesus aos estoicos em Atenas.</w:t>
      </w:r>
      <w:r/>
      <w:r/>
      <w:r/>
    </w:p>
    <w:p>
      <w:pPr>
        <w:pStyle w:val="Heading2"/>
      </w:pPr>
      <w:r>
        <w:t>Eterno Deus</w:t>
      </w:r>
      <w:r/>
    </w:p>
    <w:p>
      <w:r/>
      <w:r>
        <w:t>Uma maneira de falar sobre Deus como aquele que existe para sempre. É o nome de Deus que é usado em uma visão que Daniel teve. Muitos anos depois, João teve uma visão sobre Jesus. Jesus parecia para João como o Eterno Deus pareceu para Daniel.</w:t>
      </w:r>
      <w:r/>
      <w:r/>
      <w:r/>
    </w:p>
    <w:p>
      <w:pPr>
        <w:pStyle w:val="Heading2"/>
      </w:pPr>
      <w:r>
        <w:t>Eu sou</w:t>
      </w:r>
      <w:r/>
    </w:p>
    <w:p>
      <w:r/>
      <w:r>
        <w:t>O nome que Deus usou para se descrever a Moisés em Êxodo 3.14. O nome é composto pelas letras hebraicas YHWH. Ninguém sabe exatamente o que esse nome significa. As letras YHWH soam como as palavras hebraicas para Eu sou o que sou. Deus é quem ele é e ele escolhe o que faz. Ninguém e nada fazem Deus ser ou fazer qualquer coisa. Jesus usou essas mesmas palavras para descrever quem ele é no livro de João.</w:t>
      </w:r>
      <w:r/>
      <w:r/>
      <w:r/>
    </w:p>
    <w:p>
      <w:pPr>
        <w:pStyle w:val="Heading2"/>
      </w:pPr>
      <w:r>
        <w:t>Eúde</w:t>
      </w:r>
      <w:r/>
    </w:p>
    <w:p>
      <w:r/>
      <w:r>
        <w:t>Um dos 12 juízes de Israel. Ele era da tribo de Benjamim e era canhoto. Ele usou esse fato como parte de seu plano para matar o rei de Moabe.</w:t>
      </w:r>
      <w:r/>
      <w:r/>
      <w:r/>
    </w:p>
    <w:p>
      <w:pPr>
        <w:pStyle w:val="Heading2"/>
      </w:pPr>
      <w:r>
        <w:t>Eva</w:t>
      </w:r>
      <w:r/>
    </w:p>
    <w:p>
      <w:r/>
      <w:r>
        <w:t>O segundo ser humano que Deus criou e a primeira mulher. Adão era seu marido. Na língua hebraica, o nome Eva significa "aquela que dá vida". Deus fez Eva a partir de uma das costelas de Adão. Ela tinha amizade e paz com Deus enquanto vivia no Jardim do Éden. Ela trabalhava junto com Adão para cuidar do jardim. Ela foi mãe de Caim, Abel e Sete. Quando Adão e Eva deixaram de obedecer a Deus, tiveram que deixar o Jardim do Éden.</w:t>
      </w:r>
      <w:r/>
      <w:r/>
      <w:r/>
    </w:p>
    <w:p>
      <w:pPr>
        <w:pStyle w:val="Heading2"/>
      </w:pPr>
      <w:r>
        <w:t>Evangelho</w:t>
      </w:r>
      <w:r/>
    </w:p>
    <w:p>
      <w:r/>
      <w:r>
        <w:t>Uma palavra da língua grega que significa boas notícias. Também é um nome para livros na Bíblia sobre a vida e obra de Jesus Cristo. Os quatro evangelhos no Novo Testamento são Mateus, Marcos, Lucas e João. Os evangelhos contam as boas notícias sobre Jesus. Os escritores basearam os evangelhos em registros e histórias de testemunhas. As testemunhas haviam vivido com Jesus e trabalhado com ele. (</w:t>
      </w:r>
      <w:r>
        <w:t>Boas novas</w:t>
      </w:r>
      <w:r>
        <w:t>)</w:t>
      </w:r>
      <w:r/>
      <w:r/>
      <w:r/>
    </w:p>
    <w:p>
      <w:pPr>
        <w:pStyle w:val="Heading2"/>
      </w:pPr>
      <w:r>
        <w:t>Evangelho da prosperidade</w:t>
      </w:r>
      <w:r/>
    </w:p>
    <w:p>
      <w:r/>
      <w:r>
        <w:t>Um ensinamento que vai contra as boas novas sobre Jesus. Ensina que Deus salva as pessoas de todos os problemas e sofrimentos na terra. Ensina que Deus dá riquezas a todos que acreditam em Jesus e têm fé nele. Ensina que eles sempre terão mais do que precisam. Também ensina que eles sempre terão corpos saudáveis. Ensina que eles terão todas essas coisas enquanto estiverem vivos na terra. As boas novas sobre Jesus que são verdadeiras não ensinam essas coisas. O que é verdade é que Jesus salva as pessoas do poder do pecado, da morte e do mal. Esta salvação começa enquanto as pessoas estão vivas na terra. Será completa quando Jesus retornar e reinar como Rei na nova criação. Jesus é o exemplo para seus seguidores sobre como viver. Seu exemplo ensina os crentes a servir aos outros e a enfrentar o sofrimento.</w:t>
      </w:r>
      <w:r/>
      <w:r/>
      <w:r/>
    </w:p>
    <w:p>
      <w:pPr>
        <w:pStyle w:val="Heading2"/>
      </w:pPr>
      <w:r>
        <w:t>Exílio</w:t>
      </w:r>
      <w:r/>
    </w:p>
    <w:p>
      <w:r/>
      <w:r>
        <w:t>Quando as pessoas são forçadas a deixar suas casas e terras e passar a viver em algum outro lugar. Isso era uma maldição apresentada na aliança do Monte Sinai. Muitos israelitas do reino do norte foram exilados na Assíria. Eles nunca retornaram à terra de Israel. Muitos israelitas do reino do sul foram exilados na Babilônia. Alguns deles retornaram à terra de Judá.</w:t>
      </w:r>
      <w:r/>
      <w:r/>
      <w:r/>
    </w:p>
    <w:p>
      <w:pPr>
        <w:pStyle w:val="Heading2"/>
      </w:pPr>
      <w:r>
        <w:t>Êxodo</w:t>
      </w:r>
      <w:r/>
    </w:p>
    <w:p>
      <w:r/>
      <w:r>
        <w:t>Quando Deus usou Moisés para resgatar os israelitas da escravidão no Egito. Na língua grega, a palavra êxodo significa sair ou partir. O Êxodo foi o momento em que Deus se mostrou como o Salvador de Israel. Ele fez obras poderosas e trouxe julgamento contra o Faraó, o Egito e os falsos deuses do Egito. O Êxodo é uma representação que aponta para a salvação que Deus oferece a todos os seres humanos. A morte dos cordeiros é uma representação que aponta para a morte de Jesus muitos anos mais tarde. Jesus foi sacrificado como o Cordeiro de Deus. O sangue dos cordeiros foi colocado nas portas para salvar os israelitas. Esta é uma imagem que representa como o sangue de Jesus salva aqueles que acreditam nele. Os israelitas foram libertados da escravidão. Esta é uma imagem de como Deus liberta aqueles que confiam nele. Ele os liberta da escravidão e também do poder do pecado, da morte e do mal.</w:t>
      </w:r>
      <w:r/>
      <w:r/>
      <w:r/>
    </w:p>
    <w:p>
      <w:pPr>
        <w:pStyle w:val="Heading2"/>
      </w:pPr>
      <w:r>
        <w:t>Expiar</w:t>
      </w:r>
      <w:r/>
    </w:p>
    <w:p>
      <w:r/>
      <w:r>
        <w:t>Trazer a paz de volta a algo quando esta foi destruída. Nos relacionamentos, a paz é destruída quando as pessoas pecam umas contra as outras. Isso também destrói a paz entre o pecador e Deus. A pessoa que peca deve se arrepender e parar de fazer o que fez de errado. E o pecado deve ser pago. Isso permite que haja paz novamente entre as pessoas. Também permite que haja paz entre as pessoas e Deus. (</w:t>
      </w:r>
      <w:r>
        <w:t>Dia da Expiação</w:t>
      </w:r>
      <w:r>
        <w:t>)</w:t>
      </w:r>
      <w:r/>
      <w:r/>
      <w:r/>
    </w:p>
    <w:p>
      <w:pPr>
        <w:pStyle w:val="Heading2"/>
      </w:pPr>
      <w:r>
        <w:t>Explicar outras línguas</w:t>
      </w:r>
      <w:r/>
    </w:p>
    <w:p>
      <w:r/>
      <w:r>
        <w:t>Quando as pessoas explicam o significado de uma mensagem falada em uma língua que não conheciam antes. O Espírito Santo dá a alguns crentes a capacidade de fazer isso. Eles explicam o que está sendo dito àqueles que não conhecem a língua. Isso ajuda essas pessoas a entenderem a mensagem e aprenderem sobre Deus. (</w:t>
      </w:r>
      <w:r>
        <w:t>Falar outras línguas</w:t>
      </w:r>
      <w:r>
        <w:t>)</w:t>
      </w:r>
      <w:r/>
      <w:r/>
      <w:r/>
    </w:p>
    <w:p>
      <w:pPr>
        <w:pStyle w:val="Heading2"/>
      </w:pPr>
      <w:r>
        <w:t>Expulsar</w:t>
      </w:r>
      <w:r/>
    </w:p>
    <w:p>
      <w:r/>
      <w:r>
        <w:t>A maneira como Deus planejou trazer julgamento contra os cananeus por seus caminhos malignos. Deus foi paciente com eles por centenas de anos. Então ele trouxe julgamento contra eles para parar suas ações malignas. Seu julgamento foi que ele não permitiria mais que eles permanecessem em sua terra. Ele usaria os israelitas como sua ferramenta para expulsá-los. Mas os israelitas não obedeceram a Deus completamente. Eles não expulsaram todos os cananeus. Em vez disso, os israelitas conviveram com os cananeus e seguiram seus caminhos malignos.</w:t>
      </w:r>
      <w:r/>
      <w:r/>
      <w:r/>
    </w:p>
    <w:p>
      <w:pPr>
        <w:pStyle w:val="Heading2"/>
      </w:pPr>
      <w:r>
        <w:t>Ezequias</w:t>
      </w:r>
      <w:r/>
    </w:p>
    <w:p>
      <w:r/>
      <w:r>
        <w:t>O filho de Acaz e Abias. Ele foi o pai de Manassés e era da tribo de Judá. Ele foi o décimo segundo rei do reino do sul de Judá. Enquanto ele era rei, Deus fez um milagre para salvar Jerusalém dos assírios. Ezequias seguiu a Deus fielmente e levou o povo a adorar somente a Deus.</w:t>
      </w:r>
      <w:r/>
      <w:r/>
      <w:r/>
    </w:p>
    <w:p>
      <w:pPr>
        <w:pStyle w:val="Heading2"/>
      </w:pPr>
      <w:r>
        <w:t>Ezequiel</w:t>
      </w:r>
      <w:r/>
    </w:p>
    <w:p>
      <w:r/>
      <w:r>
        <w:t>Um sacerdote que se tornou profeta quando a Babilônia tomou o controle do reino do sul. Ele era filho de Buzi e era da tribo de Levi. Ele estava no grupo de judeus forçados a viver no exílio na Babilônia. Suas visões e profecias estão registradas no livro de Ezequiel.</w:t>
      </w:r>
      <w:r/>
      <w:r/>
      <w:r/>
    </w:p>
    <w:p>
      <w:pPr>
        <w:pStyle w:val="Heading2"/>
      </w:pPr>
      <w:r>
        <w:t>Falar outras línguas</w:t>
      </w:r>
      <w:r/>
    </w:p>
    <w:p>
      <w:r/>
      <w:r>
        <w:t>Quando as pessoas falam em voz alta em uma língua que não conheciam antes. O Espírito Santo dá a alguns crentes a capacidade de fazer isso. Outros que os ouvem podem ou não falar a língua. A menos que alguém possa explicar a mensagem, os crentes com esse dom devem falar apenas com Deus. Fazer isso os ajudará a estar próximos de Deus através da oração. (</w:t>
      </w:r>
      <w:r>
        <w:t>Explicar outras línguas</w:t>
      </w:r>
      <w:r>
        <w:t>)</w:t>
      </w:r>
      <w:r/>
      <w:r/>
      <w:r/>
    </w:p>
    <w:p>
      <w:pPr>
        <w:pStyle w:val="Heading2"/>
      </w:pPr>
      <w:r>
        <w:t>Falso profeta</w:t>
      </w:r>
      <w:r/>
    </w:p>
    <w:p>
      <w:r/>
      <w:r>
        <w:t>Uma pessoa que finge ser um profeta. Eles compartilham mensagens que não são de Deus. Eles fazem isso para tentar enganar as pessoas. (</w:t>
      </w:r>
      <w:r>
        <w:t>Profeta</w:t>
      </w:r>
      <w:r>
        <w:t>)</w:t>
      </w:r>
      <w:r/>
      <w:r/>
      <w:r/>
    </w:p>
    <w:p>
      <w:pPr>
        <w:pStyle w:val="Heading2"/>
      </w:pPr>
      <w:r>
        <w:t>Falsos deuses</w:t>
      </w:r>
      <w:r/>
    </w:p>
    <w:p>
      <w:r/>
      <w:r>
        <w:t>Qualquer coisa que as pessoas adoram que é mais importante para elas do que o verdadeiro Deus. As pessoas adoram coisas porque acreditam que elas têm poder. O diabo usa a adoração dessas coisas para prender as pessoas e controlá-las. Os grupos de pessoas na Bíblia faziam imagens ou estátuas de algumas dessas coisas. Imagens ou estátuas de falsos deuses são objetos que não têm poder.</w:t>
      </w:r>
      <w:r/>
      <w:r/>
      <w:r/>
    </w:p>
    <w:p>
      <w:pPr>
        <w:pStyle w:val="Heading2"/>
      </w:pPr>
      <w:r>
        <w:t>Família de Deus</w:t>
      </w:r>
      <w:r/>
    </w:p>
    <w:p>
      <w:r/>
      <w:r>
        <w:t>O relacionamento que Deus quer com todos os seres humanos. A família de Deus é diferente das famílias humanas. Nos tempos e lugares da Bíblia, as famílias eram geralmente lideradas por homens mais velhos. As famílias incluíam mulheres mais velhas, homens e mulheres mais jovens e crianças. Escravos também faziam parte do lar. Os homens tinham autoridade sobre mulheres e crianças. Os donos de escravos tinham autoridade sobre os escravos. Este sistema é o que as nações e grupos de pessoas daquela época eram baseados. Os evangelhos, as cartas de Paulo e as cartas de Pedro explicaram como é a família de Deus. As pessoas que seguem Jesus pertencem todas à família de Deus. Deus as adota como seus filhos. Cada membro da família é amado e aceito por Deus. Portanto, eles devem tratar uns aos outros com respeito e amor. Alguns crentes têm autoridade sobre outros. Eles devem esta autoridade para abençoar e servir aos outros. Alguns crentes não têm autoridade sobre outros. Eles deveriam fazer tudo o que fazem como se estivessem servindo a Jesus.</w:t>
      </w:r>
      <w:r/>
      <w:r/>
      <w:r/>
    </w:p>
    <w:p>
      <w:pPr>
        <w:pStyle w:val="Heading2"/>
      </w:pPr>
      <w:r>
        <w:t>Faraó</w:t>
      </w:r>
      <w:r/>
    </w:p>
    <w:p>
      <w:r/>
      <w:r>
        <w:t>O título para o governante com mais autoridade no Egito. Muitos diferentes Faraós são mencionados na Bíblia.</w:t>
      </w:r>
      <w:r/>
      <w:r/>
      <w:r/>
    </w:p>
    <w:p>
      <w:pPr>
        <w:pStyle w:val="Heading2"/>
      </w:pPr>
      <w:r>
        <w:t>Fariseus</w:t>
      </w:r>
      <w:r/>
    </w:p>
    <w:p>
      <w:r/>
      <w:r>
        <w:t>Um grupo de líderes religiosos judeus nos tempos do Novo Testamento. Eles incentivavam os judeus a se esforçarem muito para obedecer a todas as leis do Antigo Testamento. Eles não acreditavam que Jesus fosse o Messias que Deus havia prometido enviar. A maioria dos fariseus se opôs a Jesus e aos seus ensinamentos.</w:t>
      </w:r>
      <w:r/>
      <w:r/>
      <w:r/>
    </w:p>
    <w:p>
      <w:pPr>
        <w:pStyle w:val="Heading2"/>
      </w:pPr>
      <w:r>
        <w:t>Fé</w:t>
      </w:r>
      <w:r/>
    </w:p>
    <w:p>
      <w:r/>
      <w:r>
        <w:t>Há vários significados para fé na Bíblia. O primeiro significado são as coisas que as pessoas acreditam sobre Deus. Deus quer que todas as pessoas acreditem no que é verdadeiro sobre ele. Estas são coisas que Deus revelou sobre si mesmo e as maneiras como ele agiu. No Novo Testamento, essas coisas incluem a mensagem das boas novas sobre Jesus. O segundo significado de fé é a própria crença. É a confiança que as pessoas têm em Deus. Ela se baseia na esperança delas de como Deus cumprirá suas promessas. A força da fé das pessoas é demonstrada através do quanto elas confiam em Deus. A fé delas cresce à medida que conhecem mais e mais a Deus. O terceiro significado de fé é como as pessoas vivem com base no que acreditam. O povo de Deus deve seguir os caminhos de Deus para viver. Jesus mostrou às pessoas como fazer isso. Fé em Jesus inclui seguir seu exemplo de vida.</w:t>
      </w:r>
      <w:r/>
      <w:r/>
      <w:r/>
    </w:p>
    <w:p>
      <w:pPr>
        <w:pStyle w:val="Heading2"/>
      </w:pPr>
      <w:r>
        <w:t>Ferramenta de Deus</w:t>
      </w:r>
      <w:r/>
    </w:p>
    <w:p>
      <w:r/>
      <w:r>
        <w:t>Ao longo da Bíblia, Deus usa pessoas, grupos e nações como sua ferramenta para trazer julgamento. Através deles, ele traz julgamento contra pessoas, grupos ou nações que fazem coisas más. Isso é parte de como ele faz o mal parar e trazer de volta a paz. Deus decide quando trazer julgamento e como fazê-lo. Aqueles que Deus usa como ferramenta não são melhores do que aqueles que estão sendo julgados. Cada pessoa, grupo e nação é responsável por servir e obedecer a Deus. Todos serão julgados pelas coisas más que fazem.</w:t>
      </w:r>
      <w:r/>
      <w:r/>
      <w:r/>
    </w:p>
    <w:p>
      <w:pPr>
        <w:pStyle w:val="Heading2"/>
      </w:pPr>
      <w:r>
        <w:t>Festa da Páscoa</w:t>
      </w:r>
      <w:r/>
    </w:p>
    <w:p>
      <w:r/>
      <w:r>
        <w:t>O tempo em que os judeus celebram como Deus os salvou de serem escravos no Egito. É o início da Festa dos Pães Asmos. O nome Páscoa vem de algo que aconteceu logo antes do Êxodo. Deus passou por cima das casas dos israelitas durante a décima praga. É por isso que seus filhos mais velhos não foram mortos durante essa praga. Após essa praga, o faraó deixou os israelitas saírem do Egito. Deus deu instruções aos israelitas sobre como celebrar a Páscoa todos os anos. Incluía uma refeição especial com certos alimentos. Muitos anos depois, Jesus foi morto na época da Páscoa.</w:t>
      </w:r>
      <w:r/>
      <w:r/>
      <w:r/>
    </w:p>
    <w:p>
      <w:pPr>
        <w:pStyle w:val="Heading2"/>
      </w:pPr>
      <w:r>
        <w:t>Festa das Barracas</w:t>
      </w:r>
      <w:r/>
    </w:p>
    <w:p>
      <w:r/>
      <w:r>
        <w:t>A festa judaica que começava cinco dias após o dia em que os pecados eram pagos. O povo celebrava a colheita e como Deus providenciou tudo para eles. Os homens israelitas eram obrigados a viajar para a tenda sagrada ou ao templo para esta festa. Durante os sete dias da festa, eles dormiam em barracas. Isso era para lembrar como eles haviam vivido em barracas ou tendas no deserto. A cada sete anos, a lei da aliança deveria ser lida em voz alta durante esta festa.</w:t>
      </w:r>
      <w:r/>
      <w:r/>
      <w:r/>
    </w:p>
    <w:p>
      <w:pPr>
        <w:pStyle w:val="Heading2"/>
      </w:pPr>
      <w:r>
        <w:t>Festa das Trombetas</w:t>
      </w:r>
      <w:r/>
    </w:p>
    <w:p>
      <w:r/>
      <w:r>
        <w:t>O primeiro dia do sétimo mês. Chifres de carneiro eram soprados como trombetas. Acontecia nove dias antes do dia em que os pecados eram pagos. Os israelitas usavam esses dias para descansar, refletir e admitir seus pecados. Eles os usavam para se preparar para o Dia da Expiação. Esta festa é atualmente chamada de Rosh Hashaná. Agora é considerado o primeiro dia do ano novo para os judeus.</w:t>
      </w:r>
      <w:r/>
      <w:r/>
      <w:r/>
    </w:p>
    <w:p>
      <w:pPr>
        <w:pStyle w:val="Heading2"/>
      </w:pPr>
      <w:r>
        <w:t>Festa do Purim</w:t>
      </w:r>
      <w:r/>
    </w:p>
    <w:p>
      <w:r/>
      <w:r>
        <w:t>A festa judaica para celebrar o dia em que o povo foi resgatado do plano de Hamã de destruir todos os judeus. Não é uma das festas descritas na Lei de Moisés. Os judeus começaram a celebrá-la quando o governo persa estava no controle. Eles a celebravam nos dias 14 e 15 do 12º mês. Foi nomeada Purim porque Hamã lançou sortes para decidir quando destruir os judeus. Na língua hebraica, a palavra Pur significa sortes. A ordem de Ester e Mordecai resgatou os judeus dos planos de Hamã. A festa deveria ser um momento alegre de boa comida e oferta de presentes aos pobres. Ler o livro de Ester em voz alta tornou-se uma prática comum durante a Festa de Purim.</w:t>
      </w:r>
      <w:r/>
      <w:r/>
      <w:r/>
    </w:p>
    <w:p>
      <w:pPr>
        <w:pStyle w:val="Heading2"/>
      </w:pPr>
      <w:r>
        <w:t>Festa dos pães sem fermento</w:t>
      </w:r>
      <w:r/>
    </w:p>
    <w:p>
      <w:r/>
      <w:r>
        <w:t>A festa judaica que durava sete dias após a Páscoa. Durante esse tempo, o pão que os israelitas comiam não tinha fermento. Isso era para lembrá-los do Êxodo. Quando Deus os libertou da escravidão, eles saíram do Egito rapidamente. Eles não tiveram tempo de usar fermento no pão. Os homens israelitas eram obrigados a viajar até a tenda sagrada ou templo para essa festa.</w:t>
      </w:r>
      <w:r/>
      <w:r/>
      <w:r/>
    </w:p>
    <w:p>
      <w:pPr>
        <w:pStyle w:val="Heading2"/>
      </w:pPr>
      <w:r>
        <w:t>Festas</w:t>
      </w:r>
      <w:r/>
    </w:p>
    <w:p>
      <w:r/>
      <w:r>
        <w:t>Atividades que ajudavam os israelitas a se lembrarem de quem Deus é. As festas os ajudavam a se lembrarem de que Deus continuaria a protegê-los e a prover para eles. As festas envolviam descansar em vez de fazer seu trabalho habitual. Elas envolviam comer juntos. Elas também envolviam fazer sacrifícios e adorar a Deus.</w:t>
      </w:r>
      <w:r/>
      <w:r/>
      <w:r/>
    </w:p>
    <w:p>
      <w:pPr>
        <w:pStyle w:val="Heading2"/>
      </w:pPr>
      <w:r>
        <w:t>Filadélfia</w:t>
      </w:r>
      <w:r/>
    </w:p>
    <w:p>
      <w:r/>
      <w:r>
        <w:t>Uma cidade importante no território romano da Ásia. É a cidade de Alaşehir no país conhecido como Turquia, nos dias atuais.</w:t>
      </w:r>
      <w:r/>
      <w:r/>
      <w:r/>
    </w:p>
    <w:p>
      <w:pPr>
        <w:pStyle w:val="Heading2"/>
      </w:pPr>
      <w:r>
        <w:t>Filemom</w:t>
      </w:r>
      <w:r/>
    </w:p>
    <w:p>
      <w:r/>
      <w:r>
        <w:t>Um cristão rico em Colossos que era amigo de Paulo e trabalhava junto com ele. Pensa-se que Áfia era a esposa de Filemom e Arquipo era seu filho. Uma igreja se reunia em sua casa. Ele possuía um escravo chamado Onésimo. A carta que Paulo escreveu para ele sobre Onésimo é chamada Filemom.</w:t>
      </w:r>
      <w:r/>
      <w:r/>
      <w:r/>
    </w:p>
    <w:p>
      <w:pPr>
        <w:pStyle w:val="Heading2"/>
      </w:pPr>
      <w:r>
        <w:t>Filho de Davi</w:t>
      </w:r>
      <w:r/>
    </w:p>
    <w:p>
      <w:r/>
      <w:r>
        <w:t>Um nome usado para se referir a Jesus com o propósito de mostrar que ele era o verdadeiro Rei e Messias de Israel. Deus havia prometido ao Rei Davi que seu reino duraria para sempre. Isso aconteceria porque alguém de sua linhagem seria o Messias. Jesus era esse governante prometido da família de Davi. (</w:t>
      </w:r>
      <w:r>
        <w:t>Davi</w:t>
      </w:r>
      <w:r>
        <w:t xml:space="preserve"> 1 Samuel 16.1–17.58)</w:t>
      </w:r>
      <w:r/>
      <w:r/>
      <w:r/>
    </w:p>
    <w:p>
      <w:pPr>
        <w:pStyle w:val="Heading2"/>
      </w:pPr>
      <w:r>
        <w:t>Filho de Deus</w:t>
      </w:r>
      <w:r/>
    </w:p>
    <w:p>
      <w:r/>
      <w:r>
        <w:t>Uma maneira que o Salmo 2 descreveu os reis de Israel. O salmo mostrou que eles foram escolhidos por Deus para governar e eram dignos de honra. Mostrava que eles deviam seguir o exemplo de Deus para governar. Nos tempos do Novo Testamento, os imperadores romanos eram chamados de filho de deus. Isso acontecia porque os romanos acreditavam que os deuses deram poder a César. Esse nome foi usado de uma maneira especial para falar sobre Jesus. Significa que o único, verdadeiro e poderoso Deus é o Pai de Jesus. Usar esse nome para Jesus deixou os judeus que não o aceitavam muito irritados. Também deixou o governo romano irritado, pois desafiava a autoridade de César.</w:t>
      </w:r>
      <w:r/>
      <w:r/>
      <w:r/>
    </w:p>
    <w:p>
      <w:pPr>
        <w:pStyle w:val="Heading2"/>
      </w:pPr>
      <w:r>
        <w:t>Filho do Homem</w:t>
      </w:r>
      <w:r/>
    </w:p>
    <w:p>
      <w:r/>
      <w:r>
        <w:t>Uma maneira de falar sobre uma pessoa ou ser humano. Também é o nome de alguém em uma visão que Daniel teve (Daniel 7.13–14). Na visão, o filho do homem salvou Israel de seus inimigos. Jesus chamou a si mesmo de Filho do Homem. Esta era uma maneira de falar sobre como ele é humano e, ao mesmo tempo, tem a autoridade de Deus. Jesus explicou que, como o Filho do Homem, ele sofreria. Então ele venceria os inimigos de Deus. Esses inimigos são o pecado, a morte e o mal. Jesus faria isso por todos os seres humanos.</w:t>
      </w:r>
      <w:r/>
      <w:r/>
      <w:r/>
    </w:p>
    <w:p>
      <w:pPr>
        <w:pStyle w:val="Heading2"/>
      </w:pPr>
      <w:r>
        <w:t>Filhos de Deus</w:t>
      </w:r>
      <w:r/>
    </w:p>
    <w:p>
      <w:r/>
      <w:r>
        <w:t>Não se sabe ao certo quem eram os filhos de Deus. Pensa-se que eram seres espirituais que se rebelaram contra Deus. Acredita-se que vieram à terra com corpos físicos e se casaram com mulheres humanas. Isso foi contra o plano de Deus de que os seres humanos se casassem apenas com outros seres humanos.</w:t>
      </w:r>
      <w:r/>
      <w:r/>
      <w:r/>
    </w:p>
    <w:p>
      <w:pPr>
        <w:pStyle w:val="Heading2"/>
      </w:pPr>
      <w:r>
        <w:t>Filipe</w:t>
      </w:r>
      <w:r/>
    </w:p>
    <w:p>
      <w:r/>
      <w:r>
        <w:t>Um dos sete líderes escolhidos pelos crentes em Jerusalém para ser um diácono. Ele garantiu que todos os crentes tivessem comida suficiente. Ele era uma pessoa diferente do Filipe que era um dos 12 discípulos de Jesus. Ele espalhou a mensagem sobre Jesus para muitas pessoas e lugares. Suas quatro filhas eram profetas.</w:t>
      </w:r>
      <w:r/>
      <w:r/>
      <w:r/>
    </w:p>
    <w:p>
      <w:pPr>
        <w:pStyle w:val="Heading2"/>
      </w:pPr>
      <w:r>
        <w:t>Filipos</w:t>
      </w:r>
      <w:r/>
    </w:p>
    <w:p>
      <w:r/>
      <w:r>
        <w:t>Uma cidade grega no território romano da Macedônia. Estava na área que, atualmente, é o norte da Grécia. Paulo viajou para lá em sua segunda jornada. Foi a primeira cidade na Europa onde as boas novas sobre Jesus foram compartilhadas. A carta de Paulo aos Filipenses foi para a igreja que lá estava.</w:t>
      </w:r>
      <w:r/>
      <w:r/>
      <w:r/>
    </w:p>
    <w:p>
      <w:pPr>
        <w:pStyle w:val="Heading2"/>
      </w:pPr>
      <w:r>
        <w:t>Filisteus</w:t>
      </w:r>
      <w:r/>
    </w:p>
    <w:p>
      <w:r/>
      <w:r>
        <w:t>Um grupo de pessoas da linhagem de Cam. Eles viviam no sul de Canaã ao longo da costa do Mar Mediterrâneo. Às vezes, trabalhavam junto com a linhagem da família de Abraão. Na maioria das vezes, estavam em guerra com a nação de Israel.</w:t>
      </w:r>
      <w:r/>
      <w:r/>
      <w:r/>
    </w:p>
    <w:p>
      <w:pPr>
        <w:pStyle w:val="Heading2"/>
      </w:pPr>
      <w:r>
        <w:t>Fineias</w:t>
      </w:r>
      <w:r/>
    </w:p>
    <w:p>
      <w:r/>
      <w:r>
        <w:t>Um filho de Eleazar e neto de Arão. Ele matou um israelita que estava sendo infiel a Deus. Quando ele fez isso, Deus parou a praga em Baal Peor. Deus fez uma aliança de paz com Fineias e os filhos nascidos depois dele.</w:t>
      </w:r>
      <w:r/>
      <w:r/>
      <w:r/>
    </w:p>
    <w:p>
      <w:pPr>
        <w:pStyle w:val="Heading2"/>
      </w:pPr>
      <w:r>
        <w:t>Forasteiro</w:t>
      </w:r>
      <w:r/>
    </w:p>
    <w:p>
      <w:r/>
      <w:r>
        <w:t>Qualquer pessoa que não pertence a um lugar ou grupo. Pessoas que viviam em um lugar diferente de onde sua família era considerada eram consideradas forasteiras (ou estrangeiras). Pessoas que se tornavam parte de um grupo que não era o grupo de sua família também eram consideradas forasteiras. Os israelitas consideravam qualquer pessoa que não fazia parte da linhagem da família de Jacó como forasteira. Forasteiros que viviam com eles tinham que obedecer a certas leis da Lei de Moisés. Israelitas que não seguiam fielmente a Lei de Moisés muitas vezes eram tratados como forasteiros. Eles também eram chamados de pecadores. Israelitas que eram considerados impuros de acordo com a Lei de Moisés eram tratados como forasteiros. A maioria dos forasteiros não podia ser totalmente parte de sua comunidade. Mas alguns, como Rute, foram totalmente aceitos como membros da comunidade israelita. Alguns forasteiros também eram conhecidos como estranhos e estrangeiros.</w:t>
      </w:r>
      <w:r/>
      <w:r/>
      <w:r/>
    </w:p>
    <w:p>
      <w:pPr>
        <w:pStyle w:val="Heading2"/>
      </w:pPr>
      <w:r>
        <w:t>Frígia</w:t>
      </w:r>
      <w:r/>
    </w:p>
    <w:p>
      <w:r/>
      <w:r>
        <w:t>Uma área no território romano da Ásia Menor perto da Galácia.</w:t>
      </w:r>
      <w:r/>
      <w:r/>
      <w:r/>
    </w:p>
    <w:p>
      <w:pPr>
        <w:pStyle w:val="Heading2"/>
      </w:pPr>
      <w:r>
        <w:t>Fruto do Espírito Santo</w:t>
      </w:r>
      <w:r/>
    </w:p>
    <w:p>
      <w:r/>
      <w:r>
        <w:t>Maneiras piedosas das pessoas pensarem, falarem e agirem. Essas maneiras mostram que as pessoas estão pensando, falando e agindo como Jesus fez. O Espírito Santo capacita as pessoas a fazer isso. Não há um número exato de frutos do Espírito Santo. Paulo e Pedro listaram exemplos dos frutos do Espírito Santo na vida dos crentes. Estes incluem amor, alegria, paz, paciência, bondade, fidelidade, mansidão e domínio próprio. Eles incluem conhecimento e piedade. Eles também incluem qualquer coisa que mostre que um crente está seguindo o exemplo de Jesus.</w:t>
      </w:r>
      <w:r/>
      <w:r/>
      <w:r/>
    </w:p>
    <w:p>
      <w:pPr>
        <w:pStyle w:val="Heading2"/>
      </w:pPr>
      <w:r>
        <w:t>Gabriel</w:t>
      </w:r>
      <w:r/>
    </w:p>
    <w:p>
      <w:r/>
      <w:r>
        <w:t>Um anjo que trouxe mensagens importantes para Zacarias, Maria e José no Novo Testamento. Ele trouxe mensagens importantes para Daniel no Antigo Testamento.</w:t>
      </w:r>
      <w:r/>
      <w:r/>
      <w:r/>
    </w:p>
    <w:p>
      <w:pPr>
        <w:pStyle w:val="Heading2"/>
      </w:pPr>
      <w:r>
        <w:t>Gade</w:t>
      </w:r>
      <w:r/>
    </w:p>
    <w:p>
      <w:r/>
      <w:r>
        <w:t>O filho mais velho de Jacó e Zilpá. Na língua hebraica, Gade significa boa sorte ou grupo de soldados. Sua linhagem familiar tornou-se uma tribo de Israel.</w:t>
      </w:r>
      <w:r/>
      <w:r/>
      <w:r/>
    </w:p>
    <w:p>
      <w:pPr>
        <w:pStyle w:val="Heading2"/>
      </w:pPr>
      <w:r>
        <w:t>Galácia</w:t>
      </w:r>
      <w:r/>
    </w:p>
    <w:p>
      <w:r/>
      <w:r>
        <w:t>Uma área no território romano da Ásia Menor. Localiza-se no país agora chamado de Turquia. Paulo visitou várias cidades na Galácia e ajudou a iniciar várias igrejas lá. Sua carta chamada Gálatas foi destinada para essas igrejas.</w:t>
      </w:r>
      <w:r/>
      <w:r/>
      <w:r/>
    </w:p>
    <w:p>
      <w:pPr>
        <w:pStyle w:val="Heading2"/>
      </w:pPr>
      <w:r>
        <w:t>Galileia</w:t>
      </w:r>
      <w:r/>
    </w:p>
    <w:p>
      <w:r/>
      <w:r>
        <w:t>A área norte da terra que Deus prometeu dar à linhagem da família de Abraão. Incluía terras que faziam parte do reino do norte de Israel. Era governada por Herodes Antipas na época de Jesus. Jesus cresceu na Galileia. O Mar da Galileia era um grande lago daquela área. O Rio Jordão flui para o sul a partir dele. Muitas histórias da vida de Jesus aconteceram na Galileia e ao redor do Mar da Galileia.</w:t>
      </w:r>
      <w:r/>
      <w:r/>
      <w:r/>
    </w:p>
    <w:p>
      <w:pPr>
        <w:pStyle w:val="Heading2"/>
      </w:pPr>
      <w:r>
        <w:t>Gamaliel</w:t>
      </w:r>
      <w:r/>
    </w:p>
    <w:p>
      <w:r/>
      <w:r>
        <w:t>Um fariseu e rabino que era um membro sábio e respeitado do Sinédrio. O apóstolo Paulo estudou a lei judaica com Gamaliel antes de seguir Jesus.</w:t>
      </w:r>
      <w:r/>
      <w:r/>
      <w:r/>
    </w:p>
    <w:p>
      <w:pPr>
        <w:pStyle w:val="Heading2"/>
      </w:pPr>
      <w:r>
        <w:t>Gentios</w:t>
      </w:r>
      <w:r/>
    </w:p>
    <w:p>
      <w:r/>
      <w:r>
        <w:t>Um nome usado na Bíblia para todos que não eram da linhagem da família de Jacó. A maioria dos gentios não conhecia o Deus de Israel ou a história de Israel. Eles não conheciam a Lei de Moisés e não seguiam as leis judaicas. (</w:t>
      </w:r>
      <w:r>
        <w:t>Lei de Moisés</w:t>
      </w:r>
      <w:r>
        <w:t>)</w:t>
      </w:r>
      <w:r/>
      <w:r/>
      <w:r/>
    </w:p>
    <w:p>
      <w:pPr>
        <w:pStyle w:val="Heading2"/>
      </w:pPr>
      <w:r>
        <w:t>Gerasenos</w:t>
      </w:r>
      <w:r/>
    </w:p>
    <w:p>
      <w:r/>
      <w:r>
        <w:t>Uma comunidade que vivia ao longo da margem oriental do Mar da Galileia. Eles não queriam que Jesus fizesse milagres em sua cidade. Marcos e Lucas chamaram essa comunidade de Gerasenos. Mateus os chamou de Gadarenos.</w:t>
      </w:r>
      <w:r/>
      <w:r/>
      <w:r/>
    </w:p>
    <w:p>
      <w:pPr>
        <w:pStyle w:val="Heading2"/>
      </w:pPr>
      <w:r>
        <w:t>Gideão</w:t>
      </w:r>
      <w:r/>
    </w:p>
    <w:p>
      <w:r/>
      <w:r>
        <w:t>Um dos 12 juízes de Israel. Ele era da tribo de Manassés e seu pai era Joás. Gideão teve muitas esposas e filhos. Deus usou Gideão para libertar Israel de ser dominado pelos midianitas. Ele também era chamado de Jerubaal. Na língua hebraica, esse nome significa "que Baal lute".</w:t>
      </w:r>
      <w:r/>
      <w:r/>
      <w:r/>
    </w:p>
    <w:p>
      <w:pPr>
        <w:pStyle w:val="Heading2"/>
      </w:pPr>
      <w:r>
        <w:t>Gileade</w:t>
      </w:r>
      <w:r/>
    </w:p>
    <w:p>
      <w:r/>
      <w:r>
        <w:t>A região montanhosa a leste do Rio Jordão. Parte dela pertencia ao reino de Seom. Outra parte pertencia ao reino de Ogue. Isso foi antes dos israelitas vencerem as batalhas contra Seom e Ogue. Foi nomeada desta maneira em homenagem a Gileade, que era da linhagem de Manassés. Tinha solo fértil e era boa para criar gado. Não fazia parte da terra que Deus havia prometido dar à linhagem de Abraão. Mas Deus permitiu que algumas tribos vivessem lá. Essas eram as tribos de Rubem e Gade e metade da tribo de Manassés.</w:t>
      </w:r>
      <w:r/>
      <w:r/>
      <w:r/>
    </w:p>
    <w:p>
      <w:pPr>
        <w:pStyle w:val="Heading2"/>
      </w:pPr>
      <w:r>
        <w:t>Gilgal</w:t>
      </w:r>
      <w:r/>
    </w:p>
    <w:p>
      <w:r/>
      <w:r>
        <w:t>Uma cidade cananeia a oeste do Rio Jordão, perto de Jericó. Tornou-se um lugar importante para líderes, reis e profetas israelitas. As pedras coletadas do Rio Jordão foram colocadas lá. Isso lembrava aos israelitas como Deus os havia conduzido até Canaã.</w:t>
      </w:r>
      <w:r/>
      <w:r/>
      <w:r/>
    </w:p>
    <w:p>
      <w:pPr>
        <w:pStyle w:val="Heading2"/>
      </w:pPr>
      <w:r>
        <w:t>Glória</w:t>
      </w:r>
      <w:r/>
    </w:p>
    <w:p>
      <w:r/>
      <w:r>
        <w:t>A maravilhosa beleza, majestade, bondade e presença de Deus. É uma maneira de falar sobre quem Deus é e quão puro e santo ele é. Somente o Criador tem essa glória. Ele escolhe compartilhar esta glória com aqueles que ele criou. Os seres criados mostram a glória de Deus quando cumprem seus planos para sua criação.</w:t>
      </w:r>
      <w:r/>
      <w:r/>
      <w:r/>
    </w:p>
    <w:p>
      <w:pPr>
        <w:pStyle w:val="Heading2"/>
      </w:pPr>
      <w:r>
        <w:t>Gósen</w:t>
      </w:r>
      <w:r/>
    </w:p>
    <w:p>
      <w:r/>
      <w:r>
        <w:t>A área do Egito onde a família de Jacó viveu e trabalhou como pastores. Acredita-se que fique no nordeste do Egito, perto de Canaã e do Rio Nilo.</w:t>
      </w:r>
      <w:r/>
      <w:r/>
      <w:r/>
    </w:p>
    <w:p>
      <w:pPr>
        <w:pStyle w:val="Heading2"/>
      </w:pPr>
      <w:r>
        <w:t>Governantes</w:t>
      </w:r>
      <w:r/>
    </w:p>
    <w:p>
      <w:r/>
      <w:r>
        <w:t>Deus queria que tudo o que ele criou vivesse e trabalhasse junto em paz e alegria. Os seres humanos devem garantir que isso aconteça. Deus é o governante de toda a criação. Ele separou os seres humanos como governantes sobre plantas, animais, a terra e os mares. Esta é uma maneira de Deus criar os seres humanos para serem como ele. Como governantes, os humanos devem encher a terra e trazê-la sob controle. Isso não significa que os humanos podem usar a terra de Deus como quiserem. Significa que eles devem cuidar de tudo na terra. Eles devem ajudar tudo a ser do jeito que Deus quer que seja. Os humanos fazem isso seguindo o exemplo de governo de Deus. Deus mostrou-se um governante que abençoa, honra e protege o que ele criou. Jesus mostrou que Deus é um governante que dá tudo para servir e abençoar os outros. Quando os seres humanos não seguem o exemplo de governo de Deus, a terra sofre.</w:t>
      </w:r>
      <w:r/>
      <w:r/>
      <w:r/>
    </w:p>
    <w:p>
      <w:pPr>
        <w:pStyle w:val="Heading2"/>
      </w:pPr>
      <w:r>
        <w:t>Graça</w:t>
      </w:r>
      <w:r/>
    </w:p>
    <w:p>
      <w:r/>
      <w:r>
        <w:t>O profundo amor de Deus por suas criaturas e seu desejo de fazer o bem a elas. Ele oferece seu amor porque quer coisas boas para tudo o que criou. O amor e a graça de Deus não são merecidos. Deus os dá livremente.</w:t>
      </w:r>
      <w:r/>
      <w:r/>
      <w:r/>
    </w:p>
    <w:p>
      <w:pPr>
        <w:pStyle w:val="Heading2"/>
      </w:pPr>
      <w:r>
        <w:t>Grécia</w:t>
      </w:r>
      <w:r/>
    </w:p>
    <w:p>
      <w:r/>
      <w:r>
        <w:t>Um reino que foi muito poderoso nos anos entre o Antigo e o Novo Testamento. Governantes gregos controlaram Israel e Jerusalém por um tempo. Então, exércitos romanos tomaram o controle das terras governadas pelos gregos. Mas os modos de pensar e agir gregos duraram mesmo durante o domínio romano. A língua grega era falada por pessoas em áreas ao redor do Mar Mediterrâneo. O Novo Testamento foi escrito em grego.</w:t>
      </w:r>
      <w:r/>
      <w:r/>
      <w:r/>
    </w:p>
    <w:p>
      <w:pPr>
        <w:pStyle w:val="Heading2"/>
      </w:pPr>
      <w:r>
        <w:t>Grupos de sete</w:t>
      </w:r>
      <w:r/>
    </w:p>
    <w:p>
      <w:r/>
      <w:r>
        <w:t>Nas visões de João, ele viu o julgamento de Deus acontecer em grupos de sete coisas. Havia sete selos, sete trombetas e sete taças. No final de cada grupo havia relâmpagos, trovões e um terremoto. Na Bíblia, sete é o número para coisas completas.</w:t>
      </w:r>
      <w:r/>
      <w:r/>
      <w:r/>
    </w:p>
    <w:p>
      <w:pPr>
        <w:pStyle w:val="Heading2"/>
      </w:pPr>
      <w:r>
        <w:t>Hamã</w:t>
      </w:r>
      <w:r/>
    </w:p>
    <w:p>
      <w:r/>
      <w:r>
        <w:t>Um líder no governo persa durante o tempo de Xerxes. Ele era da linhagem de Agague, o amalequita. Isso significava que Hamã era de um grupo de pessoas que havia tratado mal os israelitas. Hamã fez planos para destruir todos os judeus no reino persa. Xerxes mandou executá-lo.</w:t>
      </w:r>
      <w:r/>
      <w:r/>
      <w:r/>
    </w:p>
    <w:p>
      <w:pPr>
        <w:pStyle w:val="Heading2"/>
      </w:pPr>
      <w:r>
        <w:t>Hebreu</w:t>
      </w:r>
      <w:r/>
    </w:p>
    <w:p>
      <w:r/>
      <w:r>
        <w:t>Um nome para pessoas da linha familiar de Abraão. Era frequentemente usado como outra palavra para judeus. A língua do povo hebreu era chamada hebraico. A maior parte do Antigo Testamento foi escrita em hebraico. (</w:t>
      </w:r>
      <w:r>
        <w:t>Linhagem familiar</w:t>
      </w:r>
      <w:r>
        <w:t xml:space="preserve"> e </w:t>
      </w:r>
      <w:r>
        <w:t>Judeu</w:t>
      </w:r>
      <w:r>
        <w:t>)</w:t>
      </w:r>
      <w:r/>
      <w:r/>
      <w:r/>
    </w:p>
    <w:p>
      <w:pPr>
        <w:pStyle w:val="Heading2"/>
      </w:pPr>
      <w:r>
        <w:t>Herodes Agripa I</w:t>
      </w:r>
      <w:r/>
    </w:p>
    <w:p>
      <w:r/>
      <w:r>
        <w:t>O Rei Herodes do capítulo 12 de Atos. Ele era neto de Herodes, o Grande. Ele também era sobrinho de Herodes Antipas. Ele era o pai de Herodes Agripa II. Duas de suas filhas eram Berenice e Drusila.</w:t>
      </w:r>
      <w:r/>
      <w:r/>
      <w:r/>
    </w:p>
    <w:p>
      <w:pPr>
        <w:pStyle w:val="Heading2"/>
      </w:pPr>
      <w:r>
        <w:t>Herodes Agripa II</w:t>
      </w:r>
      <w:r/>
    </w:p>
    <w:p>
      <w:r/>
      <w:r>
        <w:t>O Rei Agripa dos capítulos 25 e 26 de Atos. Ele era filho de Herodes Agripa I. Pensa-se que sua irmã Berenice vivia com ele como esposa.</w:t>
      </w:r>
      <w:r/>
      <w:r/>
      <w:r/>
    </w:p>
    <w:p>
      <w:pPr>
        <w:pStyle w:val="Heading2"/>
      </w:pPr>
      <w:r>
        <w:t>Herodes Antipas</w:t>
      </w:r>
      <w:r/>
    </w:p>
    <w:p>
      <w:r/>
      <w:r>
        <w:t>O Herodes de Mateus capítulo 14, Marcos capítulo 6 e Lucas capítulos 3, 9 e 23. Ele era filho de Herodes, o Grande. Ele governou na Galileia e na Pereia durante o tempo de Jesus. A Pereia ficava a leste do Rio Jordão. Ele se casou com a esposa de seu irmão Filipe. O nome dela era Herodias. Herodes Antipas mandou matar João Batista.</w:t>
      </w:r>
      <w:r/>
      <w:r/>
      <w:r/>
    </w:p>
    <w:p>
      <w:pPr>
        <w:pStyle w:val="Heading2"/>
      </w:pPr>
      <w:r>
        <w:t>Herodes, o Grande</w:t>
      </w:r>
      <w:r/>
    </w:p>
    <w:p>
      <w:r/>
      <w:r>
        <w:t>O Rei Herodes de Mateus 2 e Lucas 1. Ele foi um governante nomeado pelos romanos com o título de Rei dos Judeus. Ele governou como rei de cerca de 36 a.C. a 4 a.C. Ele governou sobre a Judeia e todas as terras de Israel. Ele era da linhagem familiar de Esaú, mas era considerado judeu. Ele ordenou que muitos projetos de construção fossem realizados. Isso incluiu a cidade de Cesareia e o templo em Jerusalém. Ele ordenou que o templo fosse ampliado e tornado maior e mais grandioso do que jamais havia sido.</w:t>
      </w:r>
      <w:r/>
      <w:r/>
      <w:r/>
    </w:p>
    <w:p>
      <w:pPr>
        <w:pStyle w:val="Heading2"/>
      </w:pPr>
      <w:r>
        <w:t>Herodianos</w:t>
      </w:r>
      <w:r/>
    </w:p>
    <w:p>
      <w:r/>
      <w:r>
        <w:t>Apoiadores dos governantes da linha familiar de Herodes, o Grande.</w:t>
      </w:r>
      <w:r/>
      <w:r/>
      <w:r/>
    </w:p>
    <w:p>
      <w:pPr>
        <w:pStyle w:val="Heading2"/>
      </w:pPr>
      <w:r>
        <w:t>Heveus</w:t>
      </w:r>
      <w:r/>
    </w:p>
    <w:p>
      <w:r/>
      <w:r>
        <w:t>Um grupo de pessoas que vivia em Canaã. Eles eram da linhagem do filho de Cam, Canaã. Deus disse aos israelitas para expulsá-los de Canaã como julgamento de Deus contra eles. Josué foi enganado a fazer uma aliança de paz com os heveus que viviam em Gibeão.</w:t>
      </w:r>
      <w:r/>
      <w:r/>
      <w:r/>
    </w:p>
    <w:p>
      <w:pPr>
        <w:pStyle w:val="Heading2"/>
      </w:pPr>
      <w:r>
        <w:t>Histórias</w:t>
      </w:r>
      <w:r/>
    </w:p>
    <w:p>
      <w:r/>
      <w:r>
        <w:t>Lembrar histórias e ensinamentos era muito importante para os israelitas. Eles contavam as histórias das coisas que haviam acontecido entre o seu povo há muito tempo. Eles contavam histórias sobre as poderosas obras de Deus. Eles também contavam histórias sobre as leis e ensinamentos que haviam recebido de Deus. As pessoas mais velhas contavam essas coisas para as mais jovens. Dessa forma, todos aprendiam as histórias e ensinamentos que eram importantes para a comunidade.</w:t>
      </w:r>
      <w:r/>
      <w:r/>
      <w:r/>
    </w:p>
    <w:p>
      <w:pPr>
        <w:pStyle w:val="Heading2"/>
      </w:pPr>
      <w:r>
        <w:t>Hobabe</w:t>
      </w:r>
      <w:r/>
    </w:p>
    <w:p>
      <w:r/>
      <w:r>
        <w:t>Cunhado de Moisés. Ele era filho de Reuel, que também era chamado de Jetro. Hobabe era irmão da esposa de Moisés, Zípora. Ele fazia parte do grupo de pessoas queneus. Ele ficou com os israelitas enquanto viajavam do Monte Sinai para Canaã. Ele foi um guia para eles no deserto.</w:t>
      </w:r>
      <w:r/>
      <w:r/>
      <w:r/>
    </w:p>
    <w:p>
      <w:pPr>
        <w:pStyle w:val="Heading2"/>
      </w:pPr>
      <w:r>
        <w:t>Homem do pecado</w:t>
      </w:r>
      <w:r/>
    </w:p>
    <w:p>
      <w:r/>
      <w:r>
        <w:t>Alguém que se oporá completamente a Deus. Em 2 Tessalonicenses 2.1–12, Paulo o descreveu como alguém que fará coisas más. Mas Jesus deterá o homem do pecado. Paulo pode ter falado sobre uma certa pessoa. Ou ele pode ter descrito os poderes do pecado e do mal. Paulo descreveu o homem do pecado de maneiras semelhantes às que Daniel descreveu certos reis. As visões de Daniel sobre esses reis foram registradas nos capítulos 7 e 11 de Daniel. Esses reis se opuseram a Deus, falaram contra ele e trataram mal o povo de Deus.</w:t>
      </w:r>
      <w:r/>
      <w:r/>
      <w:r/>
    </w:p>
    <w:p>
      <w:pPr>
        <w:pStyle w:val="Heading2"/>
      </w:pPr>
      <w:r>
        <w:t>Homens sábios</w:t>
      </w:r>
      <w:r/>
    </w:p>
    <w:p>
      <w:r/>
      <w:r>
        <w:t>Homens importantes de terras a leste de Jerusalém. Eles estudaram as estrelas no céu. Após o nascimento de Jesus, eles o adoraram como o Rei do mundo.</w:t>
      </w:r>
      <w:r/>
      <w:r/>
      <w:r/>
    </w:p>
    <w:p>
      <w:pPr>
        <w:pStyle w:val="Heading2"/>
      </w:pPr>
      <w:r>
        <w:t>Icônio</w:t>
      </w:r>
      <w:r/>
    </w:p>
    <w:p>
      <w:r/>
      <w:r>
        <w:t>Uma cidade no território romano da Galácia na Ásia Menor. Paulo a visitou em três de suas viagens para compartilhar as boas novas sobre Jesus. Pensa-se que a carta de Paulo aos Gálatas foi lida na igreja lá.</w:t>
      </w:r>
      <w:r/>
      <w:r/>
      <w:r/>
    </w:p>
    <w:p>
      <w:pPr>
        <w:pStyle w:val="Heading2"/>
      </w:pPr>
      <w:r>
        <w:t>Igreja</w:t>
      </w:r>
      <w:r/>
    </w:p>
    <w:p>
      <w:r/>
      <w:r>
        <w:t>A comunidade de pessoas que seguem Jesus. A igreja começou com discípulos em Jerusalém que eram da linhagem da família de Abraão. A igreja cresceu para incluir pessoas de qualquer família, lugar e nação. Eles são unidos através da crença em Jesus e na crença de que ele é o Messias. O reino de Deus se espalha na terra quando a igreja segue Jesus fielmente. A igreja também é chamada de corpo de Cristo.</w:t>
      </w:r>
      <w:r/>
      <w:r/>
      <w:r/>
    </w:p>
    <w:p>
      <w:pPr>
        <w:pStyle w:val="Heading2"/>
      </w:pPr>
      <w:r>
        <w:t>Imposição de mãos</w:t>
      </w:r>
      <w:r/>
    </w:p>
    <w:p>
      <w:r/>
      <w:r>
        <w:t>Muitas vezes Jesus curou e abençoou pessoas impondo suas mãos sobre elas. Os crentes seguiram seu exemplo. Impôr as mãos nas pessoas tornou-se uma prática comum por razões específicas. Uma dessas razões incluía orar para que novos crentes recebessem o Espírito Santo. Incluía orar para que os crentes recebessem um dom do Espírito Santo. Incluía curar pessoas e separá-las para servir como líderes. Impôr as mãos em alguém era uma maneira de mostrar o amor e o cuidado de Deus por elas. Nada mágico acontecia ao colocar as mãos em alguém. As bênçãos que vinham eram do Espírito Santo trabalhando através dos crentes.</w:t>
      </w:r>
      <w:r/>
      <w:r/>
      <w:r/>
    </w:p>
    <w:p>
      <w:pPr>
        <w:pStyle w:val="Heading2"/>
      </w:pPr>
      <w:r>
        <w:t>Impostos</w:t>
      </w:r>
      <w:r/>
    </w:p>
    <w:p>
      <w:r/>
      <w:r>
        <w:t>Dinheiro que um governo exige que as pessoas paguem. Aqueles que vivem sob a autoridade desse governo precisam pagar esse dinheiro. Os líderes devem usar o dinheiro para cuidar de seu povo.</w:t>
      </w:r>
      <w:r/>
      <w:r/>
      <w:r/>
    </w:p>
    <w:p>
      <w:pPr>
        <w:pStyle w:val="Heading2"/>
      </w:pPr>
      <w:r>
        <w:t>Incenso</w:t>
      </w:r>
      <w:r/>
    </w:p>
    <w:p>
      <w:r/>
      <w:r>
        <w:t>Algo que é queimado para fazer fumaça que cheira bem. Muitos grupos de pessoas ao longo da história usaram incenso em suas práticas de adoração. Deus deu instruções aos sacerdotes em Israel sobre como queimá-lo. Eles usavam copos rasos para queimá-lo em um altar. Era uma oferta para honrar a Deus. O incenso tinha um cheiro doce e isso lembrava ao povo de Deus que Deus lhes dava coisas boas. A fumaça do incenso também era um sinal de orações sendo feitas a Deus.</w:t>
      </w:r>
      <w:r/>
      <w:r/>
      <w:r/>
    </w:p>
    <w:p>
      <w:pPr>
        <w:pStyle w:val="Heading2"/>
      </w:pPr>
      <w:r>
        <w:t>Inferno</w:t>
      </w:r>
      <w:r/>
    </w:p>
    <w:p>
      <w:r/>
      <w:r>
        <w:t>Um lugar de ruína total para aqueles que se recusam a fazer parte do reino de Deus.</w:t>
      </w:r>
      <w:r/>
      <w:r/>
      <w:r/>
    </w:p>
    <w:p>
      <w:pPr>
        <w:pStyle w:val="Heading2"/>
      </w:pPr>
      <w:r>
        <w:t>Intermediário</w:t>
      </w:r>
      <w:r/>
    </w:p>
    <w:p>
      <w:r/>
      <w:r>
        <w:t>Alguém que ajuda pessoas ou grupos a conversarem entre si e chegarem a um acordo. Isso também é chamado de mediador. Moisés fez isso entre o povo de Israel e Deus no Monte Sinai. O povo não podia se aproximar de Deus. Eles tinham medo dele. Estar perto da santidade de Deus os teria prejudicado. Então Moisés disse ao povo o que Deus queria dizer a eles. Depois ele disse a Deus o que o povo queria lhe dizer. Dessa forma, ele ajudou a estabelecer a aliança do Monte Sinai. Mais tarde, Jesus se tornou o mediador entre Deus e todos os seres humanos. Como os seres humanos cometem pecado, eles não conseguem viver em paz com Deus. Jesus é totalmente humano e totalmente Deus. Jesus lidou com o problema do pecado quando morreu na cruz. Assim, os humanos podem agora ser perdoados pelo pecado e viver em paz com Deus. Dessa forma, Jesus é o intermediário da nova aliança.</w:t>
      </w:r>
      <w:r/>
      <w:r/>
      <w:r/>
    </w:p>
    <w:p>
      <w:pPr>
        <w:pStyle w:val="Heading2"/>
      </w:pPr>
      <w:r>
        <w:t>Ira de Deus</w:t>
      </w:r>
      <w:r/>
    </w:p>
    <w:p>
      <w:r/>
      <w:r>
        <w:t>A Bíblia descreve Deus como irado com o pecado e o mal. Ele mostra sua ira trazendo julgamento contra aqueles que se recusam a parar de fazer o mal. Ele traz julgamento contra aqueles que se recusam a se arrepender e se afastar do pecado. Escritores na Bíblia descreveram a ira de Deus como um lagar. Em um lagar, as uvas são esmagadas para fazer vinho. Escritores na Bíblia também descreveram a ira de Deus como uma taça de vinho. Aqueles que se recusavam a parar de pecar e fazer atos maus tinham que bebê-la. Estas eram imagens do julgamento de Deus. Elas eram imagens de como Deus impede aqueles que fazem o mal e os pune. Pessoas que acreditam em Jesus são libertas do poder do pecado e do mal. Por causa disso, elas são salvas da ira de Deus contra o pecado e o mal. Em Apocalipse, a ira de Deus e a ira do Cordeiro são a mesma coisa.</w:t>
      </w:r>
      <w:r/>
      <w:r/>
      <w:r/>
    </w:p>
    <w:p>
      <w:pPr>
        <w:pStyle w:val="Heading2"/>
      </w:pPr>
      <w:r>
        <w:t>Isabel</w:t>
      </w:r>
      <w:r/>
    </w:p>
    <w:p>
      <w:r/>
      <w:r>
        <w:t>A mãe de João Batista. Ela era da tribo de Levi e da linhagem de Aarão. Zacarias era seu marido e Maria de Nazaré era sua parente. Quando Isabel já era muito velha, Deus fez com que ela tivesse um filho. Isabel reconheceu que Maria estava grávida do Messias.</w:t>
      </w:r>
      <w:r/>
      <w:r/>
      <w:r/>
    </w:p>
    <w:p>
      <w:pPr>
        <w:pStyle w:val="Heading2"/>
      </w:pPr>
      <w:r>
        <w:t>Isaías</w:t>
      </w:r>
      <w:r/>
    </w:p>
    <w:p>
      <w:r/>
      <w:r>
        <w:t>Um profeta no reino do sul de Judá durante o tempo de Ezequias e outros reis. No idioma hebraico, seu nome significa o Senhor salvará ou o Senhor é salvação. Histórias sobre ele estão em 2 Reis e 2 Crônicas. Suas profecias estão registradas no livro de Isaías.</w:t>
      </w:r>
      <w:r/>
      <w:r/>
      <w:r/>
    </w:p>
    <w:p>
      <w:pPr>
        <w:pStyle w:val="Heading2"/>
      </w:pPr>
      <w:r>
        <w:t>Isaque</w:t>
      </w:r>
      <w:r/>
    </w:p>
    <w:p>
      <w:r/>
      <w:r>
        <w:t>O filho que Deus prometeu a Abraão que ele teria com sua esposa Sara. Isaque se casou com Rebeca e foi o pai de Jacó e Esaú. No idioma hebraico, Isaque significa "ele ri". Deus continuou sua aliança com Abraão através de Isaque.</w:t>
      </w:r>
      <w:r/>
      <w:r/>
      <w:r/>
    </w:p>
    <w:p>
      <w:pPr>
        <w:pStyle w:val="Heading2"/>
      </w:pPr>
      <w:r>
        <w:t>Ismael</w:t>
      </w:r>
      <w:r/>
    </w:p>
    <w:p>
      <w:r/>
      <w:r>
        <w:t>O filho que Abraão teve com a escrava de Sara, Agar. Ismael não era o filho que Deus havia prometido dar a Abraão. Mas Deus cuidou de Ismael e ele também se tornou o pai de 12 tribos.</w:t>
      </w:r>
      <w:r/>
      <w:r/>
      <w:r/>
    </w:p>
    <w:p>
      <w:pPr>
        <w:pStyle w:val="Heading2"/>
      </w:pPr>
      <w:r>
        <w:t>Israel</w:t>
      </w:r>
      <w:r/>
    </w:p>
    <w:p>
      <w:r/>
      <w:r>
        <w:t>O nome que Deus deu a Jacó. Na língua hebraica, Israel significa alguém que luta ou combate com Deus. Todas as pessoas da linha familiar de Jacó foram chamadas de povo de Israel. Eles são conhecidos como israelitas. Deus fez a aliança do Monte Sinai com eles (</w:t>
      </w:r>
      <w:r>
        <w:t>aliança do Monte Sinai</w:t>
      </w:r>
      <w:r>
        <w:t>). Ele os escolheu para mostrar a todos os outros grupos de pessoas quem ele é. Israel também era o nome da terra onde a linha familiar de Jacó viveu após o Êxodo. Após a morte do Rei Salomão, o reino do norte foi chamado de Israel.</w:t>
      </w:r>
      <w:r/>
      <w:r/>
      <w:r/>
    </w:p>
    <w:p>
      <w:pPr>
        <w:pStyle w:val="Heading2"/>
      </w:pPr>
      <w:r>
        <w:t>Jacó</w:t>
      </w:r>
      <w:r/>
    </w:p>
    <w:p>
      <w:r/>
      <w:r>
        <w:t>O filho mais novo de Isaque e Rebeca e neto de Abraão. Ele era o irmão gêmeo de Esaú e também recebeu o nome de Israel. As 12 tribos de Israel são nomeadas em homenagem de seus filhos e netos (</w:t>
      </w:r>
      <w:r>
        <w:t>12 tribos</w:t>
      </w:r>
      <w:r>
        <w:t>).</w:t>
      </w:r>
      <w:r/>
      <w:r/>
      <w:r/>
    </w:p>
    <w:p>
      <w:pPr>
        <w:pStyle w:val="Heading2"/>
      </w:pPr>
      <w:r>
        <w:t>Jacó lutou</w:t>
      </w:r>
      <w:r/>
    </w:p>
    <w:p>
      <w:r/>
      <w:r>
        <w:t>Jacó lutou com o homem que o abençoou em seu caminho para Canaã. Isso foi logo antes de Jacó encontrar Esaú. Uma profecia em Oseias 12.4 explicou que o homem era entendido como um anjo. Ele deu a Jacó o nome de Israel. Jacó entendeu que ele tinha lutado com Deus.</w:t>
      </w:r>
      <w:r/>
      <w:r/>
      <w:r/>
    </w:p>
    <w:p>
      <w:pPr>
        <w:pStyle w:val="Heading2"/>
      </w:pPr>
      <w:r>
        <w:t>Jael</w:t>
      </w:r>
      <w:r/>
    </w:p>
    <w:p>
      <w:r/>
      <w:r>
        <w:t>Uma mulher do grupo de pessoas queneus que vivia entre os israelitas. Héber era seu marido. Ela era da linhagem familiar do cunhado de Moisés, Hobabe. Ela matou um líder militar cananeu chamado Sísera. Jael foi uma parte importante da canção que Débora cantou sobre a vitória dos israelitas no capítulo 5 de Juízes.</w:t>
      </w:r>
      <w:r/>
      <w:r/>
      <w:r/>
    </w:p>
    <w:p>
      <w:pPr>
        <w:pStyle w:val="Heading2"/>
      </w:pPr>
      <w:r>
        <w:t>Jafé</w:t>
      </w:r>
      <w:r/>
    </w:p>
    <w:p>
      <w:r/>
      <w:r>
        <w:t>O filho mais velho de Noé. Ele e sua esposa foram salvos do dilúvio porque estavam na arca. Ele tratou seu pai com respeito quando Noé ficou bêbado após o dilúvio. Noé proferiu uma bênção sobre a família de Jafé.</w:t>
      </w:r>
      <w:r/>
      <w:r/>
      <w:r/>
    </w:p>
    <w:p>
      <w:pPr>
        <w:pStyle w:val="Heading2"/>
      </w:pPr>
      <w:r>
        <w:t>Jardim do Éden</w:t>
      </w:r>
      <w:r/>
    </w:p>
    <w:p>
      <w:r/>
      <w:r>
        <w:t>O jardim que Deus fez quando criou o mundo. Os primeiros seres humanos viveram e trabalharam lá. A vida no Jardim do Éden era como Deus queria que seu mundo fosse. Deus e os humanos viviam juntos em paz. O jardim era bonito e tinha muitos tipos de plantas e animais. As plantas eram saudáveis para comer e havia muita água. Os humanos não precisavam se proteger de nada no jardim.</w:t>
      </w:r>
      <w:r/>
      <w:r/>
      <w:r/>
    </w:p>
    <w:p>
      <w:pPr>
        <w:pStyle w:val="Heading2"/>
      </w:pPr>
      <w:r>
        <w:t>Jebuseus</w:t>
      </w:r>
      <w:r/>
    </w:p>
    <w:p>
      <w:r/>
      <w:r>
        <w:t>Um grupo de pessoas que vivia em Canaã. Eles eram da linhagem familiar de Canaã, filho de Cam. Deus disse aos israelitas para expulsá-los da terra como seu julgamento contra eles. Eles viviam na cidade de Jerusalém antes de Davi tomar o controle dela.</w:t>
      </w:r>
      <w:r/>
      <w:r/>
      <w:r/>
    </w:p>
    <w:p>
      <w:pPr>
        <w:pStyle w:val="Heading2"/>
      </w:pPr>
      <w:r>
        <w:t>Jefté</w:t>
      </w:r>
      <w:r/>
    </w:p>
    <w:p>
      <w:r/>
      <w:r>
        <w:t>Um dos 12 juízes de Israel em Gileade. Pensa-se que ele era da tribo de Manassés. Ele era filho de um homem chamado Gileade e de uma prostituta. Depois de ganhar uma vitória importante, ele sacrificou sua filha.</w:t>
      </w:r>
      <w:r/>
      <w:r/>
      <w:r/>
    </w:p>
    <w:p>
      <w:pPr>
        <w:pStyle w:val="Heading2"/>
      </w:pPr>
      <w:r>
        <w:t>Jejum</w:t>
      </w:r>
      <w:r/>
    </w:p>
    <w:p>
      <w:r/>
      <w:r>
        <w:t>Ficar sem comida. As pessoas em Israel jejuavam para ajudá-las a prestar atenção à oração. Elas jejuavam para mostrar que estavam arrependidas de seus pecados. Ficar sem comida ajudava-as a focar em um objetivo que queriam alcançar. Elas também jejuavam para lamentar algo triste que havia acontecido. Jesus ensinou que o jejum fazia parte de adorar e servir a Deus. É uma prática importante que pode ajudar as pessoas enquanto oram.</w:t>
      </w:r>
      <w:r/>
      <w:r/>
      <w:r/>
    </w:p>
    <w:p>
      <w:pPr>
        <w:pStyle w:val="Heading2"/>
      </w:pPr>
      <w:r>
        <w:t>Jeoiada</w:t>
      </w:r>
      <w:r/>
    </w:p>
    <w:p>
      <w:r/>
      <w:r>
        <w:t>Um importante sacerdote quando Atalia era rainha e mais tarde quando Joás era rei. Sua esposa era Jeoseba. Joiada era o pai de Zacarias e tio de Joás. Ele ensinou Joás a ser fiel ao pacto do Monte Sinai. Joiada liderou o povo de Jerusalém a parar de seguir Atalia e a matá-la. Depois, ele os liderou para fazer Joás rei e seguir o pacto de Deus. Quando Joiada morreu, o povo o honrou enterrando-o com os reis de Judá. Mais tarde, Joás matou o filho de Joiada, Zacarias.</w:t>
      </w:r>
      <w:r/>
      <w:r/>
      <w:r/>
    </w:p>
    <w:p>
      <w:pPr>
        <w:pStyle w:val="Heading2"/>
      </w:pPr>
      <w:r>
        <w:t>Jeremias</w:t>
      </w:r>
      <w:r/>
    </w:p>
    <w:p>
      <w:r/>
      <w:r>
        <w:t>Um profeta no reino do sul de Judá. Ele era filho de Hilquias. Ele era um sacerdote na cidade de Anatote. Ele profetizou desde o tempo de Josias até depois que os exércitos babilônicos destruíram Jerusalém. Suas profecias estão registradas no livro de Jeremias.</w:t>
      </w:r>
      <w:r/>
      <w:r/>
      <w:r/>
    </w:p>
    <w:p>
      <w:pPr>
        <w:pStyle w:val="Heading2"/>
      </w:pPr>
      <w:r>
        <w:t>Jericó</w:t>
      </w:r>
      <w:r/>
    </w:p>
    <w:p>
      <w:r/>
      <w:r>
        <w:t>Uma cidade a oeste do Rio Jordão e a leste de Jerusalém. Também era chamada de Cidade das Palmeiras. Tinha solo fértil e muita água. Deus destruiu a cidade quando os israelitas marcharam ao redor dela. Muitos anos depois, tornou-se uma cidade importante em Israel. Zaqueu era de Jericó.</w:t>
      </w:r>
      <w:r/>
      <w:r/>
      <w:r/>
    </w:p>
    <w:p>
      <w:pPr>
        <w:pStyle w:val="Heading2"/>
      </w:pPr>
      <w:r>
        <w:t>Jeroboão</w:t>
      </w:r>
      <w:r/>
    </w:p>
    <w:p>
      <w:r/>
      <w:r>
        <w:t>O filho de Nebate e Zerua, que era um oficial no governo de Salomão. Ele era da tribo de Efraim. Ele se tornou o primeiro rei do reino do norte de Israel. Deus prometeu tornar seu governo seguro se Jeroboão o servisse fielmente. Mas Jeroboão impediu os israelitas de adorarem a Deus da maneira que Deus lhes havia dito. Jeroboão nomeou pessoas que não eram levitas para serem sacerdotes. Ele levou o povo a adorar estátuas douradas de bezerros. Essas ações foram chamadas de pecados de Jeroboão. Por causa desses pecados, a linhagem familiar de Jeroboão foi destruída.</w:t>
      </w:r>
      <w:r/>
      <w:r/>
      <w:r/>
    </w:p>
    <w:p>
      <w:pPr>
        <w:pStyle w:val="Heading2"/>
      </w:pPr>
      <w:r>
        <w:t>Jerusalém</w:t>
      </w:r>
      <w:r/>
    </w:p>
    <w:p>
      <w:r/>
      <w:r>
        <w:t>A capital dos israelitas quando Davi e Salomão eram reis. Mais tarde, foi a capital da terra de Judá e Judeia. Tinha sido uma cidade jebusita no território da tribo de Benjamim. Davi a capturou e fez dela o centro do governo e das práticas de adoração de Israel. O templo foi construído no topo de uma colina em Jerusalém chamada Monte Moriá ou Monte Sião. Sião tornou-se uma maneira de se referir a toda Jerusalém. Jerusalém também era chamada de Cidade de Davi. Os babilônios destruíram Jerusalém no ano 586 a.C. Os judeus a reconstruíram mais tarde e Jerusalém permaneceu o centro do governo judeu e da adoração a Deus. É a capital da nação de Israel hoje. Jerusalém está entre o Mar Mediterrâneo e o Rio Jordão.</w:t>
      </w:r>
      <w:r/>
      <w:r/>
      <w:r/>
    </w:p>
    <w:p>
      <w:pPr>
        <w:pStyle w:val="Heading2"/>
      </w:pPr>
      <w:r>
        <w:t>Jesus</w:t>
      </w:r>
      <w:r/>
    </w:p>
    <w:p>
      <w:r/>
      <w:r>
        <w:t>O Filho de Deus que se tornou um ser humano. Ele é o Salvador do mundo. Jesus é Deus assim como o Pai é Deus e o Espírito Santo é Deus. Eles são as três pessoas do único e verdadeiro Deus. Na língua hebraica, Jesus significa o Senhor salva. Jesus viveu na terra por volta do ano 4 a.C. até cerca de 30 d.C. Ele viveu na terra de Israel enquanto o governo romano estava no controle. Quando ele viveu na terra, a mãe de Jesus era Maria. Ela ficou grávida de Jesus mesmo sem ter tido relações sexuais com ninguém. O Espírito Santo tornou isso possível. José foi o pai humano que criou Jesus quando ele era jovem. Jesus veio das linhagens de Abraão, Judá e Davi. Jesus cresceu em Nazaré com irmãos e irmãs. Ele foi morto em uma cruz. Então Deus o ressuscitou dos mortos. Ele venceu o pecado, a morte e todos os seres espirituais malignos. Ele é o Messias e Rei que Deus prometeu enviar. Agora Jesus reina como Rei no céu. Ele retornará à terra para reinar como Rei sobre tudo o que Deus criou.</w:t>
      </w:r>
      <w:r/>
      <w:r/>
      <w:r/>
    </w:p>
    <w:p>
      <w:pPr>
        <w:pStyle w:val="Heading2"/>
      </w:pPr>
      <w:r>
        <w:t>Jetro</w:t>
      </w:r>
      <w:r/>
    </w:p>
    <w:p>
      <w:r/>
      <w:r>
        <w:t>O sogro de Moisés e um sacerdote em Midiã. Ele também era chamado de Reuel. Ele fazia parte do grupo de pessoas queneus. Ele acolheu Moisés quando Moisés fugiu do Egito. Sua filha Zípora tornou-se esposa de Moisés. Ele ficou com os israelitas enquanto viajavam do Monte Sinai para Canaã.</w:t>
      </w:r>
      <w:r/>
      <w:r/>
      <w:r/>
    </w:p>
    <w:p>
      <w:pPr>
        <w:pStyle w:val="Heading2"/>
      </w:pPr>
      <w:r>
        <w:t>Jezabel</w:t>
      </w:r>
      <w:r/>
    </w:p>
    <w:p>
      <w:r/>
      <w:r>
        <w:t>A filha do rei de Sidon. Ela se casou com Acabe e governou como rainha do reino do norte, chamado Israel. Ela não era israelita. Ela fez muitas coisas más. Ela matou muitos profetas de Deus, mas apoiou muitos profetas de Baal (1Rs 16.29 – 21.29). Jezabel também foi o nome dado a uma falsa profetisa na igreja em Tiatira (Ap 2.20). Esta pessoa levou muitos crentes a pecar. Eles alegavam ter conhecimento especial sobre o diabo. Pode ter havido uma mulher chamada Jezabel fazendo essas coisas. Ou Jesus pode ter usado o nome para mostrar como essa pessoa era semelhante à rainha Jezabel. Esta falsa profetisa estava levando as pessoas a adorar falsos deuses.</w:t>
      </w:r>
      <w:r/>
      <w:r/>
      <w:r/>
    </w:p>
    <w:p>
      <w:pPr>
        <w:pStyle w:val="Heading2"/>
      </w:pPr>
      <w:r>
        <w:t>Jó</w:t>
      </w:r>
      <w:r/>
    </w:p>
    <w:p>
      <w:r/>
      <w:r>
        <w:t>A principal pessoa na história contada no livro de Jó. Ele era de Uz. Pensa-se que Uz estava em Edom. Pensa-se que Jó não era da linhagem familiar de Jacó. Ele adorava fielmente o único Deus verdadeiro. Deus testou Jó permitindo que ele sofresse. Jó fez muitas perguntas a Deus e falou honestamente sobre seus sentimentos. Durante todo o teste, ele permaneceu fiel a Deus.</w:t>
      </w:r>
      <w:r/>
      <w:r/>
      <w:r/>
    </w:p>
    <w:p>
      <w:pPr>
        <w:pStyle w:val="Heading2"/>
      </w:pPr>
      <w:r>
        <w:t>Joabe</w:t>
      </w:r>
      <w:r/>
    </w:p>
    <w:p>
      <w:r/>
      <w:r>
        <w:t>Um sobrinho de Davi que era um poderoso guerreiro. Ele se tornou o comandante dos exércitos de Israel sob Davi. Ele foi fiel a Davi por muitos anos. Mas ele foi contra Davi ao assassinar Abner e Amasa. Ele também foi contra Davi ao matar Absalão. Ele não apoiou Salomão como rei após Davi. Por causa dessas coisas, Davi ordenou que Salomão mandasse matar Joabe.</w:t>
      </w:r>
      <w:r/>
      <w:r/>
      <w:r/>
    </w:p>
    <w:p>
      <w:pPr>
        <w:pStyle w:val="Heading2"/>
      </w:pPr>
      <w:r>
        <w:t>João</w:t>
      </w:r>
      <w:r/>
    </w:p>
    <w:p>
      <w:r/>
      <w:r>
        <w:t>O escritor do Evangelho de João. Ele também escreveu os livros 1, 2 e 3 João. Pensa-se que ele também escreveu o livro do Apocalipse. João foi um dos 12 discípulos de Jesus e um dos seus três seguidores mais próximos. No Evangelho de João, ele é chamado de o discípulo a quem Jesus amava. Seu irmão era Tiago e seu pai era Zebedeu. Jesus chamou Tiago e João de filhos do trovão.</w:t>
      </w:r>
      <w:r/>
      <w:r/>
      <w:r/>
    </w:p>
    <w:p>
      <w:pPr>
        <w:pStyle w:val="Heading2"/>
      </w:pPr>
      <w:r>
        <w:t>João Batista</w:t>
      </w:r>
      <w:r/>
    </w:p>
    <w:p>
      <w:r/>
      <w:r>
        <w:t>O filho de Isabel e Zacarias e um parente de Jesus. O anjo Gabriel anunciou seu nascimento. Ele era um profeta e era como Elias em muitos aspectos (</w:t>
      </w:r>
      <w:r>
        <w:t>Elias</w:t>
      </w:r>
      <w:r>
        <w:t>). Ele viveu no deserto e usava um cinto de couro e roupas feitas de pelos. Ele pregava aos judeus sobre se afastarem do pecado. Ele batizava pessoas e as ajudava a se preparar para a vinda de Jesus. O rei Herodes Antipas mandou matá-lo.</w:t>
      </w:r>
      <w:r/>
      <w:r/>
      <w:r/>
    </w:p>
    <w:p>
      <w:pPr>
        <w:pStyle w:val="Heading2"/>
      </w:pPr>
      <w:r>
        <w:t>Joás</w:t>
      </w:r>
      <w:r/>
    </w:p>
    <w:p>
      <w:r/>
      <w:r>
        <w:t>O filho de Acazias e Zíbia. Ele foi o pai de Amazias e era da tribo de Judá. Ele foi o sétimo rei do reino do sul. Sua avó Atalia tentou assassiná-lo, mas sua tia Jeoseba o salvou. Joás cresceu no templo com Joiada. Ele se tornou rei quando tinha sete anos de idade. Ele garantiu que o templo fosse reparado. Ele seguiu a Deus fielmente e levou o povo a adorar somente a Deus. Ele fez isso enquanto Joiada estava vivo. Após a morte de Joiada, Joás fez coisas más e adorou falsos deuses.</w:t>
      </w:r>
      <w:r/>
      <w:r/>
      <w:r/>
    </w:p>
    <w:p>
      <w:pPr>
        <w:pStyle w:val="Heading2"/>
      </w:pPr>
      <w:r>
        <w:t>Jonas</w:t>
      </w:r>
      <w:r/>
    </w:p>
    <w:p>
      <w:r/>
      <w:r>
        <w:t>Um profeta do reino do norte de Israel. Ele era filho de Amitai. Ele profetizou sobre as fronteiras do reino do norte. Esta profecia foi cumprida quando o rei Jeroboão II governou. Uma história sobre Jonas está registrada no livro de Jonas.</w:t>
      </w:r>
      <w:r/>
      <w:r/>
      <w:r/>
    </w:p>
    <w:p>
      <w:pPr>
        <w:pStyle w:val="Heading2"/>
      </w:pPr>
      <w:r>
        <w:t>Jônatas</w:t>
      </w:r>
      <w:r/>
    </w:p>
    <w:p>
      <w:r/>
      <w:r>
        <w:t>Um filho de Saul e Ainoã. Ele era da tribo de Benjamim. Jônatas apoiou o plano de Deus para fazer de Davi rei em vez dele mesmo. Ele fez uma aliança de amizade com Davi. Por causa de sua amizade, Davi tratou bem o filho de Jônatas, Mefibosete.</w:t>
      </w:r>
      <w:r/>
      <w:r/>
      <w:r/>
    </w:p>
    <w:p>
      <w:pPr>
        <w:pStyle w:val="Heading2"/>
      </w:pPr>
      <w:r>
        <w:t>Josafá</w:t>
      </w:r>
      <w:r/>
    </w:p>
    <w:p>
      <w:r/>
      <w:r>
        <w:t>O filho de Asa e Azuba. Ele era o pai de Jeorão e era da tribo de Judá. Ele foi o quarto rei do reino do sul de Judá. Ele seguiu a Deus fielmente e levou o povo a adorar somente a Deus.</w:t>
      </w:r>
      <w:r/>
      <w:r/>
      <w:r/>
    </w:p>
    <w:p>
      <w:pPr>
        <w:pStyle w:val="Heading2"/>
      </w:pPr>
      <w:r>
        <w:t>José</w:t>
      </w:r>
      <w:r/>
    </w:p>
    <w:p>
      <w:r/>
      <w:r>
        <w:t>O filho mais velho de Raquel com Jacó. Ele era o filho favorito de Jacó. Na língua hebraica, José significa "Ele acrescentará". Raquel lhe deu esse nome porque queria mais filhos. Alguns de seus irmãos o venderam como escravo para o Egito. Mais tarde, ele se tornou um governante do Egito e salvou muitas pessoas de morrer de fome. Sua esposa era Asenate. As linhagens familiares de seus filhos Manassés e Efraim tornaram-se tribos de Israel.</w:t>
      </w:r>
      <w:r/>
      <w:r/>
      <w:r/>
    </w:p>
    <w:p>
      <w:pPr>
        <w:pStyle w:val="Heading2"/>
      </w:pPr>
      <w:r>
        <w:t>José de Nazaré</w:t>
      </w:r>
      <w:r/>
    </w:p>
    <w:p>
      <w:r/>
      <w:r>
        <w:t>O marido de Maria de Nazaré. Ele era da linhagem de Davi e serviu a Deus fielmente. Ele era um carpinteiro habilidoso em trabalhar com madeira, tijolos e metal. Ele não era o pai de Jesus, mas adotou Jesus como seu filho. Ele cuidou de Jesus e o protegeu enquanto ele era jovem.</w:t>
      </w:r>
      <w:r/>
      <w:r/>
      <w:r/>
    </w:p>
    <w:p>
      <w:pPr>
        <w:pStyle w:val="Heading2"/>
      </w:pPr>
      <w:r>
        <w:t>Josué</w:t>
      </w:r>
      <w:r/>
    </w:p>
    <w:p>
      <w:r/>
      <w:r>
        <w:t>Um homem nascido como escravo hebreu no Egito. Ele ajudou Moisés a liderar o povo de Deus durante o Êxodo. Ele era filho de Num e era da tribo de Efraim. Moisés mudou seu nome de Oseias para Josué. Ele foi um dos espiões que exploraram a terra de Canaã. Ele trouxe um bom relatório. Ele se tornou o líder dos israelitas após a morte de Moisés. Josué liderou os israelitas para a terra que Deus havia prometido dar a Abraão.</w:t>
      </w:r>
      <w:r/>
      <w:r/>
      <w:r/>
    </w:p>
    <w:p>
      <w:pPr>
        <w:pStyle w:val="Heading2"/>
      </w:pPr>
      <w:r>
        <w:t>Josué e Zorobabel</w:t>
      </w:r>
      <w:r/>
    </w:p>
    <w:p>
      <w:r/>
      <w:r>
        <w:t>Líderes judeus que retornaram a Judá após o exílio na Babilônia. Eles lideraram o povo de Deus para reconstruir o templo em Jerusalém. Josué era filho de Jozadaque e serviu como sumo sacerdote no segundo templo. Este é um Josué diferente daquele que liderou os israelitas após Moisés. Zorobabel serviu como governador de Judá enquanto o governo persa estava no controle. Ele era filho de Sealtiel e era da linhagem de Davi. Jesus é da linhagem de Zorobabel.</w:t>
      </w:r>
      <w:r/>
      <w:r/>
      <w:r/>
    </w:p>
    <w:p>
      <w:pPr>
        <w:pStyle w:val="Heading2"/>
      </w:pPr>
      <w:r>
        <w:t>Judá</w:t>
      </w:r>
      <w:r/>
    </w:p>
    <w:p>
      <w:r/>
      <w:r>
        <w:t>Um filho de Jacó e Lia. No idioma hebraico, seu nome significa louvor ou agradecimento. Judá dormiu com sua nora Tamar. Foi assim que ele se tornou o pai de Perez e Zerá. A bênção de Jacó sobre ele incluiu uma profecia de que reis viriam de sua linhagem familiar. Tanto o Rei Davi quanto Jesus, o Messias, vieram da linhagem familiar de Judá. A linhagem familiar de Judá se tornou uma tribo importante em Israel. A tribo de Judá se tornou a principal tribo do reino do sul. O reino do sul da nação de Israel ficou conhecido como Judá. Isso continuou quando o governo babilônico assumiu o controle do reino do sul. Essa terra também era conhecida como Judá quando o governo persa estava no controle.</w:t>
      </w:r>
      <w:r/>
      <w:r/>
      <w:r/>
    </w:p>
    <w:p>
      <w:pPr>
        <w:pStyle w:val="Heading2"/>
      </w:pPr>
      <w:r>
        <w:t>Judas</w:t>
      </w:r>
      <w:r/>
    </w:p>
    <w:p>
      <w:r/>
      <w:r>
        <w:t>Um dos 12 discípulos de Jesus. Seu pai se chamava Tiago. Mateus e Marcos chamaram esse discípulo de Tadeu. Lucas e João o chamaram de Judas. Ele não era o Judas que entregou Jesus para ser morto.</w:t>
      </w:r>
      <w:r/>
      <w:r/>
      <w:r/>
    </w:p>
    <w:p>
      <w:pPr>
        <w:pStyle w:val="Heading2"/>
      </w:pPr>
      <w:r>
        <w:t>Judas</w:t>
      </w:r>
      <w:r/>
    </w:p>
    <w:p>
      <w:r/>
      <w:r>
        <w:t>Um dos irmãos de Jesus. No início, ele não acreditava que Jesus era o Messias. Mais tarde, ele confiou em Jesus e se tornou um líder entre as igrejas. O Novo Testamento inclui uma carta que ele escreveu.</w:t>
      </w:r>
      <w:r/>
      <w:r/>
      <w:r/>
    </w:p>
    <w:p>
      <w:pPr>
        <w:pStyle w:val="Heading2"/>
      </w:pPr>
      <w:r>
        <w:t>Judas Iscariotes</w:t>
      </w:r>
      <w:r/>
    </w:p>
    <w:p>
      <w:r/>
      <w:r>
        <w:t>Um dos 12 discípulos de Jesus. Ele era responsável pelo dinheiro dos discípulos, mas roubava dele. Ele entregou Jesus aos líderes judeus que queriam matá-lo. Mais tarde, ele se matou.</w:t>
      </w:r>
      <w:r/>
      <w:r/>
      <w:r/>
    </w:p>
    <w:p>
      <w:pPr>
        <w:pStyle w:val="Heading2"/>
      </w:pPr>
      <w:r>
        <w:t>Judeia</w:t>
      </w:r>
      <w:r/>
    </w:p>
    <w:p>
      <w:r/>
      <w:r>
        <w:t>A área sul da terra que Deus havia prometido dar à linhagem da família de Abraão. Incluía a terra que havia sido chamada de reino do sul de Judá. Foi chamada de Judeia depois que alguns do povo de Deus retornaram do exílio na Babilônia. A tribo de Judá vivia na Judeia. Jerusalém era a cidade mais importante da Judeia.</w:t>
      </w:r>
      <w:r/>
      <w:r/>
      <w:r/>
    </w:p>
    <w:p>
      <w:pPr>
        <w:pStyle w:val="Heading2"/>
      </w:pPr>
      <w:r>
        <w:t>Judeu</w:t>
      </w:r>
      <w:r/>
    </w:p>
    <w:p>
      <w:r/>
      <w:r>
        <w:t>Um nome para pessoas da linhagem familiar de Jacó. Na língua hebraica, judeu significa da tribo de Judá. Mas israelitas de todas as tribos eram chamados de judeus. Eles foram chamados de judeus depois que a Babilônia tomou o controle do reino do sul. A maioria das pessoas no reino do sul era da tribo de Judá. O exército babilônico forçou muitas pessoas do reino do sul a viverem na Babilônia, no exílio. Mais tarde, aqueles que voltaram do exílio para Judá também foram chamados de judeus. (</w:t>
      </w:r>
      <w:r>
        <w:t>Hebraico</w:t>
      </w:r>
      <w:r>
        <w:t xml:space="preserve">, </w:t>
      </w:r>
      <w:r>
        <w:t>Linhagem familiar</w:t>
      </w:r>
      <w:r>
        <w:t>)</w:t>
      </w:r>
      <w:r/>
      <w:r/>
      <w:r/>
    </w:p>
    <w:p>
      <w:pPr>
        <w:pStyle w:val="Heading2"/>
      </w:pPr>
      <w:r>
        <w:t>Juiz</w:t>
      </w:r>
      <w:r/>
    </w:p>
    <w:p>
      <w:r/>
      <w:r>
        <w:t>Um líder que tomava decisões sobre leis. Cada comunidade em Israel tinha juízes locais. Havia também juízes na tenda sagrada e no templo. Eles tomavam decisões sobre casos que eram muito difíceis para os juízes locais. Os levitas ajudavam os juízes a tomar suas decisões. Os reis em Israel também serviam como juízes, tomando decisões sobre casos. Os juízes sempre deviam fazer o que era certo e justo. As pessoas deviam respeitá-los e obedecer suas decisões.</w:t>
      </w:r>
      <w:r/>
      <w:r/>
      <w:r/>
    </w:p>
    <w:p>
      <w:pPr>
        <w:pStyle w:val="Heading2"/>
      </w:pPr>
      <w:r>
        <w:t>Julgamento</w:t>
      </w:r>
      <w:r/>
    </w:p>
    <w:p>
      <w:r/>
      <w:r>
        <w:t>Sofrimento e punição por fazer o que vai contra o que Deus quer. Deus traz julgamento contra pessoas, grupos de pessoas e seres espirituais malignos. Ele traz julgamento para impedir coisas pecaminosas e atos malignos. O julgamento contra o mal é como Deus traz justiça de volta ao seu mundo. O julgamento de Deus pode ser doloroso e pode levar à morte de pessoas. Também pode levar as pessoas ao arrependimento e a se afastarem do pecado e do mal. Pode ensinar as pessoas a fazerem o que Deus quer que seja feito. Isso permite que as pessoas vivam em paz com Deus e umas com as outras.</w:t>
      </w:r>
      <w:r/>
      <w:r/>
      <w:r/>
    </w:p>
    <w:p>
      <w:pPr>
        <w:pStyle w:val="Heading2"/>
      </w:pPr>
      <w:r>
        <w:t>Labão</w:t>
      </w:r>
      <w:r/>
    </w:p>
    <w:p>
      <w:r/>
      <w:r>
        <w:t>O filho de Betuel e irmão de Rebeca da Mesopotâmia. Ele era o pai de Raquel e Lia. Ele enganou Jacó e aproveitou-se dele por muitos anos.</w:t>
      </w:r>
      <w:r/>
      <w:r/>
      <w:r/>
    </w:p>
    <w:p>
      <w:pPr>
        <w:pStyle w:val="Heading2"/>
      </w:pPr>
      <w:r>
        <w:t>Lançar sortes</w:t>
      </w:r>
      <w:r/>
    </w:p>
    <w:p>
      <w:r/>
      <w:r>
        <w:t>Um processo para ajudar as pessoas a decidirem sobre algo. Era muito comum entre os grupos de pessoas que viviam ao redor dos israelitas. Deus permitiu que seu povo usasse essa prática. Não se sabe exatamente o que as pessoas faziam quando lançavam sortes. Os israelitas confiavam que Deus os guiava a fazer escolhas sábias através do lançamento de sortes.</w:t>
      </w:r>
      <w:r/>
      <w:r/>
      <w:r/>
    </w:p>
    <w:p>
      <w:pPr>
        <w:pStyle w:val="Heading2"/>
      </w:pPr>
      <w:r>
        <w:t>Laodiceia</w:t>
      </w:r>
      <w:r/>
    </w:p>
    <w:p>
      <w:r/>
      <w:r>
        <w:t>Uma cidade no território romano da Ásia Menor no que agora é chamado de Turquia. Estava perto de Colossos. Epafras compartilhou a mensagem sobre Jesus lá e ajudou a iniciar uma igreja. Paulo escreveu uma carta à igreja de Laodiceia. A igreja em Laodiceia é uma das sete igrejas mencionadas em Apocalipse.</w:t>
      </w:r>
      <w:r/>
      <w:r/>
      <w:r/>
    </w:p>
    <w:p>
      <w:pPr>
        <w:pStyle w:val="Heading2"/>
      </w:pPr>
      <w:r>
        <w:t>Lei de Cristo</w:t>
      </w:r>
      <w:r/>
    </w:p>
    <w:p>
      <w:r/>
      <w:r>
        <w:t>Uma maneira de falar sobre seguir o exemplo de Jesus sobre como viver. Jesus ordenou a seus discípulos que amassem a Deus com todo o coração, alma, força e mente. Ele ordenou que amassem o próximo como a si mesmos (Lc 10.27). Enquanto viveu na terra, Jesus mostrou-lhes como fazer isso. Jesus amou e obedeceu a seu Pai. Ele se sacrificou pelo bem dos outros. Ele abriu mão de seus direitos para salvar o mundo. Ele serviu aos outros para mostrar-lhes o quanto Deus os ama.</w:t>
      </w:r>
      <w:r/>
      <w:r/>
      <w:r/>
    </w:p>
    <w:p>
      <w:pPr>
        <w:pStyle w:val="Heading2"/>
      </w:pPr>
      <w:r>
        <w:t>Lei de Moisés</w:t>
      </w:r>
      <w:r/>
    </w:p>
    <w:p>
      <w:r/>
      <w:r>
        <w:t>Existem dois significados para a Lei de Moisés. O primeiro significado são as instruções de Deus para os israelitas sobre como viver suas vidas. Isso também é chamado de lei. Inclui os Dez Mandamentos. Deus deu essas instruções através de Moisés. Algumas das leis eram sobre adorar a Deus de maneiras adequadas. Outras leis eram sobre como os israelitas deveriam tratar uns aos outros. Outras tratavam de como os israelitas deveriam viver juntos em comunidades e como nação. O segundo significado da Lei de Moisés são os primeiros cinco livros do Antigo Testamento. É onde todas as leis estão registradas. Esses livros também são chamados de Torá e Pentateuco. Na língua hebraica, Torá significa lei. Na língua grega, Pentateuco significa cinco rolos. (</w:t>
      </w:r>
      <w:r>
        <w:t>Dez Mandamentos</w:t>
      </w:r>
      <w:r>
        <w:t xml:space="preserve">, </w:t>
      </w:r>
      <w:r>
        <w:t>Leis judaicas</w:t>
      </w:r>
      <w:r>
        <w:t>)</w:t>
      </w:r>
      <w:r/>
      <w:r/>
      <w:r/>
    </w:p>
    <w:p>
      <w:pPr>
        <w:pStyle w:val="Heading2"/>
      </w:pPr>
      <w:r>
        <w:t>Leis em Levítico</w:t>
      </w:r>
      <w:r/>
    </w:p>
    <w:p>
      <w:r/>
      <w:r>
        <w:t>Deus deu a Moisés e Arão leis sobre como os israelitas deveriam viver juntos. Muitas delas eram regras gerais sobre coisas que poderiam ter acontecido naqueles dias. Elas eram para ajudar o povo a aprender sobre quem Deus é. As leis os ajudavam a tomar decisões sábias sobre questões cotidianas. O povo de Deus deveria tomar todas as suas decisões com base em quem Deus é.</w:t>
      </w:r>
      <w:r/>
      <w:r/>
      <w:r/>
    </w:p>
    <w:p>
      <w:pPr>
        <w:pStyle w:val="Heading2"/>
      </w:pPr>
      <w:r>
        <w:t>Leis Judaicas</w:t>
      </w:r>
      <w:r/>
    </w:p>
    <w:p>
      <w:r/>
      <w:r>
        <w:t>O modo de vida judaico era baseado nas leis judaicas. Muitas dessas leis vinham da Lei de Moisés. Líderes religiosos judeus também adicionaram leis e regras a essas leis anteriores. Algumas dessas leis e regras extras ajudavam as pessoas a obedecer à Lei de Moisés. Outras tornavam a vida muito difícil para os judeus. Certos líderes religiosos usavam as leis para controlar o que as pessoas faziam. Eles também as usavam para se fazerem parecer melhores. Faziam isso para que parecesse que Deus os favorecia em relação a outras pessoas. (</w:t>
      </w:r>
      <w:r>
        <w:t>Dez Mandamentos</w:t>
      </w:r>
      <w:r>
        <w:t xml:space="preserve">, </w:t>
      </w:r>
      <w:r>
        <w:t>Lei de Moisés</w:t>
      </w:r>
      <w:r>
        <w:t>)</w:t>
      </w:r>
      <w:r/>
      <w:r/>
      <w:r/>
    </w:p>
    <w:p>
      <w:pPr>
        <w:pStyle w:val="Heading2"/>
      </w:pPr>
      <w:r>
        <w:t>Levi</w:t>
      </w:r>
      <w:r/>
    </w:p>
    <w:p>
      <w:r/>
      <w:r>
        <w:t>Um filho de Jacó e Lia. Na língua hebraica, Levi significa ligado. Sua linhagem familiar tornou-se uma tribo de Israel. Todos os sacerdotes em Israel vieram da linhagem familiar de Levi.</w:t>
      </w:r>
      <w:r/>
      <w:r/>
      <w:r/>
    </w:p>
    <w:p>
      <w:pPr>
        <w:pStyle w:val="Heading2"/>
      </w:pPr>
      <w:r>
        <w:t>Levitas</w:t>
      </w:r>
      <w:r/>
    </w:p>
    <w:p>
      <w:r/>
      <w:r>
        <w:t>Pessoas da linhagem familiar do filho de Jacó, Levi. Todos os homens na tribo de Levi tinham trabalho especial a fazer. Eles cuidavam da tenda sagrada e, mais tarde, do templo. Os levitas da linhagem familiar de Arão serviam como sacerdotes (</w:t>
      </w:r>
      <w:r>
        <w:t>Arão</w:t>
      </w:r>
      <w:r>
        <w:t xml:space="preserve">, </w:t>
      </w:r>
      <w:r>
        <w:t>Sacerdote</w:t>
      </w:r>
      <w:r>
        <w:t>). Os levitas não receberam terras quando a nação de Israel começou a viver em Canaã. Deus providenciou para eles a partir do que as outras tribos tinham.</w:t>
      </w:r>
      <w:r/>
      <w:r/>
      <w:r/>
    </w:p>
    <w:p>
      <w:pPr>
        <w:pStyle w:val="Heading2"/>
      </w:pPr>
      <w:r>
        <w:t>Lia</w:t>
      </w:r>
      <w:r/>
    </w:p>
    <w:p>
      <w:r/>
      <w:r>
        <w:t>A filha mais velha de Labão e primeira esposa de Jacó. Raquel era sua irmã e Zilpa era sua serva. Ela se tornou mãe de Rúben, Simeão, Levi, Judá, Issacar, Zebulom e Diná.</w:t>
      </w:r>
      <w:r/>
      <w:r/>
      <w:r/>
    </w:p>
    <w:p>
      <w:pPr>
        <w:pStyle w:val="Heading2"/>
      </w:pPr>
      <w:r>
        <w:t>Líder que serve</w:t>
      </w:r>
      <w:r/>
    </w:p>
    <w:p>
      <w:r/>
      <w:r>
        <w:t>Jesus é o exemplo de como todos devem tratar os outros. Isso inclui pessoas com autoridade, poder e honra. Inclui líderes de qualquer grupo de seres humanos. Jesus é o Rei de tudo o que Deus criou. Ele veio à terra para servir as pessoas para que elas compreendessem o amor de Deus por elas. Ele não usou seu poder e autoridade para forçar as pessoas a fazerem o que ele queria. Ele não fez as pessoas tratá-lo como se fosse mais importante do que qualquer outra pessoa. Em vez disso, ele foi humilde. Ele mostrou profunda preocupação por todas as pessoas. Ele deu sua vida para mostrar às pessoas o amor de Deus. Todos os crentes devem seguir o exemplo de Jesus de amar e servir aos outros. O Espírito Santo dá aos seguidores de Jesus diferentes dons e habilidades para usar no serviço aos outros. Quando os crentes servem aos outros, eles também estão servindo a Jesus.</w:t>
      </w:r>
      <w:r/>
      <w:r/>
      <w:r/>
    </w:p>
    <w:p>
      <w:pPr>
        <w:pStyle w:val="Heading2"/>
      </w:pPr>
      <w:r>
        <w:t>Limpo ou sujo</w:t>
      </w:r>
      <w:r/>
    </w:p>
    <w:p>
      <w:r/>
      <w:r>
        <w:t>A maneira como a Lei de Moisés descrevia coisas que poderiam ou não estar perto de Deus. Estas palavras têm um significado espiritual. Eles não significam que algo seja sujo ou não. Na Bíblia, as coisas limpas eram puras e as coisas sujas eram impuras. Isto significa que as pessoas que estavam limpas poderiam fazer parte integral do povo de Deus. As pessoas impuras tinham que ficar separadas e não podiam adorar a Deus junto com outras pessoas. (</w:t>
      </w:r>
      <w:r>
        <w:t>Puro ou impuro</w:t>
      </w:r>
      <w:r>
        <w:t xml:space="preserve"> Levítico 11:1–15:33).</w:t>
      </w:r>
      <w:r/>
      <w:r/>
      <w:r/>
    </w:p>
    <w:p>
      <w:pPr>
        <w:pStyle w:val="Heading2"/>
      </w:pPr>
      <w:r>
        <w:t>Linhagem familiar</w:t>
      </w:r>
      <w:r/>
    </w:p>
    <w:p>
      <w:r/>
      <w:r>
        <w:t>Uma lista de pessoas em uma família. Essas listas eram muito importantes nos tempos e lugares da Bíblia. Elas também são chamadas de genealogias. Elas incluíam certas pessoas da família, mas não todos. Geralmente incluíam apenas homens. A palavra filho era uma maneira de falar sobre filhos, netos ou bisnetos. As listas às vezes incluíam informações ou histórias extras sobre certas pessoas. Pessoas mais velhas contavam sobre estes nomes e histórias para os mais jovens da família. Dessa forma, todos aprendiam sobre a linhagem familiar. Muitas linhagens familiares estão registradas na Bíblia. Elas mostravam de que tribo um israelita ou um judeu era. Elas mostravam se alguém poderia ser um sacerdote ou vinha de uma família real.</w:t>
      </w:r>
      <w:r/>
      <w:r/>
      <w:r/>
    </w:p>
    <w:p>
      <w:pPr>
        <w:pStyle w:val="Heading2"/>
      </w:pPr>
      <w:r>
        <w:t>Listra</w:t>
      </w:r>
      <w:r/>
    </w:p>
    <w:p>
      <w:r/>
      <w:r>
        <w:t>Uma cidade no território romano da Galácia na Ásia Menor. Paulo a visitou em três de suas viagens para compartilhar as boas novas sobre Jesus. O amigo de Paulo, Timóteo, que trabalhava com ele, era de Listra. Pensa-se que a carta de Paulo aos Gálatas foi lida para a igreja lá.</w:t>
      </w:r>
      <w:r/>
      <w:r/>
      <w:r/>
    </w:p>
    <w:p>
      <w:pPr>
        <w:pStyle w:val="Heading2"/>
      </w:pPr>
      <w:r>
        <w:t>Literatura apocalíptica</w:t>
      </w:r>
      <w:r/>
    </w:p>
    <w:p>
      <w:r/>
      <w:r>
        <w:t>Na língua grega, a palavra apocalipse significa revelar ou descobrir algo. A literatura apocalíptica era comum entre os profetas judeus e cristãos. Na literatura apocalíptica, os profetas usavam sinais e imagens para falar sobre coisas que aconteciam na terra. Os sinais e imagens descobriam verdades espirituais sobre essas coisas. Eles ajudavam as pessoas a entender o ponto de vista de Deus. Eles mostravam como Deus salvaria seu povo e julgaria seus inimigos. Os sinais e imagens na escrita apocalíptica são frequentemente poderosos e assustadores. Isso era para chamar a atenção das pessoas.</w:t>
      </w:r>
      <w:r/>
      <w:r/>
      <w:r/>
    </w:p>
    <w:p>
      <w:pPr>
        <w:pStyle w:val="Heading2"/>
      </w:pPr>
      <w:r>
        <w:t>Livro da vida</w:t>
      </w:r>
      <w:r/>
    </w:p>
    <w:p>
      <w:r/>
      <w:r>
        <w:t>Ao longo da Bíblia, há dois significados para o livro da vida. Também é chamado de livro de Deus. No Antigo Testamento, era uma maneira de falar sobre pessoas que estão vivas. Foi descrito como uma lista de nomes coletados em um livro que Deus escreve. No Novo Testamento, era uma maneira de falar sobre pessoas que seguem Jesus. Foi descrito como pertencentes ao Cordeiro de Deus. O livro da vida não é um livro real com nomes escritos nele. É uma maneira de falar sobre quem está vivo ou quem acredita em Jesus.</w:t>
      </w:r>
      <w:r/>
      <w:r/>
      <w:r/>
    </w:p>
    <w:p>
      <w:pPr>
        <w:pStyle w:val="Heading2"/>
      </w:pPr>
      <w:r>
        <w:t>Livro de Enoque</w:t>
      </w:r>
      <w:r/>
    </w:p>
    <w:p>
      <w:r/>
      <w:r>
        <w:t>Um escrito judaico conhecido antes e depois do tempo de Jesus. Não foi escrito pelo Enoque mencionado em Gênesis.</w:t>
      </w:r>
      <w:r/>
      <w:r/>
      <w:r/>
    </w:p>
    <w:p>
      <w:pPr>
        <w:pStyle w:val="Heading2"/>
      </w:pPr>
      <w:r>
        <w:t>Ló</w:t>
      </w:r>
      <w:r/>
    </w:p>
    <w:p>
      <w:r/>
      <w:r>
        <w:t>O neto de Tera e sobrinho de Abraão. Ele foi com Abraão e Sara quando viajaram até Canaã para viver. Ele escolheu viver no vale do Rio Jordão perto de Sodoma. Sua esposa morreu durante o tempo em que Deus destruiu Sodoma e Gomorra. Os grupos de pessoas moabitas e amonitas eram da linhagem familiar de Ló.</w:t>
      </w:r>
      <w:r/>
      <w:r/>
      <w:r/>
    </w:p>
    <w:p>
      <w:pPr>
        <w:pStyle w:val="Heading2"/>
      </w:pPr>
      <w:r>
        <w:t>Lucas</w:t>
      </w:r>
      <w:r/>
    </w:p>
    <w:p>
      <w:r/>
      <w:r>
        <w:t>O escritor do Evangelho de Lucas e do livro de Atos. Ele era um médico que viajou com Paulo e trabalhou com ele.</w:t>
      </w:r>
      <w:r/>
      <w:r/>
      <w:r/>
    </w:p>
    <w:p>
      <w:pPr>
        <w:pStyle w:val="Heading2"/>
      </w:pPr>
      <w:r>
        <w:t>Lugares altos</w:t>
      </w:r>
      <w:r/>
    </w:p>
    <w:p>
      <w:r/>
      <w:r>
        <w:t>Um local de adoração em uma colina, montanha ou lugar elevado. As pessoas queimavam incenso e faziam sacrifícios lá. Alguns lugares altos eram usados para adorar o verdadeiro Deus. Isso acontecia frequentemente antes de o templo ser construído. Outros lugares altos eram usados para adorar falsos deuses. As pessoas até sacrificavam crianças neles para honrar falsos deuses. Havia muitos desses lugares altos quando os israelitas entraram em Canaã pela primeira vez. Os israelitas deveriam destruir todos os lugares altos usados para adorar falsos deuses.</w:t>
      </w:r>
      <w:r/>
      <w:r/>
      <w:r/>
    </w:p>
    <w:p>
      <w:pPr>
        <w:pStyle w:val="Heading2"/>
      </w:pPr>
      <w:r>
        <w:t>Luta espiritual</w:t>
      </w:r>
      <w:r/>
    </w:p>
    <w:p>
      <w:r/>
      <w:r>
        <w:t>A batalha do diabo e de todos os seres espirituais malignos contra Deus. Eles querem parar o plano de Deus para o mundo. Uma maneira de fazer isso é tentando fazer as pessoas se rebelarem contra Deus. A luta ocorre no mundo celestial. Os humanos fazem parte da luta através das escolhas que fazem. Eles fazem escolhas sobre quem adorar e como tratar os outros. Adorar a Deus e agir de acordo com seu plano é como os seres humanos lutam contra o mal.</w:t>
      </w:r>
      <w:r/>
      <w:r/>
      <w:r/>
    </w:p>
    <w:p>
      <w:pPr>
        <w:pStyle w:val="Heading2"/>
      </w:pPr>
      <w:r>
        <w:t>Luz</w:t>
      </w:r>
      <w:r/>
    </w:p>
    <w:p>
      <w:r/>
      <w:r>
        <w:t>Ao longo da Bíblia, há dois significados para a palavra luz. O primeiro significado é quando o sol está brilhando e há luz do lado de fora. O segundo significado é um sinal de coisas que concordam com Deus. Luz inclui coisas que mostram ou fazem o que Deus quer para o seu mundo. Inclui paz, compreensão, saúde e bondade. A luz de Deus trabalha para libertar o mundo de Deus do mal e dos seres espirituais malignos (</w:t>
      </w:r>
      <w:r>
        <w:t>seres espirituais malignos</w:t>
      </w:r>
      <w:r>
        <w:t>). Estes são descritos como escuridão (</w:t>
      </w:r>
      <w:r>
        <w:t>escuridão</w:t>
      </w:r>
      <w:r>
        <w:t>). O tempo em que Deus reina como Rei é falado como o reino da luz.</w:t>
      </w:r>
      <w:r/>
      <w:r/>
      <w:r/>
    </w:p>
    <w:p>
      <w:pPr>
        <w:pStyle w:val="Heading2"/>
      </w:pPr>
      <w:r>
        <w:t>Luz para os gentios</w:t>
      </w:r>
      <w:r/>
    </w:p>
    <w:p>
      <w:r/>
      <w:r>
        <w:t>Palavras que descreviam o trabalho do servo de Deus (Isaías 42.6 e Isaías 49.6). O servo garantiria que a aliança e a salvação de Deus alcançassem todos os grupos de pessoas. No Novo Testamento, Simeão entendeu que Jesus faria esse trabalho (Lucas 2.30–32). Paulo e Barnabé entenderam que eles também deveriam ser luz para os gentios (Atos 13.47). Eles fizeram isso compartilhando a mensagem sobre Jesus com os gentios. Em Atos 26.23, Paulo pregou sobre como Jesus trouxe a mensagem da luz de Deus. Esta é a mensagem de salvação do poder do pecado e da morte. Jesus trouxe essa luz para judeus e gentios. Os seguidores de Jesus devem compartilhar a luz e a salvação de Jesus com o mundo inteiro.</w:t>
      </w:r>
      <w:r/>
      <w:r/>
      <w:r/>
    </w:p>
    <w:p>
      <w:pPr>
        <w:pStyle w:val="Heading2"/>
      </w:pPr>
      <w:r>
        <w:t>Macedônia</w:t>
      </w:r>
      <w:r/>
    </w:p>
    <w:p>
      <w:r/>
      <w:r>
        <w:t>Um território romano na área que agora é o norte da Grécia. (</w:t>
      </w:r>
      <w:r>
        <w:t>Grécia</w:t>
      </w:r>
      <w:r>
        <w:t>) Paulo viajou para lá em sua segunda jornada. Ele ajudou a iniciar igrejas em várias cidades na Macedônia.</w:t>
      </w:r>
      <w:r/>
      <w:r/>
      <w:r/>
    </w:p>
    <w:p>
      <w:pPr>
        <w:pStyle w:val="Heading2"/>
      </w:pPr>
      <w:r>
        <w:t>Magia</w:t>
      </w:r>
      <w:r/>
    </w:p>
    <w:p>
      <w:r/>
      <w:r>
        <w:t>O uso de poder espiritual que não vem de Deus. As pessoas usam esse poder para tentar controlar coisas ou outras pessoas. Elas usam esse poder para tentar prejudicar os outros. Elas o usam para tentar se proteger do mal. Elas também o usam para tentar fazer mudanças no mundo. Muitas vezes essas mudanças parecem ser milagres. Nos tempos e lugares da Bíblia, muitas pessoas usavam magia. Elas acreditavam que esse poder espiritual vinha de deuses e deusas. Elas acreditavam que os espíritos de membros falecidos da família poderiam ajudá-las a usar esse poder. Elas acreditavam que esse poder também poderia ser encontrado no mundo natural. Muitas pessoas ainda acreditam nessas coisas. Elas buscam a ajuda de deuses, seres espirituais ou coisas no mundo natural.</w:t>
      </w:r>
      <w:r/>
      <w:r/>
      <w:r/>
    </w:p>
    <w:p>
      <w:pPr>
        <w:pStyle w:val="Heading2"/>
      </w:pPr>
      <w:r>
        <w:t>Malaquias</w:t>
      </w:r>
      <w:r/>
    </w:p>
    <w:p>
      <w:r/>
      <w:r>
        <w:t>Um profeta que surgiu depois que os judeus retornaram para Jerusalém após serem forçados a viver na Babilônia. Suas profecias estão registradas no livro de Malaquias.</w:t>
      </w:r>
      <w:r/>
      <w:r/>
      <w:r/>
    </w:p>
    <w:p>
      <w:pPr>
        <w:pStyle w:val="Heading2"/>
      </w:pPr>
      <w:r>
        <w:t>Maldições da aliança</w:t>
      </w:r>
      <w:r/>
    </w:p>
    <w:p>
      <w:r/>
      <w:r>
        <w:t>Coisas terríveis que aconteciam quando as pessoas não eram fiéis a uma aliança. Em alianças com Deus, não ser fiel significava não viver de acordo com os caminhos de Deus. Isso interrompeu as bênçãos da aliança e levou as pessoas a sofrerem de muitas maneiras. O sofrimento geralmente tinha a ver com a perda da terra que Deus lhes havia dado. Tinha a ver com a morte de seus filhos. E tinha a ver com a presença de Deus os deixando.</w:t>
      </w:r>
      <w:r/>
      <w:r/>
      <w:r/>
    </w:p>
    <w:p>
      <w:pPr>
        <w:pStyle w:val="Heading2"/>
      </w:pPr>
      <w:r>
        <w:t>Maltradado</w:t>
      </w:r>
      <w:r/>
    </w:p>
    <w:p>
      <w:r/>
      <w:r>
        <w:t>Muitos dos discípulos e seguidores de Jesus nas primeiras igrejas foram maltratados ou mortos. Outros judeus os fizeram sofrer por seguirem Jesus como o Messias judeu. Esses judeus queriam que os judeus cristãos retornassem à fé e ao modo de vida judaico. As autoridades romanas os fizeram sofrer por seguirem Jesus como Rei do mundo inteiro. Eles queriam que os cristãos reconhecessem que o imperador romano era rei (</w:t>
      </w:r>
      <w:r>
        <w:t>Roma</w:t>
      </w:r>
      <w:r>
        <w:t xml:space="preserve"> Mateus 8.1–17). O governo romano tinha leis que permitiam às pessoas praticarem a fé judaica. Mas na época das primeiras igrejas, não havia leis sobre os cristãos. Isso significava que os cristãos podiam ter problemas por seguirem Jesus. Para evitar problemas, eles podiam voltar a viver como judeus. Essa era uma maneira de escapar de serem maltratados. Era muito tentador para os cristãos que estavam sofrendo. Muitos cristãos ainda são maltratados por seguirem fielmente Jesus.</w:t>
      </w:r>
      <w:r/>
      <w:r/>
      <w:r/>
    </w:p>
    <w:p>
      <w:pPr>
        <w:pStyle w:val="Heading2"/>
      </w:pPr>
      <w:r>
        <w:t>Maná</w:t>
      </w:r>
      <w:r/>
    </w:p>
    <w:p>
      <w:r/>
      <w:r>
        <w:t>O pão do céu que Deus providenciou para os israelitas no deserto após o Êxodo. Deus enviava a eles seis dias por semana. Era a comida dos israelitas até entrarem em Canaã. Um jarro cheio de maná foi guardado na arca da aliança. Isso era um lembrete para o povo de como Deus havia providenciado o suprimento necessário para eles.</w:t>
      </w:r>
      <w:r/>
      <w:r/>
      <w:r/>
    </w:p>
    <w:p>
      <w:pPr>
        <w:pStyle w:val="Heading2"/>
      </w:pPr>
      <w:r>
        <w:t>Manassés</w:t>
      </w:r>
      <w:r/>
    </w:p>
    <w:p>
      <w:r/>
      <w:r>
        <w:t>O filho mais velho de José e Asenate. Na língua hebraica, Manassés significa fazendo esquecer. Jacó o adotou como um de seus próprios filhos. A linhagem familiar de Manassés tornou-se uma tribo de Israel. Metade da tribo viveu a leste do Rio Jordão. A outra metade viveu a oeste do Rio Jordão em Canaã.</w:t>
      </w:r>
      <w:r/>
      <w:r/>
      <w:r/>
    </w:p>
    <w:p>
      <w:pPr>
        <w:pStyle w:val="Heading2"/>
      </w:pPr>
      <w:r>
        <w:t>Mar</w:t>
      </w:r>
      <w:r/>
    </w:p>
    <w:p>
      <w:r/>
      <w:r>
        <w:t>Muitas histórias na Bíblia descrevem o mar como algo a ser temido. Era algo do qual as pessoas precisavam que Deus as salvasse. Isso incluía os israelitas cruzando o Mar Vermelho. Incluía Jonas quando ele foi jogado no mar. Incluía Jesus quando ele acalmou a tempestade no mar. Incluía a visão de João no Apocalipse da besta que veio do mar.</w:t>
      </w:r>
      <w:r/>
      <w:r/>
      <w:r/>
    </w:p>
    <w:p>
      <w:pPr>
        <w:pStyle w:val="Heading2"/>
      </w:pPr>
      <w:r>
        <w:t>Mar Mediterrâneo</w:t>
      </w:r>
      <w:r/>
    </w:p>
    <w:p>
      <w:r/>
      <w:r>
        <w:t>Um enorme corpo de água que conecta a África, a Ásia e a Europa. Era a fronteira ocidental da terra que Deus prometeu dar aos israelitas.</w:t>
      </w:r>
      <w:r/>
      <w:r/>
      <w:r/>
    </w:p>
    <w:p>
      <w:pPr>
        <w:pStyle w:val="Heading2"/>
      </w:pPr>
      <w:r>
        <w:t>Mar Vermelho</w:t>
      </w:r>
      <w:r/>
    </w:p>
    <w:p>
      <w:r/>
      <w:r>
        <w:t>Um grande corpo de água na fronteira do Egito durante o tempo do Êxodo. Não se sabe ao certo qual corpo de água é este hoje. Deus dividiu a água para que o povo de Israel pudesse atravessar em terra seca. Depois que os israelitas chegaram ao outro lado, os egípcios se afogaram na água.</w:t>
      </w:r>
      <w:r/>
      <w:r/>
      <w:r/>
    </w:p>
    <w:p>
      <w:pPr>
        <w:pStyle w:val="Heading2"/>
      </w:pPr>
      <w:r>
        <w:t>Marcos</w:t>
      </w:r>
      <w:r/>
    </w:p>
    <w:p>
      <w:r/>
      <w:r>
        <w:t>O autor do Evangelho de Marcos. Ele também era chamado de João Marcos. A casa de sua mãe era um lugar de oração para os cristãos em Jerusalém. Ele foi discípulo de Pedro e Barnabé era seu primo. Marcos viajou com Paulo e Barnabé na primeira viagem deles, mas desistiu e saiu cedo. Mais tarde, ele foi útil novamente para Paulo em seu trabalho.</w:t>
      </w:r>
      <w:r/>
      <w:r/>
      <w:r/>
    </w:p>
    <w:p>
      <w:pPr>
        <w:pStyle w:val="Heading2"/>
      </w:pPr>
      <w:r>
        <w:t>Mardoqueu (Mordecai)</w:t>
      </w:r>
      <w:r/>
    </w:p>
    <w:p>
      <w:r/>
      <w:r>
        <w:t>Um judeu que viveu no reino persa durante o tempo de Xerxes. Mardoqueu (ou Mordecai, como em algumas Bíblias) era filho de Jair e era da tribo de Benjamim. Ele adotou sua prima Ester quando os pais dela morreram. Ele serviu no governo persa no portão do palácio em Susa. Depois que Hamã foi morto, Mardoqueu se tornou um conselheiro de Xerxes. Mardoqueu era um líder importante com autoridade no reino persa.</w:t>
      </w:r>
      <w:r/>
      <w:r/>
      <w:r/>
    </w:p>
    <w:p>
      <w:pPr>
        <w:pStyle w:val="Heading2"/>
      </w:pPr>
      <w:r>
        <w:t>Maria de Nazaré</w:t>
      </w:r>
      <w:r/>
    </w:p>
    <w:p>
      <w:r/>
      <w:r>
        <w:t>Uma jovem de Nazaré que serviu a Deus fielmente. Ela havia prometido se casar com um homem chamado José de Nazaré. Ela ficou grávida mesmo sem ter tido relações sexuais com um homem. O poder do Espírito Santo tornou isso possível. Ela foi a mãe humana de Jesus, o Messias.</w:t>
      </w:r>
      <w:r/>
      <w:r/>
      <w:r/>
    </w:p>
    <w:p>
      <w:pPr>
        <w:pStyle w:val="Heading2"/>
      </w:pPr>
      <w:r>
        <w:t>Maria Madalena</w:t>
      </w:r>
      <w:r/>
    </w:p>
    <w:p>
      <w:r/>
      <w:r>
        <w:t>Uma mulher que era uma seguidora fiel de Jesus. Pensa-se que ela era da cidade de Magdala na Galileia. Jesus expulsou sete demônios dela.</w:t>
      </w:r>
      <w:r/>
      <w:r/>
      <w:r/>
    </w:p>
    <w:p>
      <w:pPr>
        <w:pStyle w:val="Heading2"/>
      </w:pPr>
      <w:r>
        <w:t>Maria, Marta e Lázaro</w:t>
      </w:r>
      <w:r/>
    </w:p>
    <w:p>
      <w:r/>
      <w:r>
        <w:t>Duas irmãs e um irmão que eram amigos próximos de Jesus. Eles moravam fora de Jerusalém, em Betânia. Jesus ficava na casa deles. Depois que Lázaro estava sepultado por quatro dias, Jesus o trouxe de volta à vida. Maria derramou perfume caro na cabeça de Jesus para mostrar seu profundo amor por ele.</w:t>
      </w:r>
      <w:r/>
      <w:r/>
      <w:r/>
    </w:p>
    <w:p>
      <w:pPr>
        <w:pStyle w:val="Heading2"/>
      </w:pPr>
      <w:r>
        <w:t>Mateus</w:t>
      </w:r>
      <w:r/>
    </w:p>
    <w:p>
      <w:r/>
      <w:r>
        <w:t>O escritor do primeiro evangelho no Novo Testamento. Ele foi um dos 12 discípulos de Jesus. Ele também era chamado de Levi. Ele era um coletor de impostos.</w:t>
      </w:r>
      <w:r/>
      <w:r/>
      <w:r/>
    </w:p>
    <w:p>
      <w:pPr>
        <w:pStyle w:val="Heading2"/>
      </w:pPr>
      <w:r>
        <w:t>Médium</w:t>
      </w:r>
      <w:r/>
    </w:p>
    <w:p>
      <w:r/>
      <w:r>
        <w:t>Alguém que fala com os espíritos de pessoas mortas para receber mensagens. Esta era uma prática comum entre os grupos de pessoas ao redor dos israelitas. Deus não permitiu que seu povo fizesse isso. Em vez disso, eles deveriam orar a ele. Eles deveriam ser guiados pela palavra de Deus e pelo Espírito de Deus.</w:t>
      </w:r>
      <w:r/>
      <w:r/>
      <w:r/>
    </w:p>
    <w:p>
      <w:pPr>
        <w:pStyle w:val="Heading2"/>
      </w:pPr>
      <w:r>
        <w:t>Mefibosete</w:t>
      </w:r>
      <w:r/>
    </w:p>
    <w:p>
      <w:r/>
      <w:r>
        <w:t>Um filho de Jônatas e neto de Saul. Ele era da tribo de Benjamim. Seus pés foram feridos em um acidente no dia em que Jônatas morreu. Quando Davi se tornou rei, ele sempre tratou Mefibosete bem.</w:t>
      </w:r>
      <w:r/>
      <w:r/>
      <w:r/>
    </w:p>
    <w:p>
      <w:pPr>
        <w:pStyle w:val="Heading2"/>
      </w:pPr>
      <w:r>
        <w:t>Melquisedeque</w:t>
      </w:r>
      <w:r/>
    </w:p>
    <w:p>
      <w:r/>
      <w:r>
        <w:t>Um sacerdote de Deus que era o rei de Salém. Salém era um nome para Jerusalém no tempo de Abraão. Melquisedeque abençoou Abraão depois que Abraão resgatou Ló. Abraão o honrou dando-lhe um décimo de tudo que ganhou em uma batalha.</w:t>
      </w:r>
      <w:r/>
      <w:r/>
      <w:r/>
    </w:p>
    <w:p>
      <w:pPr>
        <w:pStyle w:val="Heading2"/>
      </w:pPr>
      <w:r>
        <w:t>Mensagens de julgamento</w:t>
      </w:r>
      <w:r/>
    </w:p>
    <w:p>
      <w:r/>
      <w:r>
        <w:t>Mensagens que Deus enviou às pessoas através de um profeta sobre o julgamento que ele traria. As mensagens alertavam as pessoas para pararem de fazer coisas más. Deus as advertia para se afastarem do pecado e se arrependerem. Deus as advertia porque queria que mudassem seus caminhos. Se não mudassem, Deus traria julgamento contra elas. Se mudassem, Deus não traria julgamento contra elas. Dar essas advertências às pessoas mostrava que Deus estava cheio de misericórdia.</w:t>
      </w:r>
      <w:r/>
      <w:r/>
      <w:r/>
    </w:p>
    <w:p>
      <w:pPr>
        <w:pStyle w:val="Heading2"/>
      </w:pPr>
      <w:r>
        <w:t>Meribá</w:t>
      </w:r>
      <w:r/>
    </w:p>
    <w:p>
      <w:r/>
      <w:r>
        <w:t>Na língua hebraica, a palavra Meribá significa discutir. Existem dois lugares chamados Meribá na Bíblia. Em ambos os lugares, os israelitas discutiram com Deus e Moisés porque não tinham água. Um lugar foi chamado Massá e Meribá. O outro lugar foi chamado Meribá Cades e ficava perto de Cades Barneia.</w:t>
      </w:r>
      <w:r/>
      <w:r/>
      <w:r/>
    </w:p>
    <w:p>
      <w:pPr>
        <w:pStyle w:val="Heading2"/>
      </w:pPr>
      <w:r>
        <w:t>Mesopotâmia</w:t>
      </w:r>
      <w:r/>
    </w:p>
    <w:p>
      <w:r/>
      <w:r>
        <w:t>A área ao redor do Rio Tigre e do Rio Eufrates. Era onde estão partes dos países agora chamados Irã, Síria, Kuwait e Turquia.</w:t>
      </w:r>
      <w:r/>
      <w:r/>
      <w:r/>
    </w:p>
    <w:p>
      <w:pPr>
        <w:pStyle w:val="Heading2"/>
      </w:pPr>
      <w:r>
        <w:t>Messias</w:t>
      </w:r>
      <w:r/>
    </w:p>
    <w:p>
      <w:r/>
      <w:r>
        <w:t>O salvador que Deus prometeu enviar para resgatar o povo de Deus de todos os seus inimigos. Na língua hebraica, a palavra messias significa ungido ou escolhido. Muitas profecias e promessas registradas no Antigo Testamento falam sobre esse salvador. Muitos judeus passaram a entender que essas profecias e promessas falavam sobre um rei. Ele seria da linhagem familiar de Davi. Ele seria escolhido por Deus para trazer uma paz que duraria para sempre. Quando Jesus viveu na terra, muitos judeus passaram a acreditar que ele é o Messias.</w:t>
      </w:r>
      <w:r/>
      <w:r/>
      <w:r/>
    </w:p>
    <w:p>
      <w:pPr>
        <w:pStyle w:val="Heading2"/>
      </w:pPr>
      <w:r>
        <w:t>Mestres da lei</w:t>
      </w:r>
      <w:r/>
    </w:p>
    <w:p>
      <w:r/>
      <w:r>
        <w:t>Homens judeus que estudavam o Antigo Testamento e outros escritos judaicos. Esses homens ensinavam o que haviam aprendido ao povo. As pessoas geralmente tinham uma alta consideração por esses mestres e os tratavam com honra. A maioria dos mestres da lei se opôs a Jesus e ao seu trabalho.</w:t>
      </w:r>
      <w:r/>
      <w:r/>
      <w:r/>
    </w:p>
    <w:p>
      <w:pPr>
        <w:pStyle w:val="Heading2"/>
      </w:pPr>
      <w:r>
        <w:t>Midianitas</w:t>
      </w:r>
      <w:r/>
    </w:p>
    <w:p>
      <w:r/>
      <w:r>
        <w:t>Midiã era filho de Abraão e sua esposa Quetura. O grupo de pessoas chamado midianitas veio de sua linhagem familiar. O nome da terra onde viviam também era chamado de Midiã. Ficava a leste do Egito e ao sul de Canaã. Deus apareceu a Moisés na terra de Midiã. No Antigo Testamento, os midianitas às vezes ajudavam os israelitas. Outras vezes, eles os prejudicavam.</w:t>
      </w:r>
      <w:r/>
      <w:r/>
      <w:r/>
    </w:p>
    <w:p>
      <w:pPr>
        <w:pStyle w:val="Heading2"/>
      </w:pPr>
      <w:r>
        <w:t>Miguel</w:t>
      </w:r>
      <w:r/>
    </w:p>
    <w:p>
      <w:r/>
      <w:r>
        <w:t>Um líder entre os anjos que servem a Deus. Deus lhe deu autoridade no mundo celestial. Daniel, nos capítulos 10 e 12, descreveram Miguel como servindo e guardando o povo de Israel. Em Apocalipse, João descreveu uma batalha que Miguel lutou contra o dragão. Judas contou uma história sobre Miguel baseada em um escrito judaico de sua época.</w:t>
      </w:r>
      <w:r/>
      <w:r/>
      <w:r/>
    </w:p>
    <w:p>
      <w:pPr>
        <w:pStyle w:val="Heading2"/>
      </w:pPr>
      <w:r>
        <w:t>Milagres</w:t>
      </w:r>
      <w:r/>
    </w:p>
    <w:p>
      <w:r/>
      <w:r>
        <w:t>Grandes obras de Deus. Estas também são chamadas de sinais e maravilhas, coisas incríveis e atos poderosos. Elas mostram que Deus é o verdadeiro Deus. Elas mostram que ele tem mais poder e autoridade do que qualquer coisa que exista. Deus dá a certas pessoas o poder de realizar milagres. Elas os fazem para ajudar os outros a acreditar que Deus é quem ele diz ser. Jesus realizou as grandes obras de Deus quando estava na terra. Ele deu aos seus seguidores o poder de fazer sinais e maravilhas também.</w:t>
      </w:r>
      <w:r/>
      <w:r/>
      <w:r/>
    </w:p>
    <w:p>
      <w:pPr>
        <w:pStyle w:val="Heading2"/>
      </w:pPr>
      <w:r>
        <w:t>Miquéias</w:t>
      </w:r>
      <w:r/>
    </w:p>
    <w:p>
      <w:r/>
      <w:r>
        <w:t>Um profeta do reino do sul durante o tempo de Jotão, Acaz e Ezequias. Suas mensagens eram para o reino do norte e o reino do sul. Suas profecias estão registradas no livro de Miquéias.</w:t>
      </w:r>
      <w:r/>
      <w:r/>
      <w:r/>
    </w:p>
    <w:p>
      <w:pPr>
        <w:pStyle w:val="Heading2"/>
      </w:pPr>
      <w:r>
        <w:t>Miriã</w:t>
      </w:r>
      <w:r/>
    </w:p>
    <w:p>
      <w:r/>
      <w:r>
        <w:t>Uma filha de Anrão e Joquebede da tribo de Levi. Moisés e Arão eram seus irmãos. Ela ajudou Moisés a liderar o povo de Israel durante o Êxodo. Ela era uma profetisa.</w:t>
      </w:r>
      <w:r/>
      <w:r/>
      <w:r/>
    </w:p>
    <w:p>
      <w:pPr>
        <w:pStyle w:val="Heading2"/>
      </w:pPr>
      <w:r>
        <w:t>Misericórdia</w:t>
      </w:r>
      <w:r/>
    </w:p>
    <w:p>
      <w:r/>
      <w:r>
        <w:t>Amor terno ou bondade para com alguém que está lutando de alguma forma. Deus é cheio de misericórdia para com as pessoas e mostra sua bondade de muitas maneiras. Um dos maiores exemplos de sua misericórdia é como ele perdoa os pecados das pessoas.</w:t>
      </w:r>
      <w:r/>
      <w:r/>
      <w:r/>
    </w:p>
    <w:p>
      <w:pPr>
        <w:pStyle w:val="Heading2"/>
      </w:pPr>
      <w:r>
        <w:t>Mistério de Cristo</w:t>
      </w:r>
      <w:r/>
    </w:p>
    <w:p>
      <w:r/>
      <w:r>
        <w:t>A verdade sobre como Deus realiza seu plano para o mundo através de Jesus Cristo. No Novo Testamento, um mistério geralmente é algo que não foi revelado às pessoas. Os profetas do Antigo Testamento disseram que Deus salvaria seu povo. Mas os judeus não sabiam exatamente como ou quando Deus faria isso. Eles não tinham certeza de quem ou do que seriam salvos. Eles não sabiam exatamente quem seria salvo. Paulo explicou esse mistério em suas cartas. O plano de Deus era salvar todas as pessoas que confiam em Jesus. Jesus é um ser humano e é o Filho de Deus. Deus salva seu povo do poder do pecado, do mal e da morte. Ele os salva através do que Jesus fez quando se sacrificou na cruz.</w:t>
      </w:r>
      <w:r/>
      <w:r/>
      <w:r/>
    </w:p>
    <w:p>
      <w:pPr>
        <w:pStyle w:val="Heading2"/>
      </w:pPr>
      <w:r>
        <w:t>Moabe</w:t>
      </w:r>
      <w:r/>
    </w:p>
    <w:p>
      <w:r/>
      <w:r>
        <w:t>Um grupo de pessoas que vivia a leste do Rio Jordão. Eles eram da linhagem de Ló. A terra onde viviam também era chamada de Moabe. Eles adoravam falsos deuses chamados Baal e Quemos. Às vezes, os moabitas prejudicavam o povo de Deus e outras vezes os ajudavam.</w:t>
      </w:r>
      <w:r/>
      <w:r/>
      <w:r/>
    </w:p>
    <w:p>
      <w:pPr>
        <w:pStyle w:val="Heading2"/>
      </w:pPr>
      <w:r>
        <w:t>Moisés</w:t>
      </w:r>
      <w:r/>
    </w:p>
    <w:p>
      <w:r/>
      <w:r>
        <w:t>Um escravo israelita que cresceu no palácio real no Egito. Ele era filho de Anrão e Joquebede e da tribo de Levi. Arão era seu irmão e Miriã era sua irmã. Sua esposa era Zípora e seus filhos eram Gérson e Eliézer. No idioma hebraico, Moisés significa retirado. A filha do Faraó o retirou do Rio Nilo e o criou. Deus apareceu a Moisés no deserto. Deus disse a ele para liderar os israelitas para fora da escravidão. Moisés os conduziu para fora do Egito, através do deserto e até sua nova terra. Moisés não entrou em Canaã com eles. Deus deu instruções a Moisés sobre como os israelitas deveriam viver. Essas instruções são chamadas de Lei de Moisés (</w:t>
      </w:r>
      <w:r>
        <w:t>Lei de Moisés</w:t>
      </w:r>
      <w:r>
        <w:t>). Moisés tinha um relacionamento muito próximo com Deus. Quando ele morreu, Deus enterrou seu corpo e ninguém jamais encontrou seu túmulo.</w:t>
      </w:r>
      <w:r/>
      <w:r/>
      <w:r/>
    </w:p>
    <w:p>
      <w:pPr>
        <w:pStyle w:val="Heading2"/>
      </w:pPr>
      <w:r>
        <w:t>Monte das Oliveiras</w:t>
      </w:r>
      <w:r/>
    </w:p>
    <w:p>
      <w:r/>
      <w:r>
        <w:t>Um grupo de três picos no lado leste de Jerusalém. É separado de Jerusalém pelo Vale do Cedrom. Havia um jardim de oliveiras lá onde Jesus frequentemente ia.</w:t>
      </w:r>
      <w:r/>
      <w:r/>
      <w:r/>
    </w:p>
    <w:p>
      <w:pPr>
        <w:pStyle w:val="Heading2"/>
      </w:pPr>
      <w:r>
        <w:t>Monte Moriá</w:t>
      </w:r>
      <w:r/>
    </w:p>
    <w:p>
      <w:r/>
      <w:r>
        <w:t>Um topo de colina rochosa em Jerusalém. Também era chamado de Monte Sião. Ficava ao norte da parte de Jerusalém que Davi usou para seu governo. Na língua hebraica, Moriá significa o lugar onde o Senhor provê e aparece. É onde Deus testou Abraão pedindo-lhe que sacrificasse Isaque. Então Deus providenciou o carneiro para ser sacrificado em vez de Isaque. Muitos anos depois, o Anjo do Senhor apareceu no Monte Moriá. O anjo trouxe uma praga para destruir Jerusalém. Deus aceitou a oferta no altar que Davi construiu. Davi construiu esse altar na eira de um jebuseu no Monte Moriá. Então, Deus parou a praga. É por isso que Salomão construiu o primeiro templo no Monte Moriá. O segundo templo também foi construído lá.</w:t>
      </w:r>
      <w:r/>
      <w:r/>
      <w:r/>
    </w:p>
    <w:p>
      <w:pPr>
        <w:pStyle w:val="Heading2"/>
      </w:pPr>
      <w:r>
        <w:t>Monte Sinai</w:t>
      </w:r>
      <w:r/>
    </w:p>
    <w:p>
      <w:r/>
      <w:r>
        <w:t>Uma montanha fora do Egito. Também foi chamada de Monte Horebe. Deus apareceu lá para Moisés na sarça que não se consumia. Depois que o povo de Israel saiu do Egito, Deus se encontrou com Moisés lá, novamente. É onde Deus estabeleceu sua aliança com o povo de Israel.</w:t>
      </w:r>
      <w:r/>
      <w:r/>
      <w:r/>
    </w:p>
    <w:p>
      <w:pPr>
        <w:pStyle w:val="Heading2"/>
      </w:pPr>
      <w:r>
        <w:t>Morte e Inferno</w:t>
      </w:r>
      <w:r/>
    </w:p>
    <w:p>
      <w:r/>
      <w:r>
        <w:t>No Apocalipse, João descreveu a morte e o inferno como poderes malignos que Deus julgou. Isso significa que Deus parou a morte e o inferno para sempre. Por causa disso, as pessoas no reino de Deus na terra nunca morrerão. E as pessoas que se recusarem a entrar no reino de Deus serão separadas de Deus para sempre.</w:t>
      </w:r>
      <w:r/>
      <w:r/>
      <w:r/>
    </w:p>
    <w:p>
      <w:pPr>
        <w:pStyle w:val="Heading2"/>
      </w:pPr>
      <w:r>
        <w:t>Mundo</w:t>
      </w:r>
      <w:r/>
    </w:p>
    <w:p>
      <w:r/>
      <w:r>
        <w:t>Ao longo da Bíblia, há dois significados para a palavra mundo. O primeiro significado é o lugar que Deus criou para plantas, animais e humanos viverem. O segundo significado é uma maneira de falar sobre o mal. O mundo que Deus criou é bom e não mau. No entanto, o diabo é mau e tem poder para fazer coisas más no mundo. Muitas pessoas escolhem seguir seus caminhos malignos. Isso é o que os escritores do Novo Testamento queriam dizer quando escreveram sobre os caminhos do mundo. Eles também escreveram que Jesus venceu a batalha sobre o mundo. Isso significa que Jesus tem vitória sobre o pecado, a morte e todos os seres espirituais malignos. Jesus venceu essa batalha sofrendo, morrendo na cruz e ressuscitando dos mortos. Por causa disso, os seguidores de Jesus vivem sob o poder do Espírito Santo. Eles não vivem como escravos do poder do pecado, da morte e do mal. Isso é o que os escritores do Novo Testamento queriam dizer sobre ser libertado deste mundo maligno.</w:t>
      </w:r>
      <w:r/>
      <w:r/>
      <w:r/>
    </w:p>
    <w:p>
      <w:pPr>
        <w:pStyle w:val="Heading2"/>
      </w:pPr>
      <w:r>
        <w:t>Mundo celestial</w:t>
      </w:r>
      <w:r/>
    </w:p>
    <w:p>
      <w:r/>
      <w:r>
        <w:t>Uma maneira de falar sobre todos os seres espirituais que existem. Não é um lugar específico. O mundo celestial inclui seres espirituais que servem a Deus e inclui seres espirituais malignos. (</w:t>
      </w:r>
      <w:r>
        <w:t>Seres espirituais</w:t>
      </w:r>
      <w:r>
        <w:t xml:space="preserve">, </w:t>
      </w:r>
      <w:r>
        <w:t>Seres espirituais malignos</w:t>
      </w:r>
      <w:r>
        <w:t>). O mundo celestial também é conhecido como o reino espiritual. Os seres humanos não podem ver, ouvir ou tocar o mundo celestial por conta própria. As escolhas que fazem têm um efeito no mundo celestial. Isso inclui suas escolhas sobre quem adorar e como tratar os outros. As orações dos seguidores de Jesus também têm um efeito no mundo celestial. Quando Deus mostra coisas aos seres humanos no mundo celestial, isso é chamado de visão.</w:t>
      </w:r>
      <w:r/>
      <w:r/>
      <w:r/>
    </w:p>
    <w:p>
      <w:pPr>
        <w:pStyle w:val="Heading2"/>
      </w:pPr>
      <w:r>
        <w:t>Naamã</w:t>
      </w:r>
      <w:r/>
    </w:p>
    <w:p>
      <w:r/>
      <w:r>
        <w:t>Um importante comandante do exército de Arã. Uma jovem israelita era serva em sua casa. Ele seguiu o conselho dela para pedir a Eliseu que o curasse de sua doença de pele. A princípio, Naamã recusou-se a seguir as instruções de Eliseu. Mas, quando ele se humilhou e obedeceu, foi curado. Então ele acreditou em Deus. Ele adorou apenas a Deus quando voltou para Arã.</w:t>
      </w:r>
      <w:r/>
      <w:r/>
      <w:r/>
    </w:p>
    <w:p>
      <w:pPr>
        <w:pStyle w:val="Heading2"/>
      </w:pPr>
      <w:r>
        <w:t>Nabucodonosor</w:t>
      </w:r>
      <w:r/>
    </w:p>
    <w:p>
      <w:r/>
      <w:r>
        <w:t>Um rei da Babilônia do grupo de pessoas chamado caldeus. Deus o usou como uma ferramenta para trazer julgamento contra o reino do sul. No ano 586 a.C., seus exércitos destruíram Jerusalém e o templo. O profeta Daniel explicou alguns dos sonhos de Nabucodonosor para ele. Nabucodonosor adorava falsos deuses, mas reconheceu que o Deus dos judeus tinha autoridade.</w:t>
      </w:r>
      <w:r/>
      <w:r/>
      <w:r/>
    </w:p>
    <w:p>
      <w:pPr>
        <w:pStyle w:val="Heading2"/>
      </w:pPr>
      <w:r>
        <w:t>Nadabe e Abiú</w:t>
      </w:r>
      <w:r/>
    </w:p>
    <w:p>
      <w:r/>
      <w:r>
        <w:t>Os filhos mais velhos de Arão e Eliseba da tribo de Levi. Seus irmãos eram Eleazar e Itamar. Eles estavam no Monte Sinai com Moisés e Arão quando Deus estabeleceu a aliança. Eles foram separados como sacerdotes. Eles desobedeceram a Deus na maneira como lideraram o povo na adoração. Eles morreram por causa disso.</w:t>
      </w:r>
      <w:r/>
      <w:r/>
      <w:r/>
    </w:p>
    <w:p>
      <w:pPr>
        <w:pStyle w:val="Heading2"/>
      </w:pPr>
      <w:r>
        <w:t>Nascido de novo</w:t>
      </w:r>
      <w:r/>
    </w:p>
    <w:p>
      <w:r/>
      <w:r>
        <w:t>Uma maneira de descrever o que acontece quando as pessoas acreditam em Jesus como Rei e Salvador. Elas param de viver como escravas do pecado. Ser escravo do pecado é como estar morto espiritualmente, mesmo que o corpo esteja vivo. Quando as pessoas confiam em Jesus, ele dá nova vida ao seu espírito. Este novo nascimento é um nascimento espiritual. Não é o mesmo que o nascimento do corpo de alguém. A nova vida para seus corpos virá mais tarde, quando Deus ressuscitar as pessoas dos mortos.</w:t>
      </w:r>
      <w:r/>
      <w:r/>
      <w:r/>
    </w:p>
    <w:p>
      <w:pPr>
        <w:pStyle w:val="Heading2"/>
      </w:pPr>
      <w:r>
        <w:t>Natã</w:t>
      </w:r>
      <w:r/>
    </w:p>
    <w:p>
      <w:r/>
      <w:r>
        <w:t>Um profeta durante o tempo em que Davi era rei. Ele era um conselheiro próximo de Davi. Ele deu a Davi a mensagem sobre as promessas de Deus para a linhagem da família de Davi. Ele desafiou Davi quando Davi fez coisas más. Natã apoiou Salomão como rei após Davi.</w:t>
      </w:r>
      <w:r/>
      <w:r/>
      <w:r/>
    </w:p>
    <w:p>
      <w:pPr>
        <w:pStyle w:val="Heading2"/>
      </w:pPr>
      <w:r>
        <w:t>Nazaré</w:t>
      </w:r>
      <w:r/>
    </w:p>
    <w:p>
      <w:r/>
      <w:r>
        <w:t>A pequena cidade onde Jesus cresceu na parte sul da Galileia. Nazaré fica entre o Mar da Galileia e o Mar Mediterrâneo.</w:t>
      </w:r>
      <w:r/>
      <w:r/>
      <w:r/>
    </w:p>
    <w:p>
      <w:pPr>
        <w:pStyle w:val="Heading2"/>
      </w:pPr>
      <w:r>
        <w:t>Nazireus</w:t>
      </w:r>
      <w:r/>
    </w:p>
    <w:p>
      <w:r/>
      <w:r>
        <w:t>Homens e mulheres que queriam se diferenciar para servir a Deus. Na língua hebraica, a palavra nazir significa ser separado ou diferenciado. Deus ordenou que alguns israelitas fossem separados para servi-lo. Outros escolheram fazer isso e foram chamados de nazireus. Eles prometeram servir a Deus por um determinado período de tempo. Eles deviam evitar álcool e deixar o cabelo crescer. Eles deviam se manter afastados de qualquer coisa ou pessoa que tivesse morrido. Esses eram sinais para outros israelitas de que os nazireus estavam completamente comprometidos com Deus. No final do período de separação, eles celebravam. Eles faziam isso raspando a cabeça e oferecendo sacrifícios.</w:t>
      </w:r>
      <w:r/>
      <w:r/>
      <w:r/>
    </w:p>
    <w:p>
      <w:pPr>
        <w:pStyle w:val="Heading2"/>
      </w:pPr>
      <w:r>
        <w:t>Neemias</w:t>
      </w:r>
      <w:r/>
    </w:p>
    <w:p>
      <w:r/>
      <w:r>
        <w:t>Um judeu que retornou a Jerusalém vindo de Susa. Ele era filho de Hacalias e Hanani era seu irmão. Ele era um oficial de confiança no governo persa. Ele era o provador de vinho de Artaxerxes. Isso significava que ele garantia que a comida e o vinho do rei não estivessem envenenados. Ele serviu duas vezes como governador de Jerusalém. Ele liderou os judeus na reconstrução do muro de Jerusalém.</w:t>
      </w:r>
      <w:r/>
      <w:r/>
      <w:r/>
    </w:p>
    <w:p>
      <w:pPr>
        <w:pStyle w:val="Heading2"/>
      </w:pPr>
      <w:r>
        <w:t>Nicodemos</w:t>
      </w:r>
      <w:r/>
    </w:p>
    <w:p>
      <w:r/>
      <w:r>
        <w:t>Um governante judeu e fariseu que acreditava em Jesus e o seguia em segredo. Ele teve uma conversa importante com Jesus uma noite. Quando Jesus morreu, Nicodemos ajudou a preparar o corpo de Jesus para o sepultamento.</w:t>
      </w:r>
      <w:r/>
      <w:r/>
      <w:r/>
    </w:p>
    <w:p>
      <w:pPr>
        <w:pStyle w:val="Heading2"/>
      </w:pPr>
      <w:r>
        <w:t>Nínive</w:t>
      </w:r>
      <w:r/>
    </w:p>
    <w:p>
      <w:r/>
      <w:r>
        <w:t>A capital do governo assírio. Ficava no rio Tigre, no país, agora chamado, Iraque. As pessoas que viviam lá eram conhecidas por fazer coisas violentas e malignas. O governo babilônico tomou o controle de Nínive e do governo assírio em 612 a.C.</w:t>
      </w:r>
      <w:r/>
      <w:r/>
      <w:r/>
    </w:p>
    <w:p>
      <w:pPr>
        <w:pStyle w:val="Heading2"/>
      </w:pPr>
      <w:r>
        <w:t>Noé</w:t>
      </w:r>
      <w:r/>
    </w:p>
    <w:p>
      <w:r/>
      <w:r>
        <w:t>O filho de Lameque na linhagem da família de Sete. Ele foi o pai de Sem, Cam e Jafé e seguiu a Deus fielmente. Deus salvou Noé e sua família quando destruiu a terra através do dilúvio. Deus fez uma aliança com Noé.</w:t>
      </w:r>
      <w:r/>
      <w:r/>
      <w:r/>
    </w:p>
    <w:p>
      <w:pPr>
        <w:pStyle w:val="Heading2"/>
      </w:pPr>
      <w:r>
        <w:t>Nome</w:t>
      </w:r>
      <w:r/>
    </w:p>
    <w:p>
      <w:r/>
      <w:r>
        <w:t>Nos tempos e lugares da Bíblia, os nomes eram muito importantes. Eles significavam mais do que uma maneira de falar sobre alguém. Eles eram uma maneira de mostrar quem a pessoa era e como ela era. Isso também era entendido como verdade sobre Deus. Dizer qualquer coisa sobre o nome de Deus era uma maneira de dizer algo sobre o próprio Deus. Confiar no nome de Deus era o mesmo que confiar em Deus.</w:t>
      </w:r>
      <w:r/>
      <w:r/>
      <w:r/>
    </w:p>
    <w:p>
      <w:pPr>
        <w:pStyle w:val="Heading2"/>
      </w:pPr>
      <w:r>
        <w:t>Nova aliança</w:t>
      </w:r>
      <w:r/>
    </w:p>
    <w:p>
      <w:r/>
      <w:r>
        <w:t>O conjunto de promessas que Deus fez ao seu povo para quando retornassem do exílio. Duraria para sempre. Deus faria com que seu povo fosse capaz de segui-lo fielmente. Ele faria isso perdoando seus pecados e seus caminhos maus. Deus anunciou a nova aliança, primeiro, através dos profetas Jeremias e Ezequiel. Muitos anos depois, Jesus a anunciou. Jesus entregou sua vida como um sacrifício para salvar as pessoas do pecado e da morte. Então ele ressuscitou dos mortos. Isso colocou a nova aliança em vigor. Na nova aliança, todos que confiam em Jesus para salvá-los fazem parte do povo de Deus. Eles são reconciliados com Deus. O Espírito Santo os torna capazes de seguir Jesus e obedecer a Deus fielmente.</w:t>
      </w:r>
      <w:r/>
      <w:r/>
      <w:r/>
    </w:p>
    <w:p>
      <w:pPr>
        <w:pStyle w:val="Heading2"/>
      </w:pPr>
      <w:r>
        <w:t>Nova canção</w:t>
      </w:r>
      <w:r/>
    </w:p>
    <w:p>
      <w:r/>
      <w:r>
        <w:t>Oferecer louvor e gratidão a Deus, através da música, pelo que Ele fez. Novas canções são o resultado de uma pessoa ou grupo de pessoas que experimentam a misericórdia de Deus de novas maneiras. Essas canções são baseadas no relacionamento especial que cada pessoa ou grupo tem com Deus.</w:t>
      </w:r>
      <w:r/>
      <w:r/>
      <w:r/>
    </w:p>
    <w:p>
      <w:pPr>
        <w:pStyle w:val="Heading2"/>
      </w:pPr>
      <w:r>
        <w:t>Nova criação</w:t>
      </w:r>
      <w:r/>
    </w:p>
    <w:p>
      <w:r/>
      <w:r>
        <w:t>O mundo quando Deus faz todas as coisas novas. É chamado de novo céu e nova terra. Também é chamado de mundo vindouro. Inclui tudo o que Deus criou. A nova criação virá quando Deus tiver vencido completamente a batalha contra o mal. Jesus reinará completamente como Rei. Ele ressuscitará seus seguidores e lhes dará novos corpos. Eles desfrutarão da vida eterna com Deus para sempre. O corpo de Jesus após sua ressurreição foi o primeiro sinal da nova criação.</w:t>
      </w:r>
      <w:r/>
      <w:r/>
      <w:r/>
    </w:p>
    <w:p>
      <w:pPr>
        <w:pStyle w:val="Heading2"/>
      </w:pPr>
      <w:r>
        <w:t>Nova Jerusalém</w:t>
      </w:r>
      <w:r/>
    </w:p>
    <w:p>
      <w:r/>
      <w:r>
        <w:t>A cidade que João viu nas visões que Deus lhe mostrou sobre o futuro. Essas visões foram registradas em Apocalipse. Em Jerusalém, em Israel, Deus fez sua presença conhecida no templo. Na nova Jerusalém do futuro, Deus estará totalmente presente em todos os lugares. Ele viverá com os seres humanos para sempre. Não haverá sofrimento, morte ou pecado lá. A vida será do jeito que Deus sempre quis para sua criação. A nova Jerusalém é chamada de noiva do Cordeiro. Isso porque todo o povo de Deus vive lá. Também é chamada de cidade de Deus e Jerusalém celestial. Na nova Jerusalém, Deus reinará como Rei. Ele compartilhará sua autoridade com seus seguidores fiéis.</w:t>
      </w:r>
      <w:r/>
      <w:r/>
      <w:r/>
    </w:p>
    <w:p>
      <w:pPr>
        <w:pStyle w:val="Heading2"/>
      </w:pPr>
      <w:r>
        <w:t>Novo Testamento</w:t>
      </w:r>
      <w:r/>
    </w:p>
    <w:p>
      <w:r/>
      <w:r>
        <w:t>Os últimos 27 livros da Bíblia. Inclui os evangelhos e um livro sobre o início da igreja. Também inclui muitas cartas e um livro de escrita apocalíptica.</w:t>
      </w:r>
      <w:r/>
      <w:r/>
      <w:r/>
    </w:p>
    <w:p>
      <w:pPr>
        <w:pStyle w:val="Heading2"/>
      </w:pPr>
      <w:r>
        <w:t>Números</w:t>
      </w:r>
      <w:r/>
    </w:p>
    <w:p>
      <w:r/>
      <w:r>
        <w:t>No livro do Apocalipse, os números têm significados especiais. Eles nem sempre significam o número exato que é mencionado. Eles são sinais de algo espiritual.</w:t>
      </w:r>
      <w:r/>
      <w:r/>
      <w:r/>
    </w:p>
    <w:p>
      <w:pPr>
        <w:pStyle w:val="Heading2"/>
      </w:pPr>
      <w:r>
        <w:t>Nuvem</w:t>
      </w:r>
      <w:r/>
    </w:p>
    <w:p>
      <w:r/>
      <w:r>
        <w:t>Deus frequentemente fez sua presença conhecida às pessoas através de uma nuvem. É assim que ele mostrou sua glória a elas. No Antigo Testamento, isso aconteceu na coluna de nuvem depois que os israelitas deixaram o Egito. Aconteceu no Monte Sinai, sobre a tenda sagrada e sobre a arca da aliança. Aconteceu na Sala Sagrada do templo e na visão de Ezequiel do templo. No Novo Testamento, aconteceu com Jesus, Pedro, Tiago e João na montanha. Aconteceu quando Jesus voltou para seu Pai e na visão de João do Filho do Homem. Acontecerá novamente quando Jesus retornar à terra.</w:t>
      </w:r>
      <w:r/>
      <w:r/>
      <w:r/>
    </w:p>
    <w:p>
      <w:pPr>
        <w:pStyle w:val="Heading2"/>
      </w:pPr>
      <w:r>
        <w:t>Nuvem de testemunhas</w:t>
      </w:r>
      <w:r/>
    </w:p>
    <w:p>
      <w:r/>
      <w:r>
        <w:t>Uma maneira de descrever pessoas que acreditam em Deus e o servem antes de morrer. Elas são testemunhas de quem Deus é enquanto estão vivas na terra. Uma nuvem é uma maneira de descrevê-las juntas como um grupo. Essas pessoas morreram. Seus exemplos de fé em Deus encorajam os crentes que estão vivos. Seus espíritos aguardam quando Deus ressuscitará seu povo dos mortos. As pessoas mencionadas no capítulo 11 de Hebreus estão entre essas testemunhas.</w:t>
      </w:r>
      <w:r/>
      <w:r/>
      <w:r/>
    </w:p>
    <w:p>
      <w:pPr>
        <w:pStyle w:val="Heading2"/>
      </w:pPr>
      <w:r>
        <w:t>O povo de Deus</w:t>
      </w:r>
      <w:r/>
    </w:p>
    <w:p>
      <w:r/>
      <w:r>
        <w:t>Uma maneira de falar sobre a nação de Israel. Depois que Jesus veio, qualquer pessoa que o segue é considerada parte do povo de Deus. Todo ser humano é convidado a seguir Jesus. Isso é verdade, não importa de que família, grupo ou nação as pessoas venham. É verdade, não importa que idioma falem. Adorar Jesus os une como um só na família de Deus. (</w:t>
      </w:r>
      <w:r>
        <w:t>Israel</w:t>
      </w:r>
      <w:r>
        <w:t>)</w:t>
      </w:r>
      <w:r/>
      <w:r/>
      <w:r/>
    </w:p>
    <w:p>
      <w:pPr>
        <w:pStyle w:val="Heading2"/>
      </w:pPr>
      <w:r>
        <w:t>Ofertas de cereais</w:t>
      </w:r>
      <w:r/>
    </w:p>
    <w:p>
      <w:r/>
      <w:r>
        <w:t>Sacrifícios ou ofertas de pães e farinha que as pessoas escolhiam fazer. Eles eram oferecidos junto com óleo, incenso, sal e às vezes vinho. Os sacerdotes comiam parte das ofertas de grãos. O resto era queimado.</w:t>
      </w:r>
      <w:r/>
      <w:r/>
      <w:r/>
    </w:p>
    <w:p>
      <w:pPr>
        <w:pStyle w:val="Heading2"/>
      </w:pPr>
      <w:r>
        <w:t>Ofertas de culpa</w:t>
      </w:r>
      <w:r/>
    </w:p>
    <w:p>
      <w:r/>
      <w:r>
        <w:t>Sacrifícios ou ofertas para quando as pessoas eram infiéis a Deus e pecavam sem querer. Eles também eram para quando as pessoas pecavam contra os outros. Deus exigia que as pessoas fizessem esses sacrifícios. Quando as pessoas percebiam o que tinham feito de errado, elas tinham que parar. Elas tinham que voltar para Deus e confiar nele para perdoá-las. Elas mostrariam isso fazendo uma oferta de culpa. Sacrificar um carneiro era uma maneira de pagar pelo pecado que a pessoa havia cometido. Então a pessoa culpada tinha que devolver o que havia tomado. Elas também tinham que pagar a mais para a pessoa que haviam prejudicado. Os sacerdotes queimavam parte da oferta de culpa. Outras partes eles comiam dentro do pátio da tenda sagrada ou templo.</w:t>
      </w:r>
      <w:r/>
      <w:r/>
      <w:r/>
    </w:p>
    <w:p>
      <w:pPr>
        <w:pStyle w:val="Heading2"/>
      </w:pPr>
      <w:r>
        <w:t>Ofertas de paz</w:t>
      </w:r>
      <w:r/>
    </w:p>
    <w:p>
      <w:r/>
      <w:r>
        <w:t>Sacrifícios ou ofertas que as pessoas faziam para mostrar que eram gratas a Deus. Essas ofertas mostravam a relação próxima que havia entre Deus e seu povo. É por isso que também são chamadas de ofertas de amizade. Elas também eram realizadas como parte do cumprimento de uma promessa que alguém havia feito. As ofertas podiam ser qualquer coisa que alguém quisesse dar. Os suprimentos que as pessoas deram para construir a tenda sagrada e o templo eram ofertas de paz. Animais eram sacrificados como parte das ofertas de paz. Farinha, óleo e vinho também eram oferecidos. Tanto o sacerdote quanto as pessoas que faziam essa oferta comiam parte dela. Eles comiam depois que era sacrificada. Trombetas eram tocadas durante as ofertas de paz.</w:t>
      </w:r>
      <w:r/>
      <w:r/>
      <w:r/>
    </w:p>
    <w:p>
      <w:pPr>
        <w:pStyle w:val="Heading2"/>
      </w:pPr>
      <w:r>
        <w:t>Ofertas pelo pecado</w:t>
      </w:r>
      <w:r/>
    </w:p>
    <w:p>
      <w:r/>
      <w:r>
        <w:t>Sacrifícios ou ofertas que Deus exigia que seu povo fizesse quando pecavam sem querer. Quando as pessoas percebiam que haviam pecado, tinham que parar. Elas tinham que voltar-se para Deus e confiar nele para perdoá-las. Elas mostrariam isso fazendo uma oferta pelo pecado. Sacrificar um animal era uma maneira de pagar pelo pecado que a pessoa havia cometido. A oferta poderia ser de touros, cabras, cordeiros, pombas, rolas ou farinha fina. Deus exigia que as ofertas pelo pecado fossem feitas assim que o pecado fosse notado. Elas também deveriam ser feitas em um determinado momento do ano. A maioria das ofertas pelo pecado era comida pelos sacerdotes dentro do pátio da tenda sagrada ou do templo. Outras ofertas pelo pecado deveriam ser queimadas completamente. Partes delas eram queimadas no altar. Outras partes eram queimadas fora do acampamento ou da cidade. Quando Jesus se sacrificou na cruz, ele pagou pelos pecados de todas as pessoas. Ele foi a última oferta pelo pecado necessária.</w:t>
      </w:r>
      <w:r/>
      <w:r/>
      <w:r/>
    </w:p>
    <w:p>
      <w:pPr>
        <w:pStyle w:val="Heading2"/>
      </w:pPr>
      <w:r>
        <w:t>Ofertas queimadas</w:t>
      </w:r>
      <w:r/>
    </w:p>
    <w:p>
      <w:r/>
      <w:r>
        <w:t>Sacrifícios ou ofertas de animais machos limpos ou aves que as pessoas escolhiam fazer. Todo o animal, exceto a pele, era queimado. Isso era um sinal de que a pessoa que fazia o sacrifício estava completamente comprometida com Deus. Havia certos momentos em que ofertas queimadas tinham que ser feitas. As pessoas também podiam fazer ofertas queimadas em outros momentos quando quisessem. Trombetas eram tocadas durante as ofertas queimadas.</w:t>
      </w:r>
      <w:r/>
      <w:r/>
      <w:r/>
    </w:p>
    <w:p>
      <w:pPr>
        <w:pStyle w:val="Heading2"/>
      </w:pPr>
      <w:r>
        <w:t>Oficial etíope</w:t>
      </w:r>
      <w:r/>
    </w:p>
    <w:p>
      <w:r/>
      <w:r>
        <w:t>Um funcionário importante do governo da região da Etiópia, na África. Ele administrava o dinheiro da rainha. Não se sabe se ele era judeu. Ele adorava o Deus de Israel e se tornou um seguidor de Jesus. Acredita-se que ele foi o primeiro crente a compartilhar as boas novas sobre Jesus na África.</w:t>
      </w:r>
      <w:r/>
      <w:r/>
      <w:r/>
    </w:p>
    <w:p>
      <w:pPr>
        <w:pStyle w:val="Heading2"/>
      </w:pPr>
      <w:r>
        <w:t>Oliveira</w:t>
      </w:r>
      <w:r/>
    </w:p>
    <w:p>
      <w:r/>
      <w:r>
        <w:t>Uma árvore comum na área ao redor do Mar Mediterrâneo. Oliveiras e seus frutos fornecem comida, óleo, remédio e madeira. Escritores da Bíblia usaram a oliveira como um sinal para explicar outras coisas. As folhas eram um sinal de paz. O óleo era usado para ungir objetos ou pessoas e separá-los como santos. O óleo também era um sinal do Espírito de Deus. O óleo é feito esmagando as azeitonas. Esta é uma imagem do sofrimento de Jesus no Monte das Oliveiras antes de morrer. Oliveiras também são uma imagem do povo de Deus.</w:t>
      </w:r>
      <w:r/>
      <w:r/>
      <w:r/>
    </w:p>
    <w:p>
      <w:pPr>
        <w:pStyle w:val="Heading2"/>
      </w:pPr>
      <w:r>
        <w:t>Onésimo</w:t>
      </w:r>
      <w:r/>
    </w:p>
    <w:p>
      <w:r/>
      <w:r>
        <w:t>Um escravo em Colossos que fugiu de seu mestre Filemom. No idioma grego, Onésimo significa útil. Ele conheceu Paulo e começou a seguir Jesus. Ele se tornou um amigo próximo de Paulo e trabalhou junto com ele. Paulo o enviou de volta para viver com Filemom. Onésimo ajudou a levar as cartas de Paulo aos Colossenses e a Filemom.</w:t>
      </w:r>
      <w:r/>
      <w:r/>
      <w:r/>
    </w:p>
    <w:p>
      <w:pPr>
        <w:pStyle w:val="Heading2"/>
      </w:pPr>
      <w:r>
        <w:t>Oração</w:t>
      </w:r>
      <w:r/>
    </w:p>
    <w:p>
      <w:r/>
      <w:r>
        <w:t>A prática de falar com Deus e ouvir Deus.</w:t>
      </w:r>
      <w:r/>
      <w:r/>
      <w:r/>
    </w:p>
    <w:p>
      <w:pPr>
        <w:pStyle w:val="Heading2"/>
      </w:pPr>
      <w:r>
        <w:t>Oseias</w:t>
      </w:r>
      <w:r/>
    </w:p>
    <w:p>
      <w:r/>
      <w:r>
        <w:t>Um profeta no reino do norte de Israel. Ele profetizou durante o reinado do rei Jeroboão II. Ele profetizou até o momento em que o reino do norte foi destruído pela Assíria. Suas profecias estão registradas no livro de Oseias.</w:t>
      </w:r>
      <w:r/>
      <w:r/>
      <w:r/>
    </w:p>
    <w:p>
      <w:pPr>
        <w:pStyle w:val="Heading2"/>
      </w:pPr>
      <w:r>
        <w:t>Otniel</w:t>
      </w:r>
      <w:r/>
    </w:p>
    <w:p>
      <w:r/>
      <w:r>
        <w:t>Um parente de Calebe e um dos 12 juízes de Israel. Sua esposa era Acsa, filha de Calebe. Ele venceu batalhas por Israel contra o rei de Arã-Naaraim.</w:t>
      </w:r>
      <w:r/>
      <w:r/>
      <w:r/>
    </w:p>
    <w:p>
      <w:pPr>
        <w:pStyle w:val="Heading2"/>
      </w:pPr>
      <w:r>
        <w:t>Pai</w:t>
      </w:r>
      <w:r/>
    </w:p>
    <w:p>
      <w:r/>
      <w:r>
        <w:t>Um nome para Deus. O Pai é Deus, assim como Jesus é Deus, e o Espírito Santo é Deus. Eles são as três pessoas do único e verdadeiro Deus. Deus se revelou como o Pai de Israel durante o Êxodo e chamou Israel de seu filho. Mais tarde, Deus se revelou como o Pai de Jesus. Jesus mostra que Deus é o Pai de todos que fazem parte da família de Deus.</w:t>
      </w:r>
      <w:r/>
      <w:r/>
      <w:r/>
    </w:p>
    <w:p>
      <w:pPr>
        <w:pStyle w:val="Heading2"/>
      </w:pPr>
      <w:r>
        <w:t>Parábolas</w:t>
      </w:r>
      <w:r/>
    </w:p>
    <w:p>
      <w:r/>
      <w:r>
        <w:t>Histórias que Jesus contou para ajudar as pessoas a entender os caminhos de Deus e o reino de Deus. As histórias usavam eventos, lugares e ações da vida real das pessoas. Elas geralmente tinham um ponto principal.</w:t>
      </w:r>
      <w:r/>
      <w:r/>
      <w:r/>
    </w:p>
    <w:p>
      <w:pPr>
        <w:pStyle w:val="Heading2"/>
      </w:pPr>
      <w:r>
        <w:t>Pastor</w:t>
      </w:r>
      <w:r/>
    </w:p>
    <w:p>
      <w:r/>
      <w:r>
        <w:t>Alguém que cuida de ovelhas ou outros animais. No Antigo Testamento, Abraão e muitos em sua linhagem familiar eram pastores. Eles viajavam de um lugar para outro para encontrar pasto para seus rebanhos. Também é uma maneira de falar sobre líderes que cuidam de outras pessoas. Os líderes de Israel eram frequentemente descritos como maus pastores. Deus era o bom pastor para seu povo. No Novo Testamento, os líderes da igreja devem ser pastores dos seguidores de Jesus. O próprio Jesus é o bom pastor do povo de Deus.</w:t>
      </w:r>
      <w:r/>
      <w:r/>
      <w:r/>
    </w:p>
    <w:p>
      <w:pPr>
        <w:pStyle w:val="Heading2"/>
      </w:pPr>
      <w:r>
        <w:t>Patmos</w:t>
      </w:r>
      <w:r/>
    </w:p>
    <w:p>
      <w:r/>
      <w:r>
        <w:t>Uma pequena ilha grega onde viviam poucas pessoas. Está no Mar Egeu, perto do Mar Mediterrâneo. O governo romano controlava a ilha e enviava prisioneiros para lá.</w:t>
      </w:r>
      <w:r/>
      <w:r/>
      <w:r/>
    </w:p>
    <w:p>
      <w:pPr>
        <w:pStyle w:val="Heading2"/>
      </w:pPr>
      <w:r>
        <w:t>Patriarca</w:t>
      </w:r>
      <w:r/>
    </w:p>
    <w:p>
      <w:r/>
      <w:r>
        <w:t>O líder masculino com mais autoridade em um grupo. Este era geralmente o homem mais velho de uma família. Entre o povo de Israel, líderes importantes e reis eram chamados de patriarcas. Eles eram considerados os fundadores da nação de Israel. Isso incluía Abraão, Isaque, Jacó e seus filhos, Moisés e o Rei Davi.</w:t>
      </w:r>
      <w:r/>
      <w:r/>
      <w:r/>
    </w:p>
    <w:p>
      <w:pPr>
        <w:pStyle w:val="Heading2"/>
      </w:pPr>
      <w:r>
        <w:t>Paulo</w:t>
      </w:r>
      <w:r/>
    </w:p>
    <w:p>
      <w:r/>
      <w:r>
        <w:t>Um crente judeu da tribo de Benjamim que era da cidade de Tarso. Na língua hebraica, ele era chamado de Saulo. Na língua grega, ele era chamado de Paulo. Ele era um cidadão romano. Para ganhar dinheiro, ele fazia tendas. Por muitos anos, ele foi um fariseu dedicado. Ele tentou impedir o crescimento da igreja. Depois que Jesus apareceu para ele, ele começou a espalhar as boas novas sobre Jesus. Paulo era um apóstolo. O Novo Testamento inclui muitas cartas que ele escreveu.</w:t>
      </w:r>
      <w:r/>
      <w:r/>
      <w:r/>
    </w:p>
    <w:p>
      <w:pPr>
        <w:pStyle w:val="Heading2"/>
      </w:pPr>
      <w:r>
        <w:t>Paz</w:t>
      </w:r>
      <w:r/>
    </w:p>
    <w:p>
      <w:r/>
      <w:r>
        <w:t>A palavra para paz na língua hebraica é shalom. Significa mais do que um tempo sem luta ou guerra. Significa que há segurança, saúde e justiça. Significa que todos têm o suficiente do que precisam. Significa que os relacionamentos são inteiros e saudáveis. Eles são do jeito que Deus quer que sejam. Isso inclui cada pessoa estar em paz com Deus. Também inclui os relacionamentos entre as pessoas e tudo o mais que Deus criou.</w:t>
      </w:r>
      <w:r/>
      <w:r/>
      <w:r/>
    </w:p>
    <w:p>
      <w:pPr>
        <w:pStyle w:val="Heading2"/>
      </w:pPr>
      <w:r>
        <w:t>Pecado</w:t>
      </w:r>
      <w:r/>
    </w:p>
    <w:p>
      <w:r/>
      <w:r>
        <w:t>Pensamentos, palavras, ações ou desejos que vão contra o que Deus quer. Estes são prejudiciais para a pessoa, para os outros e para o resto da criação. O pecado entrou no mundo quando Adão e Eva desobedeceram a Deus. O pecado destruiu a paz entre Deus e os seres humanos. Ele destruiu a paz entre os seres humanos e a paz entre tudo o que Deus fez. O pecado traz a morte. Ele mantém os seres humanos separados de Deus. A Bíblia descreve o pecado como um mestre e os seres humanos como seus escravos. O pecado é mau. Jesus é o único poderoso o suficiente para destruir o poder do pecado. Só Jesus pode libertar os humanos dele.</w:t>
      </w:r>
      <w:r/>
      <w:r/>
      <w:r/>
    </w:p>
    <w:p>
      <w:pPr>
        <w:pStyle w:val="Heading2"/>
      </w:pPr>
      <w:r>
        <w:t>Pedro</w:t>
      </w:r>
      <w:r/>
    </w:p>
    <w:p>
      <w:r/>
      <w:r>
        <w:t>Um pescador de Betsaida que morava em Cafarnaum. André era seu irmão. Pedro se tornou um dos 12 discípulos de Jesus e foi um dos três seguidores mais próximos de Jesus. Ele também era chamado de Simão, Simão Pedro e Cefas.</w:t>
      </w:r>
      <w:r/>
      <w:r/>
      <w:r/>
    </w:p>
    <w:p>
      <w:pPr>
        <w:pStyle w:val="Heading2"/>
      </w:pPr>
      <w:r>
        <w:t>Pentecostes</w:t>
      </w:r>
      <w:r/>
    </w:p>
    <w:p>
      <w:r/>
      <w:r>
        <w:t>A festa judaica realizada 50 dias após a festa da primeira parte das colheitas. Era chamada de Festa das Semanas ou Pentecostes. As pessoas ofereciam sacrifícios a Deus e agradeciam pela colheita. Os homens israelitas eram obrigados a viajar até a tenda sagrada ou templo para esta festa. É também a festa quando o Espírito Santo veio pela primeira vez aos seguidores de Jesus. Isso aconteceu 50 dias após a ressurreição de Jesus.</w:t>
      </w:r>
      <w:r/>
      <w:r/>
      <w:r/>
    </w:p>
    <w:p>
      <w:pPr>
        <w:pStyle w:val="Heading2"/>
      </w:pPr>
      <w:r>
        <w:t>Perdoar</w:t>
      </w:r>
      <w:r/>
    </w:p>
    <w:p>
      <w:r/>
      <w:r>
        <w:t>Várias palavras das línguas hebraica e grega são usadas na Bíblia para a palavra perdoar. Essas palavras descrevem de muitas maneiras o que significa perdoar e ser perdoado. Uma dívida de dinheiro pode ser perdoada. Isso significa que a pessoa que deve dinheiro não precisa mais pagá-lo de volta. O pecado pode ser perdoado. Deus é quem perdoa o pecado. Isso significa que Deus reconhece qual pecado foi cometido. Deus reconhece qual pessoa ou grupo de pessoas é culpado desse pecado. A culpa é como um peso pesado que Deus tira de alguém quando ele perdoa. Deus remove a culpa da pessoa ou do grupo. É como se Deus pegasse o pecado e o soltasse em algum lugar distante. Deus escolhe não trazer julgamento contra a pessoa ou grupo por causa de seu pecado. Deus está sempre pronto para perdoar as pessoas por seus pecados. Isso acontece porque ele é cheio de misericórdia e amor. Deus quer que todas as pessoas e todos os grupos de pessoas se afastem do pecado. Ele quer que eles peçam a ele para perdoá-los. Deus também quer que todas as pessoas e todos os grupos de pessoas sigam seu exemplo. Ele quer que eles perdoem uns aos outros por seus pecados.</w:t>
      </w:r>
      <w:r/>
      <w:r/>
      <w:r/>
    </w:p>
    <w:p>
      <w:pPr>
        <w:pStyle w:val="Heading2"/>
      </w:pPr>
      <w:r>
        <w:t>Perfeito</w:t>
      </w:r>
      <w:r/>
    </w:p>
    <w:p>
      <w:r/>
      <w:r>
        <w:t>A palavra para perfeito, na língua grega, significa completo ou terminado. Significa que nada está faltando e que algo atingiu o crescimento total.</w:t>
      </w:r>
      <w:r/>
      <w:r/>
      <w:r/>
    </w:p>
    <w:p>
      <w:pPr>
        <w:pStyle w:val="Heading2"/>
      </w:pPr>
      <w:r>
        <w:t>Pérgamo</w:t>
      </w:r>
      <w:r/>
    </w:p>
    <w:p>
      <w:r/>
      <w:r>
        <w:t>Uma cidade importante no território romano da Ásia, perto do Mar Egeu. Era um centro de adoração ao governante romano César e aos falsos deuses romanos.</w:t>
      </w:r>
      <w:r/>
      <w:r/>
      <w:r/>
    </w:p>
    <w:p>
      <w:pPr>
        <w:pStyle w:val="Heading2"/>
      </w:pPr>
      <w:r>
        <w:t>Pérsia</w:t>
      </w:r>
      <w:r/>
    </w:p>
    <w:p>
      <w:r/>
      <w:r>
        <w:t>Um reino, na área conhecida como Irã, atualmente. Tornou-se um governo poderoso que governou muitas outras nações e grupos de pessoas. Muitos persas eram do grupo de pessoas chamado Medos. Susa era uma das cidades capitais. Ciro, Dario, Xerxes e Artaxerxes foram reis da Pérsia. O governo grego assumiu o controle do governo persa em 333 a.C.</w:t>
      </w:r>
      <w:r/>
      <w:r/>
      <w:r/>
    </w:p>
    <w:p>
      <w:pPr>
        <w:pStyle w:val="Heading2"/>
      </w:pPr>
      <w:r>
        <w:t>Pessoas ímpias</w:t>
      </w:r>
      <w:r/>
    </w:p>
    <w:p>
      <w:r/>
      <w:r>
        <w:t>Pessoas que não vivem da maneira que Deus quer que os seres humanos vivam. Elas não amam, adoram e obedecem a Deus. Elas adoram falsos deuses. Elas tentam obter o que é melhor para si mesmas e não servem aos outros. Elas também tentam fazer com que os outros deixem de ser fiéis a Deus e aos seus caminhos. Deus quer que as pessoas ímpias se afastem do pecado e se reconciliem com ele. Deus ressuscitará as pessoas ímpias. Ele as julgará.</w:t>
      </w:r>
      <w:r/>
      <w:r/>
      <w:r/>
    </w:p>
    <w:p>
      <w:pPr>
        <w:pStyle w:val="Heading2"/>
      </w:pPr>
      <w:r>
        <w:t>Pessoas necessitadas</w:t>
      </w:r>
      <w:r/>
    </w:p>
    <w:p>
      <w:r/>
      <w:r>
        <w:t>No Antigo Testamento, as pessoas necessitadas eram aquelas que não tinham terra para cultivar. Sem terra, não podiam cultivar alimentos ou ter gado. Estrangeiros e viúvas eram pessoas necessitadas. Assim eram as crianças cujos pais haviam morrido. As pessoas também eram necessitadas se tivessem terra, mas não tivessem sucesso na agricultura. No Novo Testamento, qualquer pessoa que fosse pobre ou precisasse de ajuda era considerada necessitada.</w:t>
      </w:r>
      <w:r/>
      <w:r/>
      <w:r/>
    </w:p>
    <w:p>
      <w:pPr>
        <w:pStyle w:val="Heading2"/>
      </w:pPr>
      <w:r>
        <w:t>Poço de Betesda</w:t>
      </w:r>
      <w:r/>
    </w:p>
    <w:p>
      <w:r/>
      <w:r>
        <w:t>Uma piscina de água em Jerusalém. Na língua aramaica, Betesda significa casa de misericórdia. A água da piscina era usada no templo. Muitas pessoas acreditavam que a água da piscina curaria suas doenças.</w:t>
      </w:r>
      <w:r/>
      <w:r/>
      <w:r/>
    </w:p>
    <w:p>
      <w:pPr>
        <w:pStyle w:val="Heading2"/>
      </w:pPr>
      <w:r>
        <w:t>Poema</w:t>
      </w:r>
      <w:r/>
    </w:p>
    <w:p>
      <w:r/>
      <w:r>
        <w:t>Uma maneira de falar ou escrever que pode ser como cantar. Muitas vezes, os poemas não descrevem as coisas de forma direta. Eles criam imagens e sinais com palavras. Isso ajuda as pessoas a entenderem o que o orador ou escritor está dizendo. Os poemas descrevem algo explicando como é parecido com outra coisa. A Bíblia inclui muitos poemas escritos em hebraico. Muitos desses foram falados e escritos duas linhas de cada vez. A primeira linha compartilhava uma ideia. Então, a segunda linha completava essa ideia. Fazia isso compartilhando a mesma ideia novamente de uma maneira nova ou diferente. Isso ajudava as pessoas a entenderem e lembrarem o que o orador ou escritor queria dizer.</w:t>
      </w:r>
      <w:r/>
      <w:r/>
      <w:r/>
    </w:p>
    <w:p>
      <w:pPr>
        <w:pStyle w:val="Heading2"/>
      </w:pPr>
      <w:r>
        <w:t>Poema do Alfabeto</w:t>
      </w:r>
      <w:r/>
    </w:p>
    <w:p>
      <w:r/>
      <w:r>
        <w:t>Um poema em que cada linha ou seção começa com uma letra diferente do alfabeto. A primeira linha ou seção começa com a primeira letra do alfabeto. A segunda linha ou seção começa com a segunda letra. Esse padrão continua até o final do alfabeto. Poemas alfabéticos eram comuns na língua hebraica. (</w:t>
      </w:r>
      <w:r>
        <w:t>Poema</w:t>
      </w:r>
      <w:r>
        <w:t>)</w:t>
      </w:r>
      <w:r/>
      <w:r/>
      <w:r/>
    </w:p>
    <w:p>
      <w:pPr>
        <w:pStyle w:val="Heading2"/>
      </w:pPr>
      <w:r>
        <w:t>Presbíteros da igreja</w:t>
      </w:r>
      <w:r/>
    </w:p>
    <w:p>
      <w:r/>
      <w:r>
        <w:t>Seguidores de Jesus que serviam como líderes da igreja. Eles ensinavam a mensagem sobre Jesus fielmente e garantiam que outros fizessem o mesmo. Eles oravam pelas pessoas e ajudavam a tomar decisões importantes para as igrejas.</w:t>
      </w:r>
      <w:r/>
      <w:r/>
      <w:r/>
    </w:p>
    <w:p>
      <w:pPr>
        <w:pStyle w:val="Heading2"/>
      </w:pPr>
      <w:r>
        <w:t>Primeira parte das colheitas</w:t>
      </w:r>
      <w:r/>
    </w:p>
    <w:p>
      <w:r/>
      <w:r>
        <w:t>Os israelitas deviam fazer uma oferta da primeira parte de suas colheitas. Eles faziam isso no início da época de colheita durante a Festa dos Pães Sem Fermento. Isso os lembrava que a terra e o que ela produzia pertenciam a Deus. Lembrava-os de que Deus fornecia tudo o que eles precisavam.</w:t>
      </w:r>
      <w:r/>
      <w:r/>
      <w:r/>
    </w:p>
    <w:p>
      <w:pPr>
        <w:pStyle w:val="Heading2"/>
      </w:pPr>
      <w:r>
        <w:t>Profecia</w:t>
      </w:r>
      <w:r/>
    </w:p>
    <w:p>
      <w:r/>
      <w:r>
        <w:t>Um anúncio sobre o que Deus quer que seja feito ou sobre o que vai acontecer. Essas mensagens vêm de Deus ou da palavra de Deus. Elas são faladas por profetas e isso é chamado de profetizar. As profecias de muitos profetas antes do tempo de Jesus foram escritas. Elas foram incluídas no Antigo Testamento. Juntas, elas são chamadas de Os Profetas. O Espírito Santo faz com que algumas pessoas sejam capazes de profetizar. As mensagens devem ser compartilhadas de uma maneira ordenada que as pessoas possam entender. Elas são compartilhadas para ajudar as pessoas que não conhecem Deus a se voltarem para Deus. Elas são compartilhadas para encorajar as pessoas que já seguem a Deus. Elas são compartilhadas para ajudar as pessoas a entenderem como obedecer a Deus fielmente.</w:t>
      </w:r>
      <w:r/>
      <w:r/>
      <w:r/>
    </w:p>
    <w:p>
      <w:pPr>
        <w:pStyle w:val="Heading2"/>
      </w:pPr>
      <w:r>
        <w:t>Profecias sobre Jesus</w:t>
      </w:r>
      <w:r/>
    </w:p>
    <w:p>
      <w:r/>
      <w:r>
        <w:t>Muitas profecias e promessas registradas no Antigo Testamento apontam para Jesus. Elas mostram o plano de Deus de enviar um Salvador. Este Salvador resgataria o mundo do poder do pecado, da morte e do mal. Apóstolos e escritores do Novo Testamento estudaram essas profecias e promessas. Eles entenderam que as profecias e promessas se cumpriram através da vida e obra de Jesus. Jesus completa o trabalho que Deus vinha fazendo através de Israel por centenas de anos. Jesus é o Salvador que Deus havia prometido enviar (</w:t>
      </w:r>
      <w:r>
        <w:t>Salvador</w:t>
      </w:r>
      <w:r>
        <w:t>).</w:t>
      </w:r>
      <w:r/>
      <w:r/>
      <w:r/>
    </w:p>
    <w:p>
      <w:pPr>
        <w:pStyle w:val="Heading2"/>
      </w:pPr>
      <w:r>
        <w:t>Profeta</w:t>
      </w:r>
      <w:r/>
    </w:p>
    <w:p>
      <w:r/>
      <w:r>
        <w:t>Uma pessoa que Deus escolhe para falar através dela. No Antigo Testamento, os profetas transmitiam ao seu povo ou a outras nações uma mensagem de Deus. Os profetas eram conselheiros dos reis de Israel e Judá. Eles deviam dizer ao rei quando ele não estava sendo fiel a Deus. As profecias de muitos profetas antes do tempo de Jesus foram escritas. (</w:t>
      </w:r>
      <w:r>
        <w:t>Falso profeta</w:t>
      </w:r>
      <w:r>
        <w:t>)</w:t>
      </w:r>
      <w:r/>
      <w:r/>
      <w:r/>
    </w:p>
    <w:p>
      <w:pPr>
        <w:pStyle w:val="Heading2"/>
      </w:pPr>
      <w:r>
        <w:t>Prostituto</w:t>
      </w:r>
      <w:r/>
    </w:p>
    <w:p>
      <w:r/>
      <w:r>
        <w:t>Uma pessoa que faz sexo com outras em troca de algum tipo de pagamento. Algumas pessoas são prostitutas porque não têm outra escolha. Isso acontece com escravos ou pessoas que vivem sob o controle de outra pessoa. Algumas pessoas escolhem ser prostitutas. É assim que ganham dinheiro. Escritores na Bíblia falam sobre pessoas que escolhem ser prostitutas. Elas são um sinal para pessoas ou grupos que tentam fazer outras pessoas pecarem. Elas também são um sinal de não ser fiel ao adorar somente a Deus. O casamento é uma maneira que a Bíblia descreve o relacionamento de Deus com seu povo. Quando seu povo serve a outros deuses, é como não ser fiel no casamento. É como ser um prostituto com falsos deuses. Deus não quer que nenhum ser humano seja um prostituto com seu corpo. Ele também não quer que adorem qualquer coisa ou qualquer um além dele.</w:t>
      </w:r>
      <w:r/>
      <w:r/>
      <w:r/>
    </w:p>
    <w:p>
      <w:pPr>
        <w:pStyle w:val="Heading2"/>
      </w:pPr>
      <w:r>
        <w:t>Protetor da família</w:t>
      </w:r>
      <w:r/>
    </w:p>
    <w:p>
      <w:r/>
      <w:r>
        <w:t>Um parente próximo do sexo masculino que era responsável por ajudar os membros da família necessitados. Outro nome para isso é resgatador. O protetor da família poderia pagar as dívidas dos membros pobres da família. Ele poderia recomprar propriedades que eles haviam vendido. Ele poderia pagar para libertá-los ou libertar seus filhos de trabalhar como servos. O protetor da família também poderia cumprir o dever de seu cunhado. Ele faria isso pela viúva de seu irmão. O protetor da família era uma imagem de como Deus cuidava de Israel. Deus era como o protetor da família que resgatava os israelitas quando estavam em necessidade. O protetor da família também é uma imagem do que Jesus faz pela humanidade. Jesus é como o protetor da família que resgata os pecadores que estão em necessidade. Ele redime todos os que confiam nele. Ele os resgata do poder do pecado, da morte e do mal.</w:t>
      </w:r>
      <w:r/>
      <w:r/>
      <w:r/>
    </w:p>
    <w:p>
      <w:pPr>
        <w:pStyle w:val="Heading2"/>
      </w:pPr>
      <w:r>
        <w:t>Provérbio</w:t>
      </w:r>
      <w:r/>
    </w:p>
    <w:p>
      <w:r/>
      <w:r>
        <w:t>Um ditado curto e sábio. Provérbios surgem quando uma pessoa ou uma comunidade estuda a vida no mundo. À medida que estudam, aprendem lições e percebem padrões. Esses padrões são sobre como a vida no mundo funciona. A pessoa ou comunidade coloca essas lições e padrões em palavras como um poema curto. Provérbios são transmitidos nas famílias e comunidades por centenas de anos. Um provérbio não é uma promessa de que a vida sempre funciona de acordo com o padrão que descreve.</w:t>
      </w:r>
      <w:r/>
      <w:r/>
      <w:r/>
    </w:p>
    <w:p>
      <w:pPr>
        <w:pStyle w:val="Heading2"/>
      </w:pPr>
      <w:r>
        <w:t>Próximo</w:t>
      </w:r>
      <w:r/>
    </w:p>
    <w:p>
      <w:r/>
      <w:r>
        <w:t xml:space="preserve">Ao longo da Bíblia, </w:t>
      </w:r>
      <w:r>
        <w:rPr>
          <w:i/>
        </w:rPr>
        <w:t xml:space="preserve">próximo </w:t>
      </w:r>
      <w:r>
        <w:t>é uma maneira de falar sobre outras pessoas. As pessoas da linha familiar de Jacó entendiam que todos os outros israelitas eram seus próximos. Eles os tratavam melhor do que tratavam os forasteiros. (</w:t>
      </w:r>
      <w:r>
        <w:t>Forasteiro</w:t>
      </w:r>
      <w:r>
        <w:t>) No Novo Testamento, Jesus ensinou que todos os seres humanos são próximos uns dos outros. Todas as pessoas devem ser tratadas com amor e respeito.</w:t>
      </w:r>
      <w:r/>
      <w:r/>
      <w:r/>
    </w:p>
    <w:p>
      <w:pPr>
        <w:pStyle w:val="Heading2"/>
      </w:pPr>
      <w:r>
        <w:t>Puro ou impuro</w:t>
      </w:r>
      <w:r/>
    </w:p>
    <w:p>
      <w:r/>
      <w:r>
        <w:t>Maneiras que a Bíblia descreve o que é ou não aceitável para Deus. As coisas são consideradas puras quando estão de acordo com o que Deus quer. As coisas são consideradas impuras quando vão contra o que Deus quer. Os pensamentos, palavras e ações das pessoas podem ser puros ou impuros. A Bíblia também chama as coisas puras de limpas e as impuras de imundas. O Espírito Santo vive entre as pessoas que vivem de maneiras puras. Pessoas que vivem de maneiras impuras não podem estar próximas de Deus. No Antigo Testamento, Deus deu ao seu povo maneiras de serem consideradas puras e limpas. Quando Jesus veio, seu sacrifício na cruz tornou seus seguidores puros. Os seguidores de Jesus permanecem puros seguindo o exemplo de vida de Jesus. (</w:t>
      </w:r>
      <w:r>
        <w:t>Limpo ou imundo</w:t>
      </w:r>
      <w:r>
        <w:t>)</w:t>
      </w:r>
      <w:r/>
      <w:r/>
      <w:r/>
    </w:p>
    <w:p>
      <w:pPr>
        <w:pStyle w:val="Heading2"/>
      </w:pPr>
      <w:r>
        <w:t>Quatro seres viventes</w:t>
      </w:r>
      <w:r/>
    </w:p>
    <w:p>
      <w:r/>
      <w:r>
        <w:t>Seres espirituais vistos por Ezequiel e João em visões. Assim como os serafins na visão de Isaías, eles dão glória a Deus. Eles adoram a Deus e fazem o que ele quer que seja feito. Ezequiel os chamou de querubins. Havia estátuas desses seres sobre a arca da aliança.</w:t>
      </w:r>
      <w:r/>
      <w:r/>
      <w:r/>
    </w:p>
    <w:p>
      <w:pPr>
        <w:pStyle w:val="Heading2"/>
      </w:pPr>
      <w:r>
        <w:t>Querida mulher</w:t>
      </w:r>
      <w:r/>
    </w:p>
    <w:p>
      <w:r/>
      <w:r>
        <w:t>Uma maneira respeitosa que Jesus falava com as mulheres. Ele chamava algumas mulheres que ele curou de querida mulher. Outras vezes ele chamava sua mãe Maria de querida mulher. Isso mostrava bondade e cuidado.</w:t>
      </w:r>
      <w:r/>
      <w:r/>
      <w:r/>
    </w:p>
    <w:p>
      <w:pPr>
        <w:pStyle w:val="Heading2"/>
      </w:pPr>
      <w:r>
        <w:t>Raabe</w:t>
      </w:r>
      <w:r/>
    </w:p>
    <w:p>
      <w:r/>
      <w:r>
        <w:t>Uma mulher da cidade de Jericó em Canaã. Ela trabalhava como prostituta. Ela escondeu os espiões enviados por Josué e os manteve seguros. Quando os israelitas destruíram Jericó, eles salvaram Raabe e sua família. Ela se tornou parte do povo de Deus. Davi e Jesus eram de sua linhagem familiar.</w:t>
      </w:r>
      <w:r/>
      <w:r/>
      <w:r/>
    </w:p>
    <w:p>
      <w:pPr>
        <w:pStyle w:val="Heading2"/>
      </w:pPr>
      <w:r>
        <w:t>Rabino</w:t>
      </w:r>
      <w:r/>
    </w:p>
    <w:p>
      <w:r/>
      <w:r>
        <w:t>Um professor judeu do sexo masculino. Os rabinos geralmente estudavam o Antigo Testamento e outros escritos judaicos nas escolas. Eles geralmente eram treinados por outros rabinos. Pessoas que queriam aprender com eles e ser como eles se tornariam seus discípulos. Geralmente, apenas meninos e homens eram discípulos ou estudantes. Jesus era um rabino, embora não tivesse sido treinado como os rabinos de sua época. Ele acolhia tanto mulheres quanto homens como seus alunos.</w:t>
      </w:r>
      <w:r/>
      <w:r/>
      <w:r/>
    </w:p>
    <w:p>
      <w:pPr>
        <w:pStyle w:val="Heading2"/>
      </w:pPr>
      <w:r>
        <w:t>Raquel</w:t>
      </w:r>
      <w:r/>
    </w:p>
    <w:p>
      <w:r/>
      <w:r>
        <w:t>A segunda filha de Labão e segunda esposa de Jacó. Lia era sua irmã e Bila era sua serva. Ela era pastora. Jacó a amava mais do que amava Lia. Ela se tornou mãe de José e Benjamim.</w:t>
      </w:r>
      <w:r/>
      <w:r/>
      <w:r/>
    </w:p>
    <w:p>
      <w:pPr>
        <w:pStyle w:val="Heading2"/>
      </w:pPr>
      <w:r>
        <w:t>Rebeca</w:t>
      </w:r>
      <w:r/>
    </w:p>
    <w:p>
      <w:r/>
      <w:r>
        <w:t>A filha de Betuel e irmã de Labão da Mesopotâmia. Ela se casou com Isaque e se tornou a mãe de Jacó e Esaú.</w:t>
      </w:r>
      <w:r/>
      <w:r/>
      <w:r/>
    </w:p>
    <w:p>
      <w:pPr>
        <w:pStyle w:val="Heading2"/>
      </w:pPr>
      <w:r>
        <w:t>Recomprar</w:t>
      </w:r>
      <w:r/>
    </w:p>
    <w:p>
      <w:r/>
      <w:r>
        <w:t>Recuperar algo ou alguém que foi dado ou vendido. Isso é feito pagando o preço pela coisa ou pela pessoa. Outra palavra para isso é redimir. Aquele que compra de volta a coisa ou pessoa é chamado de redentor. Deus comprou de volta os israelitas quando eles eram escravos no Egito. Isso mostrou que ele era o redentor deles. Quando Jesus morreu na cruz, ele pagou o preço para comprar de volta todos os pecadores. Ele redime todos os que confiam nele. Ele os redime do poder do pecado, da morte e do mal.</w:t>
      </w:r>
      <w:r/>
      <w:r/>
      <w:r/>
    </w:p>
    <w:p>
      <w:pPr>
        <w:pStyle w:val="Heading2"/>
      </w:pPr>
      <w:r>
        <w:t>Rei</w:t>
      </w:r>
      <w:r/>
    </w:p>
    <w:p>
      <w:r/>
      <w:r>
        <w:t>O governante com a maior autoridade entre certos grupos de pessoas. Deus deveria ser o Rei dos israelitas. Os reis humanos em Israel deveriam liderar o povo da maneira que Deus os liderava. Isso era muito diferente de como os reis de outros grupos de pessoas lideravam. Os reis israelitas deveriam estudar as leis de Deus e obedecê-las. Eles deveriam ajudar o povo a permanecer fiel à aliança de Deus. Os reis israelitas deveriam proteger as pessoas que eram fracas e necessitadas. Eles não deveriam ter muitas esposas ou se tornar muito ricos. Eles deveriam ser humildes. Eles não deveriam tratar seu povo como escravos. Eles não deveriam confiar em armas e cavalos para vencer batalhas. Os reis israelitas deveriam confiar em Deus e servi-lo somente.</w:t>
      </w:r>
      <w:r/>
      <w:r/>
      <w:r/>
    </w:p>
    <w:p>
      <w:pPr>
        <w:pStyle w:val="Heading2"/>
      </w:pPr>
      <w:r>
        <w:t>Reino de Deus</w:t>
      </w:r>
      <w:r/>
    </w:p>
    <w:p>
      <w:r/>
      <w:r>
        <w:t>O governo de Deus como Rei sobre tudo o que Ele criou. Isso inclui o céu e a terra. O reino de Deus também é chamado de reino dos céus. Um dia todos reconhecerão que Deus tem autoridade completa e todo o poder. Todos e tudo servirão e adorarão somente a Deus. A vida para tudo o que Deus criou será do jeito que Deus sempre quis. Jesus anunciou a mensagem sobre o reino de Deus. Ele ensinou sobre isso através de parábolas. O Reino vem à terra em um processo lento. Começou através da obra de Jesus. Continua se espalhando à medida que a igreja continua sendo fiel a Jesus. (</w:t>
      </w:r>
      <w:r>
        <w:t>Céu</w:t>
      </w:r>
      <w:r>
        <w:t>)</w:t>
      </w:r>
      <w:r/>
      <w:r/>
      <w:r/>
    </w:p>
    <w:p>
      <w:pPr>
        <w:pStyle w:val="Heading2"/>
      </w:pPr>
      <w:r>
        <w:t>Reino de sacerdotes</w:t>
      </w:r>
      <w:r/>
    </w:p>
    <w:p>
      <w:r/>
      <w:r>
        <w:t>Deus queria que os israelitas fossem um reino de sacerdotes e uma nação santa. Eles se tornariam essas coisas se fossem fiéis ao pacto do Monte Sinai. Como outros grupos de pessoas, eles se tornariam um reino e uma nação. Mas Deus não queria que eles vivessem como outros grupos de pessoas. Ele queria que fossem um tipo diferente de reino e nação. Cada israelita conheceria Deus de perto e o serviria. Dessa forma, eles seriam como sacerdotes. Todos juntos obedeceriam a Deus e tratariam os outros da maneira que Deus os ensinou. Isso mostraria como eram diferentes das outras nações. Dessa forma, eles seriam separados ou santos como Deus era santo. É assim que os israelitas seriam uma nação santa.</w:t>
      </w:r>
      <w:r/>
      <w:r/>
      <w:r/>
    </w:p>
    <w:p>
      <w:pPr>
        <w:pStyle w:val="Heading2"/>
      </w:pPr>
      <w:r>
        <w:t>Reino do Norte</w:t>
      </w:r>
      <w:r/>
    </w:p>
    <w:p>
      <w:r/>
      <w:r>
        <w:t>A terra e as tribos de Israel governadas por reis que não eram da linha familiar de Davi. Também era chamada de Israel ou Efraim. Cidades importantes no reino do norte eram Dã, Betel e Samaria. Samaria se tornou a capital. O reino do norte começou quando Jeroboão levou muitos israelitas a se recusarem a seguir Roboão. Terminou em 722 a.C. quando a Assíria tomou o controle de Samaria. O povo do reino do norte nunca retornou do exílio. Profetas do reino do norte incluíam Aías, Jeú, Micaías, Elias, Eliseu, Amós, Jonas, Oseias e Miqueias. Os reis foram Jeroboão, Nadabe, Baasa, Elá, Zinri, Onri, Acabe, Acazias, Jorão, Jeú, Jeoacaz, Jeoás, Jeroboão II, Zacarias, Salum, Menaém, Pecaías, Peca e Oseias. Nenhum desses reis foi fiel ao pacto do Monte Sinai.</w:t>
      </w:r>
      <w:r/>
      <w:r/>
      <w:r/>
    </w:p>
    <w:p>
      <w:pPr>
        <w:pStyle w:val="Heading2"/>
      </w:pPr>
      <w:r>
        <w:t>Reino do Sul</w:t>
      </w:r>
      <w:r/>
    </w:p>
    <w:p>
      <w:r/>
      <w:r>
        <w:t>A terra e as tribos de Israel governadas por reis da linhagem da família de Davi. Também era chamada de Judá. Incluía as tribos de Judá e Benjamim e alguns israelitas de outras tribos. Algumas cidades importantes no reino do sul eram Hebrom, Laquis e Jerusalém. Jerusalém era a capital. O reino do sul começou quando Roboão perdeu sua autoridade sobre dez das tribos de Israel. O reino teve seu fim em 586 a.C. quando a Babilônia tomou o controle de Jerusalém. Algumas pessoas do reino do sul retornaram após serem exiladas na Babilônia. Alguns profetas do reino do sul incluem Joel, Isaías, Miqueias, Sofonias, Jeremias, Habacuque e Ezequiel. Os reis foram Roboão, Abias, Asa, Josafá, Jeorão, Acazias, Atalia (rainha), Joás, Amazias, Uzias, Jotão, Acaz, Ezequias, Manassés, Amom, Josias, Jeoacaz, Jeoaquim, Joaquim e Zedequias. Apenas alguns desses reis foram fiéis à aliança do Monte Sinai. São eles: Asa, Josafá, Joás, Amazias, Uzias, Jotão, Ezequias e Josias.</w:t>
      </w:r>
      <w:r/>
      <w:r/>
      <w:r/>
    </w:p>
    <w:p>
      <w:pPr>
        <w:pStyle w:val="Heading2"/>
      </w:pPr>
      <w:r>
        <w:t>Ressurreição</w:t>
      </w:r>
      <w:r/>
    </w:p>
    <w:p>
      <w:r/>
      <w:r>
        <w:t>Ressurgir dos mortos para viver novamente. Os judeus discordavam sobre se haveria ou não uma ressurreição após a morte das pessoas. Jesus trouxe algumas pessoas de volta à vida depois que elas morreram. No entanto, essas pessoas não viveram para sempre. Elas morreram novamente mais tarde. Isso não aconteceu com Jesus. Na ressurreição de Jesus, Deus o ressuscitou dos mortos para viver para sempre. Ele nunca mais morreu. Deus um dia trará todas as pessoas que morreram de volta à vida.</w:t>
      </w:r>
      <w:r/>
      <w:r/>
      <w:r/>
    </w:p>
    <w:p>
      <w:pPr>
        <w:pStyle w:val="Heading2"/>
      </w:pPr>
      <w:r>
        <w:t>Retorno de Jesus, O</w:t>
      </w:r>
      <w:r/>
    </w:p>
    <w:p>
      <w:r/>
      <w:r>
        <w:t>Quando Jesus retornar à terra para governar completamente como Rei. Depois que ele ressuscitou dos mortos, ele foi governar com o Pai no céu. Quando ele retornar, todas as pessoas reconhecerão que ele é Senhor e Rei. Jesus acabará com todo o mal na terra. Ele unirá o céu e a terra como um só no reino de Deus.</w:t>
      </w:r>
      <w:r/>
      <w:r/>
      <w:r/>
    </w:p>
    <w:p>
      <w:pPr>
        <w:pStyle w:val="Heading2"/>
      </w:pPr>
      <w:r>
        <w:t>Rio Eufrates</w:t>
      </w:r>
      <w:r/>
    </w:p>
    <w:p>
      <w:r/>
      <w:r>
        <w:t>Um rio que atravessa os países agora chamados Turquia, Síria e Iraque. Foi um rio importante nos reinos da Babilônia e da Pérsia. No tempo de Jesus, o Eufrates formava uma das fronteiras das terras do governo romano.</w:t>
      </w:r>
      <w:r/>
      <w:r/>
      <w:r/>
    </w:p>
    <w:p>
      <w:pPr>
        <w:pStyle w:val="Heading2"/>
      </w:pPr>
      <w:r>
        <w:t>Rio Jordão</w:t>
      </w:r>
      <w:r/>
    </w:p>
    <w:p>
      <w:r/>
      <w:r>
        <w:t>O maior rio na terra de Israel. Ele flui de norte a sul do Mar da Galileia até o Mar Morto.</w:t>
      </w:r>
      <w:r/>
      <w:r/>
      <w:r/>
    </w:p>
    <w:p>
      <w:pPr>
        <w:pStyle w:val="Heading2"/>
      </w:pPr>
      <w:r>
        <w:t>Rio Nilo</w:t>
      </w:r>
      <w:r/>
    </w:p>
    <w:p>
      <w:r/>
      <w:r>
        <w:t>O rio mais longo da África. Ele flui através da parte nordeste da África até o Mar Mediterrâneo. O solo ao redor do Nilo é muito rico e bom para a agricultura.</w:t>
      </w:r>
      <w:r/>
      <w:r/>
      <w:r/>
    </w:p>
    <w:p>
      <w:pPr>
        <w:pStyle w:val="Heading2"/>
      </w:pPr>
      <w:r>
        <w:t>Roboão</w:t>
      </w:r>
      <w:r/>
    </w:p>
    <w:p>
      <w:r/>
      <w:r>
        <w:t>O filho de Salomão e uma mulher amonita chamada Naamá. Enquanto Roboão era rei, a nação de Israel se dividiu em dois reinos. Roboão governou o reino do sul de Judá. Ele foi um líder tolo que fez coisas más e adorou falsos deuses. Ele não teve a riqueza ou o poder que Salomão tinha.</w:t>
      </w:r>
      <w:r/>
      <w:r/>
      <w:r/>
    </w:p>
    <w:p>
      <w:pPr>
        <w:pStyle w:val="Heading2"/>
      </w:pPr>
      <w:r>
        <w:t>Roma</w:t>
      </w:r>
      <w:r/>
    </w:p>
    <w:p>
      <w:r/>
      <w:r>
        <w:t>Um reino na área ao redor do Mar Mediterrâneo que durou centenas de anos. A capital também era chamada de Roma. Tornou-se um governo poderoso que governou muitas outras nações e grupos de pessoas. Governou sobre Israel durante os tempos do Novo Testamento. Por muitos anos foi liderado por imperadores poderosos. O governo romano tratou mal muitos dos seguidores de Jesus.</w:t>
      </w:r>
      <w:r/>
      <w:r/>
      <w:r/>
    </w:p>
    <w:p>
      <w:pPr>
        <w:pStyle w:val="Heading2"/>
      </w:pPr>
      <w:r>
        <w:t>Rúben</w:t>
      </w:r>
      <w:r/>
    </w:p>
    <w:p>
      <w:r/>
      <w:r>
        <w:t>O filho mais velho de Jacó e Lia. No idioma hebraico, o nome Rúben significa olhe um filho. Parece com a palavra para ele viu meu sofrimento. Rúben teve relações sexuais com a concubina de seu pai, Bila. Por causa disso, ele não teve os direitos de ser o filho mais velho de Jacó. Sua linhagem familiar se tornou uma tribo de Israel.</w:t>
      </w:r>
      <w:r/>
      <w:r/>
      <w:r/>
    </w:p>
    <w:p>
      <w:pPr>
        <w:pStyle w:val="Heading2"/>
      </w:pPr>
      <w:r>
        <w:t>Rute</w:t>
      </w:r>
      <w:r/>
    </w:p>
    <w:p>
      <w:r/>
      <w:r>
        <w:t>Uma mulher de Moabe e nora de Noemi. Quando seu marido morreu, ela deixou Moabe e foi para Israel com Noemi. Ela se casou com um israelita chamado Boaz e se tornou bisavó de Davi.</w:t>
      </w:r>
      <w:r/>
      <w:r/>
      <w:r/>
    </w:p>
    <w:p>
      <w:pPr>
        <w:pStyle w:val="Heading2"/>
      </w:pPr>
      <w:r>
        <w:t>Sabedoria</w:t>
      </w:r>
      <w:r/>
    </w:p>
    <w:p>
      <w:r/>
      <w:r>
        <w:t>Habilidade, capacidade, conhecimento e compreensão sobre algo. A sabedoria de Deus inclui bom senso e ser capaz de distinguir o certo do errado. Inclui saber o que é justo e correto e fazer isso. Inclui tomar a ação necessária quando é preciso. É baseada no respeito a Deus. A sabedoria é o oposto da tolice. A sabedoria de Deus é uma bênção espiritual que Deus dá ao seu povo. O livro de Provérbios descreve como a sabedoria fez parte da criação do mundo por Deus. 1 Coríntios 1.30 descreve Jesus como a sabedoria de Deus.</w:t>
      </w:r>
      <w:r/>
      <w:r/>
      <w:r/>
    </w:p>
    <w:p>
      <w:pPr>
        <w:pStyle w:val="Heading2"/>
      </w:pPr>
      <w:r>
        <w:t>Sacerdote</w:t>
      </w:r>
      <w:r/>
    </w:p>
    <w:p>
      <w:r/>
      <w:r>
        <w:t>Alguém cujo trabalho é ajudar as pessoas a adorar. Na aliança do Monte Sinai, Deus deu instruções sobre os sacerdotes. Eles deviam ajudar as pessoas a adorá-lo e ensinar as leis de Deus. Eles eram homens da linhagem da família de Arão e serviam apenas ao verdadeiro Deus (</w:t>
      </w:r>
      <w:r>
        <w:t>Levitas</w:t>
      </w:r>
      <w:r>
        <w:t xml:space="preserve">, </w:t>
      </w:r>
      <w:r>
        <w:t>Arão</w:t>
      </w:r>
      <w:r>
        <w:t>). Eles o serviam na tenda sagrada e depois no templo. Eles faziam sacrifícios a Deus em favor do povo. Eles seguiam leis especiais para serem limpos e puros. Isso permitia que tocassem coisas sagradas. Também permitia que estivessem próximos de Deus na tenda sagrada ou no templo. Pessoas que não eram sacerdotes não podiam fazer essas coisas. Deus também disse que todos os israelitas eram sacerdotes. Isso não significava que todos o serviam na tenda sagrada ou no templo. Significava que todo israelita podia conhecer Deus de perto. Todo israelita podia servi-lo e adorá-lo.</w:t>
      </w:r>
      <w:r/>
      <w:r/>
      <w:r/>
    </w:p>
    <w:p>
      <w:pPr>
        <w:pStyle w:val="Heading2"/>
      </w:pPr>
      <w:r>
        <w:t>Sacrificar crianças</w:t>
      </w:r>
      <w:r/>
    </w:p>
    <w:p>
      <w:r/>
      <w:r>
        <w:t>Matar crianças como uma forma de adorar e honrar falsos deuses. As pessoas sacrificavam crianças para mostrar o quanto estavam comprometidas com os falsos deuses. Elas também faziam isso para obter uma bênção dos falsos deuses. Essa prática era comum nos tempos e lugares registrados no Antigo Testamento. O verdadeiro Deus mostrou que não deveria ser adorado dessa maneira. As leis de Deus deixam muito claro que os seres humanos não devem ser sacrificados. Isso inclui crianças. Os capítulos 18 e 20 de Levítico falam sobre isso.</w:t>
      </w:r>
      <w:r/>
      <w:r/>
      <w:r/>
    </w:p>
    <w:p>
      <w:pPr>
        <w:pStyle w:val="Heading2"/>
      </w:pPr>
      <w:r>
        <w:t>Sacrifício</w:t>
      </w:r>
      <w:r/>
    </w:p>
    <w:p>
      <w:r/>
      <w:r>
        <w:t>Algo dado a Deus como uma oferta. É uma maneira de adorar a Deus. As instruções de Deus na Lei de Moisés ensinaram seu povo a fazer sacrifícios para ele. Eles ofereciam a Deus seus animais, colheitas e outras coisas que possuíam. Eles os levariam à tenda sagrada ou ao templo. Alguns sacrifícios eram ofertas pelo pecado para pagar pelos pecados das pessoas. Era assim que eles eram perdoados e reconciliados com Deus. Outros sacrifícios eram para agradecer a Deus por suas bênçãos. No Novo Testamento, Jesus se ofereceu como sacrifício. Ele entregou sua vida como oferta pelo pecado para pagar pelos pecados das pessoas. Seu sacrifício torna as pessoas que acreditam nele reconciliadas com Deus. Os seguidores de Jesus mostram que são gratos por seu sacrifício renunciando a muitas coisas. Enquanto continuam o trabalho de Jesus na terra, eles renunciam a dinheiro e coisas que possuem. Eles renunciam a coisas que esperam fazer ou ter. Eles podem até mesmo renunciar às suas vidas. Eles oferecem tudo o que têm a Deus porque confiam nele e o amam. Eles fazem sacrifícios para fazer o que é bom para os outros.</w:t>
      </w:r>
      <w:r/>
      <w:r/>
      <w:r/>
    </w:p>
    <w:p>
      <w:pPr>
        <w:pStyle w:val="Heading2"/>
      </w:pPr>
      <w:r>
        <w:t>Sacrifício de animais</w:t>
      </w:r>
      <w:r/>
    </w:p>
    <w:p>
      <w:r/>
      <w:r>
        <w:t>Uma certa maneira de matar animais. Isso era feito para adorar e honrar alguém ou um deus. Essa prática era comum nos tempos e lugares registrados na Bíblia. Seguidores do verdadeiro Deus sacrificavam animais para mostrar que estavam se afastando do pecado. A morte do animal era um sinal da morte e do dano que o pecado traz. Também era um sinal do castigo pelos pecados que os seres humanos cometem. Animais eram mortos em vez de seres humanos. Dessa forma, os animais eram sacrificados para pagar pelos pecados das pessoas. Pessoas que adoravam falsos deuses sacrificavam animais por diferentes razões. Faziam isso para mostrar o quanto estavam comprometidos com seus falsos deuses. Faziam isso para obter uma bênção. Faziam isso porque achavam que os falsos deuses estavam com fome ou estavam zangados.</w:t>
      </w:r>
      <w:r/>
      <w:r/>
      <w:r/>
    </w:p>
    <w:p>
      <w:pPr>
        <w:pStyle w:val="Heading2"/>
      </w:pPr>
      <w:r>
        <w:t>Saduceus</w:t>
      </w:r>
      <w:r/>
    </w:p>
    <w:p>
      <w:r/>
      <w:r>
        <w:t>O grupo de líderes religiosos judeus com mais autoridade em Jerusalém. Isso foi durante os tempos do Novo Testamento. Eles estavam encarregados do templo e trabalhavam de perto com os governantes romanos. Eles não acreditavam em anjos ou que Deus ressuscitava pessoas dos mortos. Eles não acreditavam que Jesus era o Messias que Deus havia prometido enviar. A maioria dos saduceus se opunha a Jesus e seus ensinamentos.</w:t>
      </w:r>
      <w:r/>
      <w:r/>
      <w:r/>
    </w:p>
    <w:p>
      <w:pPr>
        <w:pStyle w:val="Heading2"/>
      </w:pPr>
      <w:r>
        <w:t>Salomão</w:t>
      </w:r>
      <w:r/>
    </w:p>
    <w:p>
      <w:r/>
      <w:r>
        <w:t>O filho de Davi e Bate-Seba que se tornou rei de Israel. Deus lhe deu o nome de Jedidias. Na língua hebraica, Jedidias significa amado pelo Senhor. Este nome mostrou que Deus havia escolhido Salomão para ser o rei que sucederia Davi. Salomão era o rei quando o templo foi construído em Jerusalém. Ele era muito sábio e muito rico. Ele escreveu muitos provérbios e canções. Mais tarde em seu reinado, Salomão deixou de ser fiel a Deus. Isso levou a nação de Israel a se separar em dois reinos.</w:t>
      </w:r>
      <w:r/>
      <w:r/>
      <w:r/>
    </w:p>
    <w:p>
      <w:pPr>
        <w:pStyle w:val="Heading2"/>
      </w:pPr>
      <w:r>
        <w:t>Salvação</w:t>
      </w:r>
      <w:r/>
    </w:p>
    <w:p>
      <w:r/>
      <w:r>
        <w:t>Quando Deus vem e resgata seu povo. Ao longo de centenas de anos, Deus lentamente mostrou seu plano de salvação. Os israelitas e judeus estavam esperando que Deus os salvasse. Eles esperavam que ele os salvasse de uma vez por todas de seus inimigos. Eles pensavam que seus inimigos eram exércitos humanos ou pessoas que os tratavam mal. Mas Deus está comprometido em salvar tudo o que ele criou. Ele vai salvá-lo do poder do pecado, da morte e do mal. Isso inclui todas as pessoas que confiam nele. Isso ficou claro quando Jesus morreu na cruz e ressuscitou dos mortos. Quando as pessoas acreditam em Jesus, ele as resgata do poder do pecado, da morte e do mal. Este é o começo de sua salvação. Todos que acreditam em Jesus são salvos para sempre. A salvação será completa quando Jesus retornar à terra. (</w:t>
      </w:r>
      <w:r>
        <w:t>Acreditar em</w:t>
      </w:r>
      <w:r>
        <w:t>)</w:t>
      </w:r>
      <w:r/>
      <w:r/>
      <w:r/>
    </w:p>
    <w:p>
      <w:pPr>
        <w:pStyle w:val="Heading2"/>
      </w:pPr>
      <w:r>
        <w:t>Salvador</w:t>
      </w:r>
      <w:r/>
    </w:p>
    <w:p>
      <w:r/>
      <w:r>
        <w:t>Deus salvou os israelitas da escravidão no Egito. Ele os salvou de seus inimigos muitas vezes ao longo do Antigo Testamento. Ele era o único poderoso o suficiente para salvá-los. Dessa forma, ele se mostrou ser o único Salvador deles. Ele também prometeu enviar um Salvador que viveria entre eles. Este era Jesus, o Messias. Jesus salva aqueles que acreditam nele e o seguem. Ele os salva do poder do pecado, da morte e do mal.</w:t>
      </w:r>
      <w:r/>
      <w:r/>
      <w:r/>
    </w:p>
    <w:p>
      <w:pPr>
        <w:pStyle w:val="Heading2"/>
      </w:pPr>
      <w:r>
        <w:t>Samaria</w:t>
      </w:r>
      <w:r/>
    </w:p>
    <w:p>
      <w:r/>
      <w:r>
        <w:t>A capital do reino do norte de Israel. Onri fez de Samaria o centro do governo do reino do norte. Acabe fez dela o centro das práticas de adoração do reino do norte. Os assírios tomaram o controle da cidade e da área ao redor em 722 a.C. Eles trouxeram outros grupos de pessoas para viver lá. Esses grupos de pessoas se misturaram com os israelitas que ficaram em Samaria. Seus filhos ficaram conhecidos como samaritanos. Na época dos romanos, Samaria era uma área de Israel. Ficava entre a Galileia ao norte e a Judeia ao sul. No tempo de Jesus, os samaritanos afirmavam ser da linhagem de Abraão. Judeus e samaritanos geralmente se tratavam como inimigos.</w:t>
      </w:r>
      <w:r/>
      <w:r/>
      <w:r/>
    </w:p>
    <w:p>
      <w:pPr>
        <w:pStyle w:val="Heading2"/>
      </w:pPr>
      <w:r>
        <w:t>Samuel</w:t>
      </w:r>
      <w:r/>
    </w:p>
    <w:p>
      <w:r/>
      <w:r>
        <w:t>Um israelita que serviu ao povo de Deus como profeta, sacerdote e juiz. No idioma hebraico, o nome Samuel significa ser ouvido por Deus. O nome também pode significar emprestado por Deus. Samuel foi fiel a Deus durante toda a sua vida. Ele era filho de Elcana e Ana. Ele era da tribo de Levi através da linhagem de Corá. Seus filhos eram Joel e Abias. Samuel foi criado como nazireu na tenda sagrada em Siló. Ele começou a servir os israelitas como profeta quando era jovem. Ele serviu como sacerdote após a morte de Eli. Quando ele serviu como juiz, Deus libertou os israelitas dos filisteus. Samuel ungiu primeiro Saul e depois Davi como rei.</w:t>
      </w:r>
      <w:r/>
      <w:r/>
      <w:r/>
    </w:p>
    <w:p>
      <w:pPr>
        <w:pStyle w:val="Heading2"/>
      </w:pPr>
      <w:r>
        <w:t>Sangue</w:t>
      </w:r>
      <w:r/>
    </w:p>
    <w:p>
      <w:r/>
      <w:r>
        <w:t>Ao longo da Bíblia, há dois significados para a palavra sangue. O primeiro significado é o líquido vermelho dentro dos corpos de humanos e animais. O segundo significado é um sinal de vida. A vida é um presente de Deus. O sangue era considerado importante porque mostrava que um animal ou uma pessoa estava viva. Perder sangue era entendido como levar à morte. Portanto, qualquer coisa que tivesse a ver com perda de sangue era considerada impura. Como o sangue era importante, ele era usado para tornar as coisas sagradas e limpas. Borrifar sangue de sacrifícios em alguém ou algo era um sinal. Mostrava que a pessoa ou objeto havia sido purificado da morte e do pecado.</w:t>
      </w:r>
      <w:r/>
      <w:r/>
      <w:r/>
    </w:p>
    <w:p>
      <w:pPr>
        <w:pStyle w:val="Heading2"/>
      </w:pPr>
      <w:r>
        <w:t>Sansão</w:t>
      </w:r>
      <w:r/>
    </w:p>
    <w:p>
      <w:r/>
      <w:r>
        <w:t>Um dos 12 juízes de Israel. Ele era da tribo de Dã e seu pai era Manoá. O anjo do Senhor apareceu à sua mãe para anunciar seu nascimento. Ele deveria viver como nazireu por toda a sua vida. Deus usou Sansão para libertar os israelitas de serem maltratados pelos filisteus.</w:t>
      </w:r>
      <w:r/>
      <w:r/>
      <w:r/>
    </w:p>
    <w:p>
      <w:pPr>
        <w:pStyle w:val="Heading2"/>
      </w:pPr>
      <w:r>
        <w:t>Santo</w:t>
      </w:r>
      <w:r/>
    </w:p>
    <w:p>
      <w:r/>
      <w:r>
        <w:t>Ser separado. Deus é santo. Isso significa que ele é diferente de tudo o que existe. Na Bíblia, certos lugares eram santos. Isso porque as pessoas estavam cientes de que Deus estava presente ali. Certas coisas eram santas. Isso significava que elas eram usadas de maneiras especiais para adorar a Deus. O oposto de santo é profano ou mau. Coisas que são profanas não podem estar na presença de Deus.</w:t>
      </w:r>
      <w:r/>
      <w:r/>
      <w:r/>
    </w:p>
    <w:p>
      <w:pPr>
        <w:pStyle w:val="Heading2"/>
      </w:pPr>
      <w:r>
        <w:t>Sara</w:t>
      </w:r>
      <w:r/>
    </w:p>
    <w:p>
      <w:r/>
      <w:r>
        <w:t>Uma mulher da Mesopotâmia que era esposa de Abraão. Ela era filha de Tera, mas de uma mãe diferente de Abraão. Deus mudou o nome de Sarai para Sara no capítulo 17 de Gênesis. Na língua hebraica, Sarai e Sara significam princesa ou mulher nobre. Por muitos anos, ela não podia ter filhos. Deus prometeu que ela teria um filho. Quando ela já era muito velha, deu à luz a Isaque.</w:t>
      </w:r>
      <w:r/>
      <w:r/>
      <w:r/>
    </w:p>
    <w:p>
      <w:pPr>
        <w:pStyle w:val="Heading2"/>
      </w:pPr>
      <w:r>
        <w:t>Sardes</w:t>
      </w:r>
      <w:r/>
    </w:p>
    <w:p>
      <w:r/>
      <w:r>
        <w:t>Uma cidade importante no território romano da Ásia. Havia um templo para a deusa Artemis lá.</w:t>
      </w:r>
      <w:r/>
      <w:r/>
      <w:r/>
    </w:p>
    <w:p>
      <w:pPr>
        <w:pStyle w:val="Heading2"/>
      </w:pPr>
      <w:r>
        <w:t>Saul</w:t>
      </w:r>
      <w:r/>
    </w:p>
    <w:p>
      <w:r/>
      <w:r>
        <w:t>O primeiro rei de Israel. Ele era filho de Quis e era da tribo de Benjamim. Ele era muito alto e bonito. Como rei, ele parou de confiar e obedecer a Deus. Por causa disso, sua linhagem familiar não continuou a governar em Israel. Saul foi controlado pelo medo e pelo ciúme. Ele tentou muito matar Davi. Ele morreu em uma batalha contra os filisteus.</w:t>
      </w:r>
      <w:r/>
      <w:r/>
      <w:r/>
    </w:p>
    <w:p>
      <w:pPr>
        <w:pStyle w:val="Heading2"/>
      </w:pPr>
      <w:r>
        <w:t>Segunda morte</w:t>
      </w:r>
      <w:r/>
    </w:p>
    <w:p>
      <w:r/>
      <w:r>
        <w:t>Uma maneira de descrever o julgamento final de Deus contra aqueles que se recusam a segui-lo. Eles são destruídos e separados de Deus para sempre. João descreveu o lugar onde ocorreu a segunda morte como um lago de fogo. Também foi chamado de lago de enxofre ardente. Aqueles que foram lançados nele não teriam parte no reino de Deus na terra.</w:t>
      </w:r>
      <w:r/>
      <w:r/>
      <w:r/>
    </w:p>
    <w:p>
      <w:pPr>
        <w:pStyle w:val="Heading2"/>
      </w:pPr>
      <w:r>
        <w:t>Selo</w:t>
      </w:r>
      <w:r/>
    </w:p>
    <w:p>
      <w:r/>
      <w:r>
        <w:t>Existem vários significados para a palavra selo na Bíblia. O primeiro significado é fechar algo ou trancá-lo. O segundo é colocar em vigor um acordo ou pacto. O terceiro significado é um pedaço de cera pegajosa. As pessoas colocavam a cera em pergaminhos ou papéis importantes para fechá-los. Somente pessoas com permissão deveriam quebrar o selo e abrir os papéis. O último significado é uma marca oficial ou real que mostra quem alguém é. Um selo que era pressionado em papéis ou outras coisas deixava sua marca neles. Isso mostrava que a pessoa concordava com algo ou que pertencia a ela.</w:t>
      </w:r>
      <w:r/>
      <w:r/>
      <w:r/>
    </w:p>
    <w:p>
      <w:pPr>
        <w:pStyle w:val="Heading2"/>
      </w:pPr>
      <w:r>
        <w:t>Sem</w:t>
      </w:r>
      <w:r/>
    </w:p>
    <w:p>
      <w:r/>
      <w:r>
        <w:t>O segundo filho de Noé. Ele e sua esposa foram salvos do dilúvio porque estavam na arca. Ele tratou seu pai com respeito quando Noé ficou bêbado após o dilúvio. Sem seguiu a Deus. Noé reconheceu Sem como o líder entre seus irmãos. Ele proferiu uma bênção sobre a família de Sem.</w:t>
      </w:r>
      <w:r/>
      <w:r/>
      <w:r/>
    </w:p>
    <w:p>
      <w:pPr>
        <w:pStyle w:val="Heading2"/>
      </w:pPr>
      <w:r>
        <w:t>Senhor</w:t>
      </w:r>
      <w:r/>
    </w:p>
    <w:p>
      <w:r/>
      <w:r>
        <w:t>O nome que os israelitas usavam para falar sobre Deus. Na língua hebraica, o nome é composto pelas letras YHWH. Ninguém sabe exatamente o que esse nome significa. Essas letras soam como as palavras hebraicas para Eu sou quem eu sou.</w:t>
      </w:r>
      <w:r/>
      <w:r/>
      <w:r/>
    </w:p>
    <w:p>
      <w:pPr>
        <w:pStyle w:val="Heading2"/>
      </w:pPr>
      <w:r>
        <w:t>Senhor - Governante</w:t>
      </w:r>
      <w:r/>
    </w:p>
    <w:p>
      <w:r/>
      <w:r>
        <w:t>Um título para um governante, líder ou mestre. É usado como um título para Deus na Bíblia. Significa que Deus tem autoridade sobre tudo e todos. Nos tempos do Novo Testamento, senhor era usado como um título para o imperador romano. Significava que César tinha autoridade em todos os lugares onde o governo romano estava no controle. Os seguidores de Jesus o chamavam de Senhor. Isso significava que eles reconheciam que Jesus é Deus. Eles reconheciam que Jesus tem autoridade completa sobre tudo e todos. Os seguidores de Jesus desafiaram a autoridade de César quando chamaram Jesus de Senhor.</w:t>
      </w:r>
      <w:r/>
      <w:r/>
      <w:r/>
    </w:p>
    <w:p>
      <w:pPr>
        <w:pStyle w:val="Heading2"/>
      </w:pPr>
      <w:r>
        <w:t>Senhor Jesus Cristo</w:t>
      </w:r>
      <w:r/>
    </w:p>
    <w:p>
      <w:r/>
      <w:r>
        <w:t>Um título para Jesus que o descreve de muitas maneiras. Como Senhor, ele tem autoridade sobre todos os outros governantes na terra. Como Jesus, ele é um judeu que viveu em Israel quando o governo romano estava no controle. Jesus também é o Filho de Deus. Como Cristo, ele é o Messias e Rei judeu. O título Senhor Jesus Cristo significa que Jesus é o Rei de tudo. Significa que ele é o Salvador que resgata o povo de Deus e o mundo natural. Ele os resgata do pecado, da morte e do mal. Significa que ele é digno de adoração porque ele é Deus.</w:t>
      </w:r>
      <w:r/>
      <w:r/>
      <w:r/>
    </w:p>
    <w:p>
      <w:pPr>
        <w:pStyle w:val="Heading2"/>
      </w:pPr>
      <w:r>
        <w:t>Seom e Ogue</w:t>
      </w:r>
      <w:r/>
    </w:p>
    <w:p>
      <w:r/>
      <w:r>
        <w:t>Dois reis amorreus que viviam a leste do Rio Jordão. Seom era o rei de Hesbom e Ogue era o rei de Basã. Os israelitas pediram permissão para viajar por suas terras em paz. Seom e Ogue os atacaram, mas os israelitas venceram as batalhas. Algumas das tribos israelitas escolheram permanecer e viver nessas terras.</w:t>
      </w:r>
      <w:r/>
      <w:r/>
      <w:r/>
    </w:p>
    <w:p>
      <w:pPr>
        <w:pStyle w:val="Heading2"/>
      </w:pPr>
      <w:r>
        <w:t>Separado</w:t>
      </w:r>
      <w:r/>
    </w:p>
    <w:p>
      <w:r/>
      <w:r>
        <w:t>No Antigo Testamento, havia dois significados para ser separado. O primeiro significado era para pessoas, sacerdotes, profetas e coisas que eram separadas. Pessoas, sacerdotes e profetas podiam ser separados para servir a Deus de maneiras especiais. Coisas como animais, terras e objetos também podiam ser separados para o Senhor. Isso significava que eles não eram usados da maneira normal. Eles deviam ser usados apenas de maneiras especiais para servir a Deus. O segundo significado era quando pessoas ou coisas eram separadas para serem destruídas. Esta era uma maneira de Deus trazer juízo contra os atos malignos das pessoas.</w:t>
      </w:r>
      <w:r/>
      <w:r/>
      <w:r/>
    </w:p>
    <w:p>
      <w:pPr>
        <w:pStyle w:val="Heading2"/>
      </w:pPr>
      <w:r>
        <w:t>Seres espirituais</w:t>
      </w:r>
      <w:r/>
    </w:p>
    <w:p>
      <w:r/>
      <w:r>
        <w:t>Seres que não têm corpos como os corpos dos humanos ou de outras criaturas na terra. Eles também são chamados de seres celestiais. Eles podem parecer humanos, mesmo que não tenham corpos humanos. Deus é um ser espiritual. Ele criou todos os outros seres espirituais. (</w:t>
      </w:r>
      <w:r>
        <w:t>Anjo</w:t>
      </w:r>
      <w:r>
        <w:t>)</w:t>
      </w:r>
      <w:r/>
      <w:r/>
      <w:r/>
    </w:p>
    <w:p>
      <w:pPr>
        <w:pStyle w:val="Heading2"/>
      </w:pPr>
      <w:r>
        <w:t>Seres espirituais malignos</w:t>
      </w:r>
      <w:r/>
    </w:p>
    <w:p>
      <w:r/>
      <w:r>
        <w:t>Seres espirituais que Deus criou, mas que se voltaram contra ele. Estes incluem demônios, espíritos malignos e anjos que não servem a Deus. Os seres espirituais malignos trabalham contra Deus. O diabo é o líder deles. Eles podem usar seu poder para controlar pessoas e entrar nelas. Humanos podem adorar e servir seres espirituais malignos no lugar de Deus. Quando humanos fazem isso, tornam-se escravos do poder do pecado e da morte. Jesus expulsou espíritos malignos de muitas pessoas. Eles não podem estar dentro ou controlar pessoas que acreditam em Jesus e o seguem. O Espírito Santo dá aos seguidores de Jesus poder para expulsar seres espirituais malignos assim como Jesus fez. (</w:t>
      </w:r>
      <w:r>
        <w:t>Diabo</w:t>
      </w:r>
      <w:r>
        <w:t>)</w:t>
      </w:r>
      <w:r/>
      <w:r/>
      <w:r/>
    </w:p>
    <w:p>
      <w:pPr>
        <w:pStyle w:val="Heading2"/>
      </w:pPr>
      <w:r>
        <w:t>Seres humanos</w:t>
      </w:r>
      <w:r/>
    </w:p>
    <w:p>
      <w:r/>
      <w:r>
        <w:t>Deus criou os seres humanos à sua semelhança. Ele queria que eles vivessem para sempre em completa paz com ele. Eles deveriam viver em paz uns com os outros e com o resto da criação. Mas Adão e Eva pecaram. Desde então, o pecado e a morte têm controlado os seres humanos. Os seres humanos pecam. Os seres humanos morrem.</w:t>
      </w:r>
      <w:r/>
      <w:r/>
      <w:r/>
    </w:p>
    <w:p>
      <w:pPr>
        <w:pStyle w:val="Heading2"/>
      </w:pPr>
      <w:r>
        <w:t>Servo de Deus</w:t>
      </w:r>
      <w:r/>
    </w:p>
    <w:p>
      <w:r/>
      <w:r>
        <w:t>Um servo que Deus prometeu enviar para ajudar o povo de Deus. O livro de Isaías inclui várias profecias sobre este servo. Deus escolheu este servo para compartilhar os ensinamentos de Deus com seu povo. Deus separou este servo para liderar seu povo com justiça. Ele sofreria enquanto servia. O servo às vezes é descrito como o povo de Israel. Ele às vezes é descrito como um profeta ou alguém que ajudou o povo de Deus. Outras vezes, o servo é descrito como um salvador que viria no futuro. Em Atos capítulo 3, Pedro mostrou como o servo descrito em Isaías também era o Messias judeu. Pedro então mostrou como Jesus é este Servo e Messias.</w:t>
      </w:r>
      <w:r/>
      <w:r/>
      <w:r/>
    </w:p>
    <w:p>
      <w:pPr>
        <w:pStyle w:val="Heading2"/>
      </w:pPr>
      <w:r>
        <w:t>Servos</w:t>
      </w:r>
      <w:r/>
    </w:p>
    <w:p>
      <w:r/>
      <w:r>
        <w:t>Os israelitas eram permitidos trabalhar como servos para outros israelitas. Isso era para ajudá-los a pagar as dívidas que deviam. Após seis anos de trabalho, eles tinham a opção de serem libertados. Se escolhessem ser libertados, recebiam comida e gado. O servo também podia optar por continuar trabalhando para a mesma família por toda a vida. Os servos não deviam ser maltratados ou considerados escravos. Isso porque Deus os havia libertado da escravidão no Egito. Eles nunca mais deveriam ser escravos. Ser escravos novamente era uma das maldições da aliança.</w:t>
      </w:r>
      <w:r/>
      <w:r/>
      <w:r/>
    </w:p>
    <w:p>
      <w:pPr>
        <w:pStyle w:val="Heading2"/>
      </w:pPr>
      <w:r>
        <w:t>Sete</w:t>
      </w:r>
      <w:r/>
    </w:p>
    <w:p>
      <w:r/>
      <w:r>
        <w:t>O número usado na Bíblia para falar sobre coisas que estão completas. Mostra que as coisas estão terminadas e perfeitas.</w:t>
      </w:r>
      <w:r/>
      <w:r/>
      <w:r/>
    </w:p>
    <w:p>
      <w:pPr>
        <w:pStyle w:val="Heading2"/>
      </w:pPr>
      <w:r>
        <w:t>Sete</w:t>
      </w:r>
      <w:r/>
    </w:p>
    <w:p>
      <w:r/>
      <w:r>
        <w:t>Um filho de Adão e Eva. Ele era semelhante a Adão de maneiras que Caim não era. Ele seguiu a Deus. Deus escolheu trabalhar através da linhagem familiar de Sete em seu plano para salvar o mundo. Jesus era da linhagem familiar de Sete.</w:t>
      </w:r>
      <w:r/>
      <w:r/>
      <w:r/>
    </w:p>
    <w:p>
      <w:pPr>
        <w:pStyle w:val="Heading2"/>
      </w:pPr>
      <w:r>
        <w:t>Shemá</w:t>
      </w:r>
      <w:r/>
    </w:p>
    <w:p>
      <w:r/>
      <w:r>
        <w:t>Uma oração judaica que inclui Deuteronômio 6.4. Em hebraico, a primeira palavra de Deuteronômio 6.4 é shema. Significa ouvir e agir com base no que foi ouvido. Em hebraico, ouvir e fazer são entendidos como a mesma coisa. O Shema explica sobre o que era a aliança de Deus com os israelitas. Deus é o único e verdadeiro Deus. Os israelitas deviam obedecer apenas a Deus. Isso era verdade para cada pessoa. Também era verdade para eles como comunidade. Eles deviam obedecer aos Dez Mandamentos e todas as leis de Deus. Muitas coisas os ajudariam a lembrar quem é Deus e o que ele ordenou. Eles deviam falar sobre seus mandamentos o tempo todo, em todos os lugares e com todos. Eles deviam escrevê-los. Eles deviam colocar lembretes em suas roupas, seus corpos, suas casas e seus portões. Eles deviam fazer perguntas sobre Deus livremente e falar sobre ele com seus filhos. Jesus usou as palavras do Shemá em Marcos 12.29.</w:t>
      </w:r>
      <w:r/>
      <w:r/>
      <w:r/>
    </w:p>
    <w:p>
      <w:pPr>
        <w:pStyle w:val="Heading2"/>
      </w:pPr>
      <w:r>
        <w:t>Silas</w:t>
      </w:r>
      <w:r/>
    </w:p>
    <w:p>
      <w:r/>
      <w:r>
        <w:t>Um líder entre os crentes em Jerusalém. Ele trabalhou com Paulo, Barnabé e Pedro. Ele era um profeta e cidadão romano. Ele ajudou a levar uma carta importante da igreja de Jerusalém para as igrejas gentias. Ele também ajudou Paulo e Pedro a escrever cartas para as igrejas.</w:t>
      </w:r>
      <w:r/>
      <w:r/>
      <w:r/>
    </w:p>
    <w:p>
      <w:pPr>
        <w:pStyle w:val="Heading2"/>
      </w:pPr>
      <w:r>
        <w:t>Siló</w:t>
      </w:r>
      <w:r/>
    </w:p>
    <w:p>
      <w:r/>
      <w:r>
        <w:t>Uma importante cidade israelita na região montanhosa de Efraim. Ficava ao norte de Jerusalém. Josué montou a tenda sagrada lá quando os israelitas entraram em Canaã.</w:t>
      </w:r>
      <w:r/>
      <w:r/>
      <w:r/>
    </w:p>
    <w:p>
      <w:pPr>
        <w:pStyle w:val="Heading2"/>
      </w:pPr>
      <w:r>
        <w:t>Siloé</w:t>
      </w:r>
      <w:r/>
    </w:p>
    <w:p>
      <w:r/>
      <w:r>
        <w:t>Um lugar dentro das muralhas de Jerusalém onde havia uma piscina de água fresca. Siloé significa enviado. A primeira piscina lá foi construída pelo Rei Ezequias. Os babilônios a destruíram, mas foi reconstruída na época de Neemias. A água da piscina era derramada no altar durante a Festa dos Tabernáculos. A água da piscina vinha da fonte de Giom. Havia também uma torre lá que caiu durante o tempo de Jesus e matou 18 pessoas.</w:t>
      </w:r>
      <w:r/>
      <w:r/>
      <w:r/>
    </w:p>
    <w:p>
      <w:pPr>
        <w:pStyle w:val="Heading2"/>
      </w:pPr>
      <w:r>
        <w:t>Simão de Cirene</w:t>
      </w:r>
      <w:r/>
    </w:p>
    <w:p>
      <w:r/>
      <w:r>
        <w:t>Um homem de Cirene que carregou parte da cruz de Jesus. Soldados romanos o obrigaram a fazer isso. Cirene ficava no país agora chamado Líbia, na África. Muitos judeus que falavam a língua grega viviam lá. Eles viajavam para Jerusalém para as festas judaicas. Os filhos de Simão se chamavam Alexandre e Rufo. Este Rufo pode ser o mesmo Rufo de quem Paulo falou em Romanos 16.13.</w:t>
      </w:r>
      <w:r/>
      <w:r/>
      <w:r/>
    </w:p>
    <w:p>
      <w:pPr>
        <w:pStyle w:val="Heading2"/>
      </w:pPr>
      <w:r>
        <w:t>Sinagoga</w:t>
      </w:r>
      <w:r/>
    </w:p>
    <w:p>
      <w:r/>
      <w:r>
        <w:t>Lugares onde os judeus do período do Novo Testamento se reuniam para adorar a Deus. Eles liam em voz alta a Lei de Moisés e os Profetas. Então, mestres judeus chamados de rabinos ensinavam o povo. Isso acontecia no dia de sábado. Havia sinagogas em todas as terras controladas pelo governo romano.</w:t>
      </w:r>
      <w:r/>
      <w:r/>
      <w:r/>
    </w:p>
    <w:p>
      <w:pPr>
        <w:pStyle w:val="Heading2"/>
      </w:pPr>
      <w:r>
        <w:t>Sinédrio</w:t>
      </w:r>
      <w:r/>
    </w:p>
    <w:p>
      <w:r/>
      <w:r>
        <w:t>Um grupo de 70 líderes religiosos. Eles tinham a maior autoridade nos tribunais judaicos na época de Jesus. O Sinédrio também era chamado de Conselho Judaico. Eles cuidavam do templo em Jerusalém e tomavam decisões importantes para o povo judeu. Tanto fariseus quanto saduceus serviam no Sinédrio. O Sinédrio se opôs a Jesus. Eles também se opuseram aos apóstolos que espalharam a notícia de que Jesus havia ressuscitado dos mortos.</w:t>
      </w:r>
      <w:r/>
      <w:r/>
      <w:r/>
    </w:p>
    <w:p>
      <w:pPr>
        <w:pStyle w:val="Heading2"/>
      </w:pPr>
      <w:r>
        <w:t>Siquém</w:t>
      </w:r>
      <w:r/>
    </w:p>
    <w:p>
      <w:r/>
      <w:r>
        <w:t>Uma cidade em Canaã que se tornou uma cidade importante em Israel. Abraão e Jacó construíram altares a Deus lá. Siquém também era o nome do homem que estuprou Diná. Os irmãos de Diná mataram Siquém e os homens da cidade por causa do que Siquém fez.</w:t>
      </w:r>
      <w:r/>
      <w:r/>
      <w:r/>
    </w:p>
    <w:p>
      <w:pPr>
        <w:pStyle w:val="Heading2"/>
      </w:pPr>
      <w:r>
        <w:t>Sodoma e Gomorra</w:t>
      </w:r>
      <w:r/>
    </w:p>
    <w:p>
      <w:r/>
      <w:r>
        <w:t>Duas cidades em Canaã. As pessoas que viviam lá eram conhecidas por fazer coisas más. O sobrinho de Abraão, Ló, morava em Sodoma. Deus destruiu Sodoma e Gomorra, mas salvou Ló. Deus destruiu essas cidades por causa de seus caminhos maus.</w:t>
      </w:r>
      <w:r/>
      <w:r/>
      <w:r/>
    </w:p>
    <w:p>
      <w:pPr>
        <w:pStyle w:val="Heading2"/>
      </w:pPr>
      <w:r>
        <w:t>Sonhos</w:t>
      </w:r>
      <w:r/>
    </w:p>
    <w:p>
      <w:r/>
      <w:r>
        <w:t>Uma maneira pela qual Deus se revela e revela seus planos às pessoas. Às vezes a mensagem de Deus através de um sonho é muito clara para as pessoas. Outras vezes pode não ser clara para elas. Deus dá a algumas pessoas a capacidade de entender os sonhos de outras pessoas. Eles ajudam os outros a entender a mensagem de Deus. Nem todos os sonhos são mensagens de Deus. As pessoas não fazem os sonhos de Deus acontecerem. Eles são um presente de Deus.</w:t>
      </w:r>
      <w:r/>
      <w:r/>
      <w:r/>
    </w:p>
    <w:p>
      <w:pPr>
        <w:pStyle w:val="Heading2"/>
      </w:pPr>
      <w:r>
        <w:t>Sumo sacerdote</w:t>
      </w:r>
      <w:r/>
    </w:p>
    <w:p>
      <w:r/>
      <w:r>
        <w:t>O líder religioso com mais autoridade em Israel. O sumo sacerdote deveria ser um homem da tribo de Levi. Ele deveria ser da linhagem da família de Arão. O sumo sacerdote deveria ensinar o povo como Moisés havia feito. Ele tinha deveres especiais na tenda sagrada de Deus e mais tarde no templo. Apenas o sumo sacerdote tinha permissão para entrar na Sala mais Sagrada. Ele dizia ao povo o que Deus queria que eles fizessem. Ele também fazia os sacrifícios para que os pecados de Israel fossem perdoados.</w:t>
      </w:r>
      <w:r/>
      <w:r/>
      <w:r/>
    </w:p>
    <w:p>
      <w:pPr>
        <w:pStyle w:val="Heading2"/>
      </w:pPr>
      <w:r>
        <w:t>Superapóstolo</w:t>
      </w:r>
      <w:r/>
    </w:p>
    <w:p>
      <w:r/>
      <w:r>
        <w:t>Como Paulo chamou certos líderes judeus. Esses líderes se opuseram ao seu trabalho nas igrejas que ele ajudou a iniciar. Comparados a Paulo, eles pareciam fortes, bem-sucedidos, saudáveis e ricos. Eles contavam mentiras sobre Paulo e alegavam que ele estava sempre causando problemas. Eles se aproveitavam dos novos crentes e não serviam as pessoas com amor. Eles fingiam servir a Deus, mas estavam, na verdade, servindo a Satanás ao fazer o mal.</w:t>
      </w:r>
      <w:r/>
      <w:r/>
      <w:r/>
    </w:p>
    <w:p>
      <w:pPr>
        <w:pStyle w:val="Heading2"/>
      </w:pPr>
      <w:r>
        <w:t>Susã</w:t>
      </w:r>
      <w:r/>
    </w:p>
    <w:p>
      <w:r/>
      <w:r>
        <w:t>Uma das capitais do governo persa. Estava localizada a leste do Rio Tigre no país que agora é chamado de Irã.</w:t>
      </w:r>
      <w:r/>
      <w:r/>
      <w:r/>
    </w:p>
    <w:p>
      <w:pPr>
        <w:pStyle w:val="Heading2"/>
      </w:pPr>
      <w:r>
        <w:t>Tábuas de pedra</w:t>
      </w:r>
      <w:r/>
    </w:p>
    <w:p>
      <w:r/>
      <w:r>
        <w:t>Pedaços de pedra que Moisés esculpiu da rocha. Deus escreveu nelas as palavras dos Dez Mandamentos e a lei da aliança. Elas eram a cópia escrita do acordo da aliança entre Deus e os israelitas. Moisés quebrou o primeiro conjunto de tábuas. Ele as quebrou quando viu os israelitas adorando a estátua de um bezerro de metal. Mais tarde, Deus escreveu o acordo da aliança em duas novas tábuas. Estas foram guardadas na arca da aliança.</w:t>
      </w:r>
      <w:r/>
      <w:r/>
      <w:r/>
    </w:p>
    <w:p>
      <w:pPr>
        <w:pStyle w:val="Heading2"/>
      </w:pPr>
      <w:r>
        <w:t>Tamar</w:t>
      </w:r>
      <w:r/>
    </w:p>
    <w:p>
      <w:r/>
      <w:r>
        <w:t>A nora de Judá. Seus dois primeiros maridos eram filhos de Judá, mas ambos morreram. Depois disso, Judá dormiu com Tamar sem saber quem ela era. Ela engravidou e teve filhos gêmeos. Jesus é da linhagem familiar do filho de Tamar, Perez. Esta é uma Tamar diferente da filha do Rei Davi.</w:t>
      </w:r>
      <w:r/>
      <w:r/>
      <w:r/>
    </w:p>
    <w:p>
      <w:pPr>
        <w:pStyle w:val="Heading2"/>
      </w:pPr>
      <w:r>
        <w:t>Tamar - Davi</w:t>
      </w:r>
      <w:r/>
    </w:p>
    <w:p>
      <w:r/>
      <w:r>
        <w:t>A filha de Davi e Maaca. Ela e Absalão tinham os mesmos pais. Ela e Amnom tinham o mesmo pai. Amnom estuprou Tamar quando ela era virgem. Em seguida ele a expulsou de sua casa. Naquela época, isso era o mesmo que divorciar-se dela. Ser estuprada e depois não se casar trouxe vergonha para Tamar em sua comunidade. Isso significava que ela provavelmente não se casaria nem teria uma família própria. Ela morou com Absalão depois que isso aconteceu.</w:t>
      </w:r>
      <w:r/>
      <w:r/>
      <w:r/>
    </w:p>
    <w:p>
      <w:pPr>
        <w:pStyle w:val="Heading2"/>
      </w:pPr>
      <w:r>
        <w:t>Teimoso</w:t>
      </w:r>
      <w:r/>
    </w:p>
    <w:p>
      <w:r/>
      <w:r>
        <w:t>Uma maneira de descrever pessoas que se recusam a ouvir a Deus ou obedecê-lo. A Bíblia dá exemplos de pessoas que escolheram ser assim. Ela também fala sobre episódios em que Deus tornou as pessoas teimosas. Isso aconteceu com o Faraó durante o Êxodo. Também aconteceu quando os cananeus atacaram o exército de Josué. Isso não significa que Deus faz com que certas pessoas não acreditem nele. O Faraó e os exércitos cananeus mostraram que se recusavam a acreditar em Deus. Eles estavam determinados a impedir o que Deus queria que fosse feito. Mas Deus garantiu que a sua vontade fosse realizada. Ele usou a teimosia deles como uma maneira de realizar seus planos e propósitos.</w:t>
      </w:r>
      <w:r/>
      <w:r/>
      <w:r/>
    </w:p>
    <w:p>
      <w:pPr>
        <w:pStyle w:val="Heading2"/>
      </w:pPr>
      <w:r>
        <w:t>Templo</w:t>
      </w:r>
      <w:r/>
    </w:p>
    <w:p>
      <w:r/>
      <w:r>
        <w:t>O edifício em Jerusalém onde as pessoas podiam ir para adorar a Deus. O templo também era chamado de casa do Senhor ou casa de Deus. O primeiro foi construído quando Salomão era rei. Deus estava presente com seu povo no templo. Os babilônios o destruíram no ano 586 a.C. Muitos anos depois, os judeus construíram outro. Após a destruição deste templo pelos romanos no ano 70 d.C., os judeus nunca chegaram a construir outro. Jesus chamou o templo de casa de seu Pai. Jesus disse que seu corpo era o novo templo. Isso porque Deus estava presente com seu povo através de Jesus. Deus permanece presente na terra através daqueles que seguem Jesus. Eles são preenchidos com o Espírito Santo. Por causa disso, os crentes são descritos como um novo templo.</w:t>
      </w:r>
      <w:r/>
      <w:r/>
      <w:r/>
    </w:p>
    <w:p>
      <w:pPr>
        <w:pStyle w:val="Heading2"/>
      </w:pPr>
      <w:r>
        <w:t>Tenda do encontro</w:t>
      </w:r>
      <w:r/>
    </w:p>
    <w:p>
      <w:r/>
      <w:r>
        <w:t>Uma tenda fora do acampamento israelita perto do Monte Sinai. Deus se encontrou com Moisés e os israelitas lá através da coluna de nuvem. Certas mulheres serviam na entrada e Josué ficava na tenda o tempo todo. Depois que a tenda sagrada foi construída, a tenda do encontro não foi mais usada. Mas a tenda sagrada também era chamada de tenda do encontro.</w:t>
      </w:r>
      <w:r/>
      <w:r/>
      <w:r/>
    </w:p>
    <w:p>
      <w:pPr>
        <w:pStyle w:val="Heading2"/>
      </w:pPr>
      <w:r>
        <w:t>Tenda sagrada</w:t>
      </w:r>
      <w:r/>
    </w:p>
    <w:p>
      <w:r/>
      <w:r>
        <w:t>A tenda onde Deus viveu entre os israelitas depois que eles saíram do Egito. É onde ele conversou com Moisés e com o povo de Israel. Deus deu a Moisés instruções claras sobre como fazê-la. A tenda sagrada incluía a arca da aliança e um altar para incenso. Incluía candelabros e uma mesa para o pão sagrado. Incluía um altar para sacrifícios e um pátio. Incluía uma grande bacia de água para os sacerdotes lavarem as mãos e os pés. Trabalhadores habilidosos fizeram a tenda de acordo com o padrão que Deus mostrou a Moisés no Monte Sinai. Os israelitas levaram a tenda sagrada com eles para onde quer que viajassem. Também era um sinal de como Deus trabalharia através de Jesus muitos anos depois.</w:t>
      </w:r>
      <w:r/>
      <w:r/>
      <w:r/>
    </w:p>
    <w:p>
      <w:pPr>
        <w:pStyle w:val="Heading2"/>
      </w:pPr>
      <w:r>
        <w:t>Teófilo</w:t>
      </w:r>
      <w:r/>
    </w:p>
    <w:p>
      <w:r/>
      <w:r>
        <w:t>A pessoa para quem Lucas escreveu seu evangelho e o livro de Atos. O nome Teófilo significa amigo de Deus. O que Lucas escreveu pode ajudar qualquer pessoa que ama a Deus. Lucas pode ter usado o nome Teófilo para se referir a outro cristão. Ele pode ter feito isso para manter o nome da pessoa em segredo para protegê-la. Lucas chamou Teófilo de excelentíssimo. Isso pode significar que Teófilo era um oficial do governo romano.</w:t>
      </w:r>
      <w:r/>
      <w:r/>
      <w:r/>
    </w:p>
    <w:p>
      <w:pPr>
        <w:pStyle w:val="Heading2"/>
      </w:pPr>
      <w:r>
        <w:t>Tessalônica</w:t>
      </w:r>
      <w:r/>
    </w:p>
    <w:p>
      <w:r/>
      <w:r>
        <w:t>Uma cidade grega no território romano da Macedônia. Estava na área que agora é o norte da Grécia. Paulo viajou para lá em sua segunda viagem. Suas cartas aos tessalonicenses foram escritas para a igreja lá.</w:t>
      </w:r>
      <w:r/>
      <w:r/>
      <w:r/>
    </w:p>
    <w:p>
      <w:pPr>
        <w:pStyle w:val="Heading2"/>
      </w:pPr>
      <w:r>
        <w:t>Teste</w:t>
      </w:r>
      <w:r/>
    </w:p>
    <w:p>
      <w:r/>
      <w:r>
        <w:t>Momentos em que as pessoas devem fazer uma escolha difícil. Elas devem escolher entre obedecer a Deus ou fazer o que querem fazer. A escolha que fazem mostra se confiam em Deus para fornecer o que precisam. O propósito por trás do teste não é fazer com que as pessoas cometam erros ou sofram. O propósito é que elas recebam mais da graça de Deus. Deus testa as pessoas para ajudar sua fé nele a crescer mais forte.</w:t>
      </w:r>
      <w:r/>
      <w:r/>
      <w:r/>
    </w:p>
    <w:p>
      <w:pPr>
        <w:pStyle w:val="Heading2"/>
      </w:pPr>
      <w:r>
        <w:t>Tiago</w:t>
      </w:r>
      <w:r/>
    </w:p>
    <w:p>
      <w:r/>
      <w:r>
        <w:t>Um dos irmãos de Jesus. No início, ele não acreditava que Jesus era o Messias. Depois que Jesus ressuscitou dos mortos, ele apareceu a Tiago. Tiago confiou em Jesus e se tornou um líder na igreja em Jerusalém. O Novo Testamento inclui uma carta que ele escreveu. Este é um Tiago diferente de Tiago, o apóstolo.</w:t>
      </w:r>
      <w:r/>
      <w:r/>
      <w:r/>
    </w:p>
    <w:p>
      <w:pPr>
        <w:pStyle w:val="Heading2"/>
      </w:pPr>
      <w:r>
        <w:t>Tiago, o apóstolo</w:t>
      </w:r>
      <w:r/>
    </w:p>
    <w:p>
      <w:r/>
      <w:r>
        <w:t>Um dos 12 discípulos de Jesus e um dos seus três seguidores mais próximos. Seu irmão era João e seu pai era Zebedeu. Jesus chamou Tiago e João de filhos do trovão. Tiago foi o primeiro apóstolo a ser morto por ser fiel a Jesus.</w:t>
      </w:r>
      <w:r/>
      <w:r/>
      <w:r/>
    </w:p>
    <w:p>
      <w:pPr>
        <w:pStyle w:val="Heading2"/>
      </w:pPr>
      <w:r>
        <w:t>Tiatira</w:t>
      </w:r>
      <w:r/>
    </w:p>
    <w:p>
      <w:r/>
      <w:r>
        <w:t>Uma importante cidade no território romano da Ásia. Faz parte da cidade de Akhisar no país agora conhecido como Turquia. Lídia era de Tiatira.</w:t>
      </w:r>
      <w:r/>
      <w:r/>
      <w:r/>
    </w:p>
    <w:p>
      <w:pPr>
        <w:pStyle w:val="Heading2"/>
      </w:pPr>
      <w:r>
        <w:t>Timóteo</w:t>
      </w:r>
      <w:r/>
    </w:p>
    <w:p>
      <w:r/>
      <w:r>
        <w:t>Um jovem de Listra que trabalhou com Paulo. Seu pai era um gentio grego. Como sua mãe era judia, Timóteo era considerado judeu. Sua avó Lóide e sua mãe Eunice eram crentes. Paulo confiava em Timóteo e o amava como a um filho. Timóteo serviu em muitas das igrejas que Paulo ajudou a iniciar. Ele estava com Paulo quando o apóstolo escreveu muitas de suas cartas. O Novo Testamento inclui duas cartas que Paulo escreveu a Timóteo.</w:t>
      </w:r>
      <w:r/>
      <w:r/>
      <w:r/>
    </w:p>
    <w:p>
      <w:pPr>
        <w:pStyle w:val="Heading2"/>
      </w:pPr>
      <w:r>
        <w:t>Tiro e Sidon</w:t>
      </w:r>
      <w:r/>
    </w:p>
    <w:p>
      <w:r/>
      <w:r>
        <w:t>Cidades na costa do Mediterrâneo no país agora chamado Líbano. O povo fenício viveu lá primeiro. As cidades foram posteriormente controladas por muitos governos diferentes. Os israelitas nunca tomaram o controle dessas cidades quando se mudaram para Canaã. Tiro também era uma fortaleza forte. Houve paz entre Tiro e Israel durante o governo de alguns dos reis de Israel. As pessoas em Tiro e Sidon adoravam falsos deuses e eram conhecidas por fazer coisas más.</w:t>
      </w:r>
      <w:r/>
      <w:r/>
      <w:r/>
    </w:p>
    <w:p>
      <w:pPr>
        <w:pStyle w:val="Heading2"/>
      </w:pPr>
      <w:r>
        <w:t>Tito</w:t>
      </w:r>
      <w:r/>
    </w:p>
    <w:p>
      <w:r/>
      <w:r>
        <w:t>Um homem que trabalhou e viajou com Paulo. Ele era um crente gentio grego que não foi circuncidado. Ele serviu em muitas das igrejas que Paulo ajudou a iniciar. Ele foi um líder importante na igreja na ilha de Creta. Ele também ajudou a levar a oferta dada pelos crentes de Corinto a Jerusalém. O livro do Novo Testamento chamado Tito é uma carta que Paulo escreveu para ele.</w:t>
      </w:r>
      <w:r/>
      <w:r/>
      <w:r/>
    </w:p>
    <w:p>
      <w:pPr>
        <w:pStyle w:val="Heading2"/>
      </w:pPr>
      <w:r>
        <w:t>Tomé</w:t>
      </w:r>
      <w:r/>
    </w:p>
    <w:p>
      <w:r/>
      <w:r>
        <w:t>Um dos 12 discípulos de Jesus. Ele também era chamado de Dídimo, que significa gêmeo.</w:t>
      </w:r>
      <w:r/>
      <w:r/>
      <w:r/>
    </w:p>
    <w:p>
      <w:pPr>
        <w:pStyle w:val="Heading2"/>
      </w:pPr>
      <w:r>
        <w:t>Trabalho</w:t>
      </w:r>
      <w:r/>
    </w:p>
    <w:p>
      <w:r/>
      <w:r>
        <w:t>Depois que Deus criou os primeiros seres humanos, ele lhes deu trabalho para fazer. O trabalho dos seres humanos é ser governantes do mundo de Deus (</w:t>
      </w:r>
      <w:r>
        <w:t>governantes</w:t>
      </w:r>
      <w:r>
        <w:t>). Este trabalho é uma bênção para as pessoas. Inclui cultivar a terra. Inclui as muitas maneiras pelas quais as pessoas cuidam do que Deus lhes deu. Deus quer que as pessoas sigam seu exemplo de trabalhar e descansar. Deus não quer que as pessoas sejam preguiçosas. As pessoas devem fazer o seu melhor para prover para si mesmas, suas famílias e suas comunidades.</w:t>
      </w:r>
      <w:r/>
      <w:r/>
      <w:r/>
    </w:p>
    <w:p>
      <w:pPr>
        <w:pStyle w:val="Heading2"/>
      </w:pPr>
      <w:r>
        <w:t>Três homens</w:t>
      </w:r>
      <w:r/>
    </w:p>
    <w:p>
      <w:r/>
      <w:r>
        <w:t>Três homens com corpos humanos visitaram Abraão. Eles comeram uma refeição que Abraão e Sara prepararam. Eles disseram a Abraão e Sara que Isaque nasceria dentro de um ano. Eles conversaram com Abraão sobre os planos de Deus para destruir Sodoma e Gomorra. Dois desses homens eram anjos. Eles continuaram viajando para Sodoma e Gomorra para destruir as cidades e salvar Ló. O outro homem era Deus. Deus é um ser espiritual. Ele pode aparecer para os seres humanos. Ele pode aparecer de uma forma que eles o vejam e reconheçam quem ele é.</w:t>
      </w:r>
      <w:r/>
      <w:r/>
      <w:r/>
    </w:p>
    <w:p>
      <w:pPr>
        <w:pStyle w:val="Heading2"/>
      </w:pPr>
      <w:r>
        <w:t>Trindade</w:t>
      </w:r>
      <w:r/>
    </w:p>
    <w:p>
      <w:r/>
      <w:r>
        <w:t>Existe apenas um Deus verdadeiro e real. O único Deus é três pessoas. Esta é a Trindade. As três pessoas são Deus o Pai (</w:t>
      </w:r>
      <w:r>
        <w:t>Deus</w:t>
      </w:r>
      <w:r>
        <w:t xml:space="preserve">, </w:t>
      </w:r>
      <w:r>
        <w:t>Pai</w:t>
      </w:r>
      <w:r>
        <w:t>), Jesus o Filho (</w:t>
      </w:r>
      <w:r>
        <w:t>Jesus</w:t>
      </w:r>
      <w:r>
        <w:t xml:space="preserve">, </w:t>
      </w:r>
      <w:r>
        <w:t>Filho de Deus</w:t>
      </w:r>
      <w:r>
        <w:t>) e o Espírito Santo (</w:t>
      </w:r>
      <w:r>
        <w:t>Espírito Santo</w:t>
      </w:r>
      <w:r>
        <w:t>).</w:t>
      </w:r>
      <w:r/>
      <w:r/>
      <w:r/>
    </w:p>
    <w:p>
      <w:pPr>
        <w:pStyle w:val="Heading2"/>
      </w:pPr>
      <w:r>
        <w:t>Trombetas</w:t>
      </w:r>
      <w:r/>
    </w:p>
    <w:p>
      <w:r/>
      <w:r>
        <w:t>Na Bíblia, trombetas eram usadas para muitos propósitos. Elas eram usadas em serviços de adoração, festas e em batalhas. Trombetas eram usadas para fazer anúncios importantes e como alarmes. Antes dos israelitas chegarem a Canaã, toques de trombeta avisavam as 12 tribos quando começar a marchar. No Novo Testamento, Jesus e Paulo falaram sobre trombetas sendo tocadas. Trombetas anunciariam quando Deus reunisse seu povo e os ressuscitasse dos mortos. Em Apocalipse, anjos tocavam trombetas para anunciar partes do julgamento de Deus contra o mal.</w:t>
      </w:r>
      <w:r/>
      <w:r/>
      <w:r/>
    </w:p>
    <w:p>
      <w:pPr>
        <w:pStyle w:val="Heading2"/>
      </w:pPr>
      <w:r>
        <w:t>Últimos dias</w:t>
      </w:r>
      <w:r/>
    </w:p>
    <w:p>
      <w:r/>
      <w:r>
        <w:t>Uma maneira de falar sobre um tempo no futuro. Alguns profetas na Bíblia o descreveram como um tempo em que Deus agiria. Ele agiria para garantir que todas as pessoas o honrassem. Outros escritores na Bíblia o descreveram como um tempo de sofrimento. Seria um tempo antes de Deus julgar o mundo. As pessoas fariam muitas coisas más durante esse tempo. Alguns escritores do Novo Testamento descreveram o tempo após a ressurreição de Jesus como os últimos dias. Foi considerado o tempo em que a igreja vive até Jesus retornar à terra.</w:t>
      </w:r>
      <w:r/>
      <w:r/>
      <w:r/>
    </w:p>
    <w:p>
      <w:pPr>
        <w:pStyle w:val="Heading2"/>
      </w:pPr>
      <w:r>
        <w:t>Ungido</w:t>
      </w:r>
      <w:r/>
    </w:p>
    <w:p>
      <w:r/>
      <w:r>
        <w:t>No Antigo Testamento, ungir significava derramar óleo sobre alguém. Geralmente, o óleo era derramado na cabeça da pessoa. Frequentemente, isso significava que Deus havia dado à pessoa um certo trabalho a fazer. Sacerdotes e reis eram ungidos para mostrar que Deus os escolheu para serem líderes. Isso mostrava que o poder de Deus estava com eles. No Novo Testamento, os seguidores de Jesus foram ungidos com o Espírito Santo. Isso significa que o Espírito Santo vive dentro de cada crente. O Espírito mostra que os seguidores de Jesus pertencem a Deus e são parte do seu povo. O trabalho para o qual são ungidos é continuar fazendo o trabalho de Jesus na terra. Os crentes também ungiam uns aos outros com óleo quando oravam por cura. O óleo não curava as pessoas. Isso mostrava que confiavam em Deus enquanto oravam. (</w:t>
      </w:r>
      <w:r>
        <w:t>Oliveira</w:t>
      </w:r>
      <w:r>
        <w:t>)</w:t>
      </w:r>
      <w:r/>
      <w:r/>
      <w:r/>
    </w:p>
    <w:p>
      <w:pPr>
        <w:pStyle w:val="Heading2"/>
      </w:pPr>
      <w:r>
        <w:t>Urias</w:t>
      </w:r>
      <w:r/>
    </w:p>
    <w:p>
      <w:r/>
      <w:r>
        <w:t>O marido de Bate-Seba e um dos 30 principais guerreiros de Davi. Ele era um hitita. Ele era um estrangeiro que era considerado parte de Israel. Davi mandou matá-lo na batalha contra os amonitas em Rabá.</w:t>
      </w:r>
      <w:r/>
      <w:r/>
      <w:r/>
    </w:p>
    <w:p>
      <w:pPr>
        <w:pStyle w:val="Heading2"/>
      </w:pPr>
      <w:r>
        <w:t>Vergonha e honra</w:t>
      </w:r>
      <w:r/>
    </w:p>
    <w:p>
      <w:r/>
      <w:r>
        <w:t>Nos tempos e lugares da Bíblia, vergonha e honra eram muito importantes. As pessoas queriam evitar trazer vergonha para sua família, sua comunidade e seu grupo de pessoas. Todos em uma comunidade entendiam quais maneiras de falar e agir eram consideradas adequadas. Ir contra essas maneiras era como dizer não ao seu relacionamento com a comunidade. Isso trazia vergonha. Então essa pessoa não era respeitada. Eles frequentemente fugiam ou se escondiam. Alguém com mais autoridade poderia trazer essa pessoa de volta à comunidade. Era assim que a vergonha era removida. Em vez disso, as pessoas queriam trazer honra para sua família, comunidade e grupo de pessoas. A honra vinha ao fazer coisas que eram consideradas adequadas e dignas de respeito. Quanto mais honra alguém tinha, mais autoridade tinha na comunidade.</w:t>
      </w:r>
      <w:r/>
      <w:r/>
      <w:r/>
    </w:p>
    <w:p>
      <w:pPr>
        <w:pStyle w:val="Heading2"/>
      </w:pPr>
      <w:r>
        <w:t>Vestes sacerdotais</w:t>
      </w:r>
      <w:r/>
    </w:p>
    <w:p>
      <w:r/>
      <w:r>
        <w:t>Vestes especiais que os sacerdotes usavam quando trabalhavam na tenda sagrada ou no templo. As vestes incluíam mantos externos, mantos internos, roupas íntimas e um cinto. Incluíam um turbante com uma placa de ouro. As roupas do sumo sacerdote incluíam um avental de linho e um peitoral. O peitoral continha o Urim e Tumim. Estas eram pedras especiais que ajudavam o sacerdote a saber o que Deus queria que fosse feito. As roupas dos sacerdotes ajudavam a separar os sacerdotes para seu trabalho para Deus.</w:t>
      </w:r>
      <w:r/>
      <w:r/>
      <w:r/>
    </w:p>
    <w:p>
      <w:pPr>
        <w:pStyle w:val="Heading2"/>
      </w:pPr>
      <w:r>
        <w:t>Vestidos de branco</w:t>
      </w:r>
      <w:r/>
    </w:p>
    <w:p>
      <w:r/>
      <w:r>
        <w:t>Uma maneira de descrever quando as pessoas estão obedecendo a Deus. Na Bíblia, a cor branca é um sinal de coisas que são consideradas puras. As pessoas são puras quando fazem o que Deus quer que seja feito. Roupas brancas são um sinal disso. Em Apocalipse, as roupas das pessoas se tornam brancas ao serem lavadas no sangue do Cordeiro. Isso significa que as pessoas confiam em Jesus para salvá-las do poder do pecado.</w:t>
      </w:r>
      <w:r/>
      <w:r/>
      <w:r/>
    </w:p>
    <w:p>
      <w:pPr>
        <w:pStyle w:val="Heading2"/>
      </w:pPr>
      <w:r>
        <w:t>Vida eterna</w:t>
      </w:r>
      <w:r/>
    </w:p>
    <w:p>
      <w:r/>
      <w:r>
        <w:t>Vida que não pode ser destruída pelo pecado ou pela morte. Esta vida durará para sempre. Jesus foi o primeiro ser humano a ter vida eterna. Esta é a vida que ele passou a ter quando Deus o ressuscitou dos mortos. Jesus dá esta vida a todos que creem nele e o seguem. Eles terão vida eterna na nova criação. É uma vida de paz e amizade com Deus.</w:t>
      </w:r>
      <w:r/>
      <w:r/>
      <w:r/>
    </w:p>
    <w:p>
      <w:pPr>
        <w:pStyle w:val="Heading2"/>
      </w:pPr>
      <w:r>
        <w:t>Vida santa</w:t>
      </w:r>
      <w:r/>
    </w:p>
    <w:p>
      <w:r/>
      <w:r>
        <w:t>Seguindo o exemplo de Jesus sobre como pensar, falar e agir. É assim que os crentes podem ser santos como Deus é santo. Existem muitas razões pelas quais Deus quer que seu povo viva vidas santas. Uma razão é que o Espírito Santo vive entre eles e neles. Outra razão é que viver de forma santa ajuda os membros da família de Deus a se tratarem bem. Isso os ajuda a sempre mostrar cuidado e amor uns pelos outros. Viver de forma santa mostra que os crentes foram libertados do poder do pecado e da morte. Isso os ajuda a espalhar a mensagem sobre Jesus entre os descrentes. O Espírito Santo torna possível que os crentes vivam de maneiras santas. Viver de forma santa também é chamado de vida piedosa.</w:t>
      </w:r>
      <w:r/>
      <w:r/>
      <w:r/>
    </w:p>
    <w:p>
      <w:pPr>
        <w:pStyle w:val="Heading2"/>
      </w:pPr>
      <w:r>
        <w:t>Visão</w:t>
      </w:r>
      <w:r/>
    </w:p>
    <w:p>
      <w:r/>
      <w:r>
        <w:t>Quando Deus mostra aos seres humanos algo no mundo celestial (</w:t>
      </w:r>
      <w:r>
        <w:t>mundo celestial</w:t>
      </w:r>
      <w:r>
        <w:t>). Visões de Deus sempre concordam com a verdade sobre quem Deus é. Elas são uma maneira de Deus se revelar e revelar seus planos às pessoas. Ele aparece para as pessoas e mostra algo sobre quem ele é. Ele também pode dar uma mensagem na visão. A mensagem pode ser apenas para a pessoa que tem a visão. Ou Deus pode querer que ela compartilhe a mensagem com outros. Deus também pode enviar anjos para aparecerem às pessoas em uma visão. Visões podem ocorrer através de sonhos quando as pessoas estão dormindo. As pessoas não fazem as visões de Deus acontecerem. Elas são um presente de Deus. Algumas visões são do diabo e de seres espirituais malignos. Essas visões são prejudiciais e não mostram a verdade sobre quem Deus é. Algumas pessoas fingem ter visões. Elas fazem isso para enganar os outros com ensinamentos que não são verdadeiros.</w:t>
      </w:r>
      <w:r/>
      <w:r/>
      <w:r/>
    </w:p>
    <w:p>
      <w:pPr>
        <w:pStyle w:val="Heading2"/>
      </w:pPr>
      <w:r>
        <w:t>Xerxes</w:t>
      </w:r>
      <w:r/>
    </w:p>
    <w:p>
      <w:r/>
      <w:r>
        <w:t>O governante do reino persa de 486 a 465 a.C. Na língua hebraica, ele era conhecido como Assuero.</w:t>
      </w:r>
      <w:r/>
      <w:r/>
      <w:r/>
    </w:p>
    <w:p>
      <w:pPr>
        <w:pStyle w:val="Heading2"/>
      </w:pPr>
      <w:r>
        <w:t>Zacarias</w:t>
      </w:r>
      <w:r/>
    </w:p>
    <w:p>
      <w:r/>
      <w:r>
        <w:t>Um sacerdote e profeta em Judá quando o governo persa estava no controle. Ele era filho de Berequias e era da tribo de Levi. Ele incentivou Josué e Zorobabel a reconstruir o templo. Suas visões e profecias estão registradas no livro de Zacarias. Este era um Zacarias diferente do pai de João Batista.</w:t>
      </w:r>
      <w:r/>
      <w:r/>
      <w:r/>
    </w:p>
    <w:p>
      <w:pPr>
        <w:pStyle w:val="Heading2"/>
      </w:pPr>
      <w:r>
        <w:t>Zacarias - NT</w:t>
      </w:r>
      <w:r/>
    </w:p>
    <w:p>
      <w:r/>
      <w:r>
        <w:t>O pai de João Batista. Isabel era sua esposa. Ele era um sacerdote da tribo de Levi e da linhagem de Arão. Zacarias proferiu uma bela profecia quando João Batista nasceu.</w:t>
      </w:r>
      <w:r/>
      <w:r/>
      <w:r/>
    </w:p>
    <w:p>
      <w:pPr>
        <w:pStyle w:val="Heading2"/>
      </w:pPr>
      <w:r>
        <w:t>Zebulom</w:t>
      </w:r>
      <w:r/>
    </w:p>
    <w:p>
      <w:r/>
      <w:r>
        <w:t>O sexto filho de Jacó e Lia. No idioma hebraico, o nome Zebulom provavelmente significa honra. Sua linhagem familiar tornou-se uma tribo de Israel.</w:t>
      </w:r>
      <w:r/>
      <w:r/>
      <w:r/>
    </w:p>
    <w:p>
      <w:pPr>
        <w:pStyle w:val="Heading2"/>
      </w:pPr>
      <w:r>
        <w:t>Zilpa</w:t>
      </w:r>
      <w:r/>
    </w:p>
    <w:p>
      <w:r/>
      <w:r>
        <w:t>Uma serva de Lia. Lia a deu como concubina a Jacó (</w:t>
      </w:r>
      <w:r>
        <w:t>concubinas</w:t>
      </w:r>
      <w:r>
        <w:t>). As linhagens familiares de seus filhos Gade e Aser se tornaram tribos de Israel.</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