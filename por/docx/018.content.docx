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(Key Terms)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Raabe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Uma mulher da cidade de Jericó em Canaã. Ela trabalhava como prostituta. Ela escondeu os espiões enviados por Josué e os manteve seguros. Quando os israelitas destruíram Jericó, eles salvaram Raabe e sua família. Ela se tornou parte do povo de Deus. Davi e Jesus eram de sua linhagem familiar.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Rabino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 professor judeu do sexo masculino. Os rabinos geralmente estudavam o Antigo Testamento e outros escritos judaicos nas escolas. Eles geralmente eram treinados por outros rabinos. Pessoas que queriam aprender com eles e ser como eles se tornariam seus discípulos. Geralmente, apenas meninos e homens eram discípulos ou estudantes. Jesus era um rabino, embora não tivesse sido treinado como os rabinos de sua época. Ele acolhia tanto mulheres quanto homens como seus alunos.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Raquel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 segunda filha de Labão e segunda esposa de Jacó. Lia era sua irmã e Bila era sua serva. Ela era pastora. Jacó a amava mais do que amava Lia. Ela se tornou mãe de José e Benjamim.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Rebeca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 filha de Betuel e irmã de Labão da Mesopotâmia. Ela se casou com Isaque e se tornou a mãe de Jacó e Esaú.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Recomprar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Recuperar algo ou alguém que foi dado ou vendido. Isso é feito pagando o preço pela coisa ou pela pessoa. Outra palavra para isso é redimir. Aquele que compra de volta a coisa ou pessoa é chamado de redentor. Deus comprou de volta os israelitas quando eles eram escravos no Egito. Isso mostrou que ele era o redentor deles. Quando Jesus morreu na cruz, ele pagou o preço para comprar de volta todos os pecadores. Ele redime todos os que confiam nele. Ele os redime do poder do pecado, da morte e do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Rei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governante com a maior autoridade entre certos grupos de pessoas. Deus deveria ser o Rei dos israelitas. Os reis humanos em Israel deveriam liderar o povo da maneira que Deus os liderava. Isso era muito diferente de como os reis de outros grupos de pessoas lideravam. Os reis israelitas deveriam estudar as leis de Deus e obedecê-las. Eles deveriam ajudar o povo a permanecer fiel à aliança de Deus. Os reis israelitas deveriam proteger as pessoas que eram fracas e necessitadas. Eles não deveriam ter muitas esposas ou se tornar muito ricos. Eles deveriam ser humildes. Eles não deveriam tratar seu povo como escravos. Eles não deveriam confiar em armas e cavalos para vencer batalhas. Os reis israelitas deveriam confiar em Deus e servi-lo somente.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Reino de Deus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governo de Deus como Rei sobre tudo o que Ele criou. Isso inclui o céu e a terra. O reino de Deus também é chamado de reino dos céus. Um dia todos reconhecerão que Deus tem autoridade completa e todo o poder. Todos e tudo servirão e adorarão somente a Deus. A vida para tudo o que Deus criou será do jeito que Deus sempre quis. Jesus anunciou a mensagem sobre o reino de Deus. Ele ensinou sobre isso através de parábolas. O Reino vem à terra em um processo lento. Começou através da obra de Jesus. Continua se espalhando à medida que a igreja continua sendo fiel a Jesus. (</w:t>
      </w:r>
      <w:r>
        <w:rPr>
          <w:lang w:val="pt_PT" w:bidi="pt_PT"/>
        </w:rPr>
        <w:t>Céu</w:t>
      </w:r>
      <w:r>
        <w:rPr>
          <w:lang w:val="pt_PT" w:bidi="pt_PT"/>
        </w:rPr>
        <w:t>)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Reino de sacerdotes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Deus queria que os israelitas fossem um reino de sacerdotes e uma nação santa. Eles se tornariam essas coisas se fossem fiéis ao pacto do Monte Sinai. Como outros grupos de pessoas, eles se tornariam um reino e uma nação. Mas Deus não queria que eles vivessem como outros grupos de pessoas. Ele queria que fossem um tipo diferente de reino e nação. Cada israelita conheceria Deus de perto e o serviria. Dessa forma, eles seriam como sacerdotes. Todos juntos obedeceriam a Deus e tratariam os outros da maneira que Deus os ensinou. Isso mostraria como eram diferentes das outras nações. Dessa forma, eles seriam separados ou santos como Deus era santo. É assim que os israelitas seriam uma nação santa.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Reino do Norte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 terra e as tribos de Israel governadas por reis que não eram da linha familiar de Davi. Também era chamada de Israel ou Efraim. Cidades importantes no reino do norte eram Dã, Betel e Samaria. Samaria se tornou a capital. O reino do norte começou quando Jeroboão levou muitos israelitas a se recusarem a seguir Roboão. Terminou em 722 a.C. quando a Assíria tomou o controle de Samaria. O povo do reino do norte nunca retornou do exílio. Profetas do reino do norte incluíam Aías, Jeú, Micaías, Elias, Eliseu, Amós, Jonas, Oseias e Miqueias. Os reis foram Jeroboão, Nadabe, Baasa, Elá, Zinri, Onri, Acabe, Acazias, Jorão, Jeú, Jeoacaz, Jeoás, Jeroboão II, Zacarias, Salum, Menaém, Pecaías, Peca e Oseias. Nenhum desses reis foi fiel ao pacto do Monte Sinai.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Reino do Sul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 terra e as tribos de Israel governadas por reis da linhagem da família de Davi. Também era chamada de Judá. Incluía as tribos de Judá e Benjamim e alguns israelitas de outras tribos. Algumas cidades importantes no reino do sul eram Hebrom, Laquis e Jerusalém. Jerusalém era a capital. O reino do sul começou quando Roboão perdeu sua autoridade sobre dez das tribos de Israel. O reino teve seu fim em 586 a.C. quando a Babilônia tomou o controle de Jerusalém. Algumas pessoas do reino do sul retornaram após serem exiladas na Babilônia. Alguns profetas do reino do sul incluem Joel, Isaías, Miqueias, Sofonias, Jeremias, Habacuque e Ezequiel. Os reis foram Roboão, Abias, Asa, Josafá, Jeorão, Acazias, Atalia (rainha), Joás, Amazias, Uzias, Jotão, Acaz, Ezequias, Manassés, Amom, Josias, Jeoacaz, Jeoaquim, Joaquim e Zedequias. Apenas alguns desses reis foram fiéis à aliança do Monte Sinai. São eles: Asa, Josafá, Joás, Amazias, Uzias, Jotão, Ezequias e Josias.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Ressurreição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Ressurgir dos mortos para viver novamente. Os judeus discordavam sobre se haveria ou não uma ressurreição após a morte das pessoas. Jesus trouxe algumas pessoas de volta à vida depois que elas morreram. No entanto, essas pessoas não viveram para sempre. Elas morreram novamente mais tarde. Isso não aconteceu com Jesus. Na ressurreição de Jesus, Deus o ressuscitou dos mortos para viver para sempre. Ele nunca mais morreu. Deus um dia trará todas as pessoas que morreram de volta à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Retorno de Jesus, 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Quando Jesus retornar à terra para governar completamente como Rei. Depois que ele ressuscitou dos mortos, ele foi governar com o Pai no céu. Quando ele retornar, todas as pessoas reconhecerão que ele é Senhor e Rei. Jesus acabará com todo o mal na terra. Ele unirá o céu e a terra como um só no reino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Rio Eufrates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 rio que atravessa os países agora chamados Turquia, Síria e Iraque. Foi um rio importante nos reinos da Babilônia e da Pérsia. No tempo de Jesus, o Eufrates formava uma das fronteiras das terras do governo romano.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Rio Jordão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maior rio na terra de Israel. Ele flui de norte a sul do Mar da Galileia até o Mar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Rio Nilo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rio mais longo da África. Ele flui através da parte nordeste da África até o Mar Mediterrâneo. O solo ao redor do Nilo é muito rico e bom para a agricultura.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Roboão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filho de Salomão e uma mulher amonita chamada Naamá. Enquanto Roboão era rei, a nação de Israel se dividiu em dois reinos. Roboão governou o reino do sul de Judá. Ele foi um líder tolo que fez coisas más e adorou falsos deuses. Ele não teve a riqueza ou o poder que Salomão tinha.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Roma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 reino na área ao redor do Mar Mediterrâneo que durou centenas de anos. A capital também era chamada de Roma. Tornou-se um governo poderoso que governou muitas outras nações e grupos de pessoas. Governou sobre Israel durante os tempos do Novo Testamento. Por muitos anos foi liderado por imperadores poderosos. O governo romano tratou mal muitos dos seguidores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Rúben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filho mais velho de Jacó e Lia. No idioma hebraico, o nome Rúben significa olhe um filho. Parece com a palavra para ele viu meu sofrimento. Rúben teve relações sexuais com a concubina de seu pai, Bila. Por causa disso, ele não teve os direitos de ser o filho mais velho de Jacó. Sua linhagem familiar se tornou uma tribo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Rute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Uma mulher de Moabe e nora de Noemi. Quando seu marido morreu, ela deixou Moabe e foi para Israel com Noemi. Ela se casou com um israelita chamado Boaz e se tornou bisavó de Davi.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