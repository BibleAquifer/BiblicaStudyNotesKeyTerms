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Bible Dictionary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(Key Terms)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Z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Zacarias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Um sacerdote e profeta em Judá quando o governo persa estava no controle. Ele era filho de Berequias e era da tribo de Levi. Ele incentivou Josué e Zorobabel a reconstruir o templo. Suas visões e profecias estão registradas no livro de Zacarias. Este era um Zacarias diferente do pai de João Batista.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Zacarias - 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O pai de João Batista. Isabel era sua esposa. Ele era um sacerdote da tribo de Levi e da linhagem de Arão. Zacarias proferiu uma bela profecia quando João Batista nasceu.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Zebulom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O sexto filho de Jacó e Lia. No idioma hebraico, o nome Zebulom provavelmente significa honra. Sua linhagem familiar tornou-se uma tribo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Zilpa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Uma serva de Lia. Lia a deu como concubina a Jacó (</w:t>
      </w:r>
      <w:r>
        <w:rPr>
          <w:lang w:val="pt_PT" w:bidi="pt_PT"/>
        </w:rPr>
        <w:t>concubinas</w:t>
      </w:r>
      <w:r>
        <w:rPr>
          <w:lang w:val="pt_PT" w:bidi="pt_PT"/>
        </w:rPr>
        <w:t>). As linhagens familiares de seus filhos Gade e Aser se tornaram tribos de Israel.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