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Bible Dictionary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(Key Terms)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Gabriel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Um anjo que trouxe mensagens importantes para Zacarias, Maria e José no Novo Testamento. Ele trouxe mensagens importantes para Daniel no Antigo Testamento.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Gade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O filho mais velho de Jacó e Zilpá. Na língua hebraica, Gade significa boa sorte ou grupo de soldados. Sua linhagem familiar tornou-se uma tribo de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Galácia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Uma área no território romano da Ásia Menor. Localiza-se no país agora chamado de Turquia. Paulo visitou várias cidades na Galácia e ajudou a iniciar várias igrejas lá. Sua carta chamada Gálatas foi destinada para essas igrejas.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Galileia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A área norte da terra que Deus prometeu dar à linhagem da família de Abraão. Incluía terras que faziam parte do reino do norte de Israel. Era governada por Herodes Antipas na época de Jesus. Jesus cresceu na Galileia. O Mar da Galileia era um grande lago daquela área. O Rio Jordão flui para o sul a partir dele. Muitas histórias da vida de Jesus aconteceram na Galileia e ao redor do Mar da Galileia.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Gamaliel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Um fariseu e rabino que era um membro sábio e respeitado do Sinédrio. O apóstolo Paulo estudou a lei judaica com Gamaliel antes de seguir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Gentios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Um nome usado na Bíblia para todos que não eram da linhagem da família de Jacó. A maioria dos gentios não conhecia o Deus de Israel ou a história de Israel. Eles não conheciam a Lei de Moisés e não seguiam as leis judaicas. (</w:t>
      </w:r>
      <w:r>
        <w:rPr>
          <w:lang w:val="pt_PT" w:bidi="pt_PT"/>
        </w:rPr>
        <w:t>Lei de Moisés</w:t>
      </w:r>
      <w:r>
        <w:rPr>
          <w:lang w:val="pt_PT" w:bidi="pt_PT"/>
        </w:rPr>
        <w:t>)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Gerasenos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Uma comunidade que vivia ao longo da margem oriental do Mar da Galileia. Eles não queriam que Jesus fizesse milagres em sua cidade. Marcos e Lucas chamaram essa comunidade de Gerasenos. Mateus os chamou de Gadarenos.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Gideão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Um dos 12 juízes de Israel. Ele era da tribo de Manassés e seu pai era Joás. Gideão teve muitas esposas e filhos. Deus usou Gideão para libertar Israel de ser dominado pelos midianitas. Ele também era chamado de Jerubaal. Na língua hebraica, esse nome significa "que Baal lute".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Gileade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A região montanhosa a leste do Rio Jordão. Parte dela pertencia ao reino de Seom. Outra parte pertencia ao reino de Ogue. Isso foi antes dos israelitas vencerem as batalhas contra Seom e Ogue. Foi nomeada desta maneira em homenagem a Gileade, que era da linhagem de Manassés. Tinha solo fértil e era boa para criar gado. Não fazia parte da terra que Deus havia prometido dar à linhagem de Abraão. Mas Deus permitiu que algumas tribos vivessem lá. Essas eram as tribos de Rubem e Gade e metade da tribo de Manassés.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Gilgal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Uma cidade cananeia a oeste do Rio Jordão, perto de Jericó. Tornou-se um lugar importante para líderes, reis e profetas israelitas. As pedras coletadas do Rio Jordão foram colocadas lá. Isso lembrava aos israelitas como Deus os havia conduzido até Canaã.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Glória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A maravilhosa beleza, majestade, bondade e presença de Deus. É uma maneira de falar sobre quem Deus é e quão puro e santo ele é. Somente o Criador tem essa glória. Ele escolhe compartilhar esta glória com aqueles que ele criou. Os seres criados mostram a glória de Deus quando cumprem seus planos para sua criação.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Gósen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A área do Egito onde a família de Jacó viveu e trabalhou como pastores. Acredita-se que fique no nordeste do Egito, perto de Canaã e do Rio Nilo.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Governantes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Deus queria que tudo o que ele criou vivesse e trabalhasse junto em paz e alegria. Os seres humanos devem garantir que isso aconteça. Deus é o governante de toda a criação. Ele separou os seres humanos como governantes sobre plantas, animais, a terra e os mares. Esta é uma maneira de Deus criar os seres humanos para serem como ele. Como governantes, os humanos devem encher a terra e trazê-la sob controle. Isso não significa que os humanos podem usar a terra de Deus como quiserem. Significa que eles devem cuidar de tudo na terra. Eles devem ajudar tudo a ser do jeito que Deus quer que seja. Os humanos fazem isso seguindo o exemplo de governo de Deus. Deus mostrou-se um governante que abençoa, honra e protege o que ele criou. Jesus mostrou que Deus é um governante que dá tudo para servir e abençoar os outros. Quando os seres humanos não seguem o exemplo de governo de Deus, a terra sofre.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Graça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O profundo amor de Deus por suas criaturas e seu desejo de fazer o bem a elas. Ele oferece seu amor porque quer coisas boas para tudo o que criou. O amor e a graça de Deus não são merecidos. Deus os dá livremente.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Grécia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Um reino que foi muito poderoso nos anos entre o Antigo e o Novo Testamento. Governantes gregos controlaram Israel e Jerusalém por um tempo. Então, exércitos romanos tomaram o controle das terras governadas pelos gregos. Mas os modos de pensar e agir gregos duraram mesmo durante o domínio romano. A língua grega era falada por pessoas em áreas ao redor do Mar Mediterrâneo. O Novo Testamento foi escrito em grego.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Grupos de sete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Nas visões de João, ele viu o julgamento de Deus acontecer em grupos de sete coisas. Havia sete selos, sete trombetas e sete taças. No final de cada grupo havia relâmpagos, trovões e um terremoto. Na Bíblia, sete é o número para coisas completas.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