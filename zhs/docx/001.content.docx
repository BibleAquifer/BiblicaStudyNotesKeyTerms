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 Study Notes (Key Terms)</w:t>
      </w:r>
      <w:r>
        <w:rPr>
          <w:lang w:val="zh_CN" w:bidi="zh_CN"/>
        </w:rPr>
        <w:t xml:space="preserve"> © 2023 Biblica Inc. Released under CC BY-SA 4.0 license. </w:t>
      </w:r>
      <w:r>
        <w:rPr>
          <w:lang w:val="zh_CN" w:bidi="zh_CN"/>
        </w:rPr>
        <w:t>Biblica Study Notes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yi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一千年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翰在异象中看见魔鬼被锁在无底坑里一千年。约翰还看见基督统治了一千年，一些殉道的基督跟随者与祂一同统治。有些人相信这些事情会如约翰在异象中所见的那样精确地发生。另一些人则认为这些事是征兆。它们是神将如何审判邪恶并将祂的国带到地上的征兆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