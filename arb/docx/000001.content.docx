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3BC7" w14:textId="77777777" w:rsidR="00963BA6" w:rsidRPr="00AE6BE0" w:rsidRDefault="00963BA6" w:rsidP="00AE6BE0"/>
    <w:p>
      <w:r/>
    </w:p>
    <w:p>
      <w:pPr>
        <w:pStyle w:val="Heading2"/>
      </w:pPr>
      <w:r>
        <w:t>License Information</w:t>
      </w:r>
      <w:r/>
    </w:p>
    <w:p>
      <w:r/>
      <w:r>
        <w:rPr>
          <w:b/>
        </w:rPr>
        <w:t>Key Terms (Biblica)</w:t>
      </w:r>
      <w:r>
        <w:t xml:space="preserve"> (Arabic)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١٠٠٠ سنة</w:t>
      </w:r>
      <w:r/>
    </w:p>
    <w:p>
      <w:r/>
      <w:r>
        <w:t>في إحدى الرؤى، رأى يوحنا الرائي أن الشيطان مُقَيَِدًا في الهاوية لمدة 1000 سنة. كما رأى يوحنا أيضًا أن المسيح سيحكم لمدة 1000 سنة. وسحكم معه بعض أتباعه الذين قُتلوا مِن أجل شَهَادة يسوع. يعتقد بعض الناس أن هذه الأشياء ستحدث تمامًا كما رآها يوحنا في الرؤية. ويعتقد آخرون أن هذه الأشياء هي علامات. إنها علامات على أن الله سيأتي بالدينونة على الشر ويأتي بملكوته إلى الأرض.</w:t>
      </w:r>
      <w:r/>
      <w:r/>
      <w:r/>
    </w:p>
    <w:p>
      <w:pPr>
        <w:pStyle w:val="Heading2"/>
      </w:pPr>
      <w:r>
        <w:t>40 سنة</w:t>
      </w:r>
      <w:r/>
    </w:p>
    <w:p>
      <w:r/>
      <w:r>
        <w:t>الطريقة التي وصف بها كتبة الكتاب المقدس شيئًا ما حدث لفترة طويلة. كان يُعتقد أن 40 سنة تساوي المدة التي استغرقها الكبر في السن. ووصفت المدة التي تاه فيها بنو إسرائيل في الصحراء قبل دخول أرض كنعان. ووصف المدة التي حكم فيها العديد من القادة والملوك المهمين في إسرائيل. كان الرقم علامة على أن ما حدث كان مهمًا.</w:t>
      </w:r>
      <w:r/>
      <w:r/>
      <w:r/>
    </w:p>
    <w:p>
      <w:pPr>
        <w:pStyle w:val="Heading2"/>
      </w:pPr>
      <w:r>
        <w:t>42 شهر</w:t>
      </w:r>
      <w:r/>
    </w:p>
    <w:p>
      <w:r/>
      <w:r>
        <w:t>هذه ثلاث سنوات ونصف. إنها نصف سبع سنوات. في الكتاب المقدس، السبعة في الكتاب المقدس هو عدد الأشياء التي تكتمل. في سفر الرؤيا، رأى يوحنا أشياء معينة تحدث لمدة نصف سبع سنوات. هذا يعني أن تلك الأشياء لم تكن كاملة. كان هذا يعني أن الحاكم أو الحكومة القوية في الإصحاح ١٣ من سفر الرؤيا لن تكون لها سلطة كاملة. لن تدوم سلطتهم إلى الأبد مثل ملكوت الله.</w:t>
      </w:r>
      <w:r/>
      <w:r/>
      <w:r/>
    </w:p>
    <w:p>
      <w:pPr>
        <w:pStyle w:val="Heading2"/>
      </w:pPr>
      <w:r>
        <w:t>605 قبل الميلاد</w:t>
      </w:r>
      <w:r/>
    </w:p>
    <w:p>
      <w:r/>
      <w:r>
        <w:t>لقد حدثت أمور كثيرة وهامة في تلك السنة من تلك المذكورة في سفري إرميا ودآنيال. فهي السنة التي سجل فيها باروخ نبوات إرميا. وكذلك وقعت في هذه السنة معركة هامة بين مصر، وآشور وبابل. لقد جرت هذه المعركة عند مدينة على نهر الفرات تسمى كركميش. وقد انتصرت فيها جيوش بابل. وسيطر بعدها البابليون على الأمم المحيطة في تلك المنطقة من العالم. وهي أيضًا السنة التي أصبح فيها نبوخذ نصر ملكًا علي بابل. وقد أُخذ يهوياقيم في هذه السنة كأسير إلى بابل. فقد سُبي هو ومجموعة من الناس معه من المملكة الجنوبية وأُجبروا على مغادرة يهوذا. كما أُجبروا على العيش في السبي في بابل. و كان من بين هؤلاء دآنيال، وشدرخ، وميشخ وعبد نغو.</w:t>
      </w:r>
      <w:r/>
      <w:r/>
      <w:r/>
    </w:p>
    <w:p>
      <w:pPr>
        <w:pStyle w:val="Heading2"/>
      </w:pPr>
      <w:r>
        <w:t>666</w:t>
      </w:r>
      <w:r/>
    </w:p>
    <w:p>
      <w:r/>
      <w:r>
        <w:t>رقم الوحش الخارج من البحر في رؤية يوحنا. لا يوجد شيء سحري أو شرير في الرقم 666. الرقم 666 هو علامة. إنه علامة لإنسان أو حكومة تسعى إلى سلطة كاملة وشاملة. يدّعون أنهم أقوياء مثل الله. يزعمون أيضًا أنهم يستحقون أن يُعبدوا مثل الله.</w:t>
      </w:r>
      <w:r/>
      <w:r/>
      <w:r/>
    </w:p>
    <w:p>
      <w:pPr>
        <w:pStyle w:val="Heading2"/>
      </w:pPr>
      <w:r>
        <w:t>70 ميلاديًا</w:t>
      </w:r>
      <w:r/>
    </w:p>
    <w:p>
      <w:r/>
      <w:r>
        <w:t>السنة التي دمرت فيها الجيوش الرومانية الهيكل. ودمروا أيضًا جزءًا كبيرًا من مدينة أورشليم. كان المتمردون اليهود يقاتلون ضد حكم روما لمدة أربع سنوات. ثم قتلت الجيوش الرومانية العديد من اليهود وأحرقت الهيكل. ولم يُعاد بناؤه أبدًا. حذر يسوع الناس مرات عديدة من أن هذا سيحدث. وصفه يسوع بأنه عقاب لعدم قبولهم له كمسيح مرسل من الله.</w:t>
      </w:r>
      <w:r/>
      <w:r/>
      <w:r/>
    </w:p>
    <w:p>
      <w:pPr>
        <w:pStyle w:val="Heading2"/>
      </w:pPr>
      <w:r>
        <w:t>ٱبْنِ الإِنْسَانٍ</w:t>
      </w:r>
      <w:r/>
    </w:p>
    <w:p>
      <w:r/>
      <w:r>
        <w:t>طريقة للحديث عن شخص أو إنسان. وهو أيضًا اسم شخص ما في رؤيا دانيال (دانيال 7: 13–14)، حيث أنقذ ابن الإنسان إسرائيل من أعدائهم. دعا يسوع نفسه ابن الإنسان. كانت هذه طريقة للحديث عن كونه إنسانًا وله سلطان الله. أوضح يسوع أنه بصفته ابن الإنسان سوف يتألم. ثم سينتصر على أعداء الله. هؤلاء الأعداء هم الخطية والموت والشر. سيفعل يسوع هذا من أجل جميع البشر.</w:t>
      </w:r>
      <w:r/>
      <w:r/>
      <w:r/>
    </w:p>
    <w:p>
      <w:pPr>
        <w:pStyle w:val="Heading2"/>
      </w:pPr>
      <w:r>
        <w:t>ٱلْقَدِيمُ ٱلْأَيَّامِ</w:t>
      </w:r>
      <w:r/>
    </w:p>
    <w:p>
      <w:r/>
      <w:r>
        <w:t xml:space="preserve">طريقة للحديث عن الله على أنه موجود دائمًا وإلى الأبد. إنه اسم الله المستخدم في رؤيا دانيال. بعد عدة سنوات كان لدى يوحنا رؤيا عن يسوع. بدا يسوع ليوحنا كما بدا الله الأزلي لدانيال. </w:t>
      </w:r>
      <w:r/>
      <w:r/>
      <w:r/>
    </w:p>
    <w:p>
      <w:pPr>
        <w:pStyle w:val="Heading2"/>
      </w:pPr>
      <w:r>
        <w:t>ٱلكَتَبَة</w:t>
      </w:r>
      <w:r/>
    </w:p>
    <w:p>
      <w:r/>
      <w:r>
        <w:t>رجال يهود درسوا العهد القديم والكتابات اليهودية الأخرى. كان هؤلاء الرجال يُعلّمون ما تعلموه للشعب. كان الناس عادةً يقدّرون هؤلاء المعلمين ويعاملونهم بإكرام. عارض معظم الكَتبة يسوع وعَمَله.</w:t>
      </w:r>
      <w:r/>
      <w:r/>
      <w:r/>
    </w:p>
    <w:p>
      <w:pPr>
        <w:pStyle w:val="Heading2"/>
      </w:pPr>
      <w:r>
        <w:t>أبا</w:t>
      </w:r>
      <w:r/>
    </w:p>
    <w:p>
      <w:r/>
      <w:r>
        <w:t>كلمة في اللغة الآرامية تعني الأب. دعا يسوع الله أبا. أولئك الذين يتبعون يسوع هم جزء من عائلة الله. لذلك يمكنهم أن يدعوا الله أبا أو أباهم كما فعل يسوع. يُظهر هذا الاسم مدى قرب الله من جميع الذين يؤمنون به.</w:t>
      </w:r>
      <w:r/>
      <w:r/>
      <w:r/>
    </w:p>
    <w:p>
      <w:pPr>
        <w:pStyle w:val="Heading2"/>
      </w:pPr>
      <w:r>
        <w:t>إبراهيم</w:t>
      </w:r>
      <w:r/>
    </w:p>
    <w:p>
      <w:r/>
      <w:r>
        <w:t>ابن تارح وعم لوط من بلاد ما بين النهرين. في الإصحاح 17 من سفر التكوين غيّر الله اسمه من أبرام إلى إبراهيم. في اللغة العبرية، أحد معاني اسم أبرام هو أبو جمهور. أصبح إبراهيم أباً لأمة إسرائيل. كان متزوجًا من سارة وكان ابنهما إسحاق. وكان له ابن اسمه إسماعيل من هاجر جارية سارة. كان إبراهيم من نسل عائلة سام وتبع الله بأمانة. عقد الله عهدًا مع إبراهيم ونسله. (</w:t>
      </w:r>
      <w:r>
        <w:t>العهد مع إبراهيم</w:t>
      </w:r>
      <w:r>
        <w:t>)</w:t>
      </w:r>
      <w:r/>
      <w:r/>
      <w:r/>
    </w:p>
    <w:p>
      <w:pPr>
        <w:pStyle w:val="Heading2"/>
      </w:pPr>
      <w:r>
        <w:t>أَبْشَالُومُ</w:t>
      </w:r>
      <w:r/>
    </w:p>
    <w:p>
      <w:r/>
      <w:r>
        <w:t>ابن داود ومعكة. وكانت ثامار أخته. وكان له أيضاً ابنة اسمها ثامار. قتل أبشالوم أخاه أمنون لاغتصابه أختهما ثامار. نصب أبشالوم نفسه ملكاً بينما كان الملك داود لا يزال حياً. حارب جيشه جيش داود. فقتله يوآب على الرغم من أن داود لم يكن يريد أن يتأذى أبشالوم.</w:t>
      </w:r>
      <w:r/>
      <w:r/>
      <w:r/>
    </w:p>
    <w:p>
      <w:pPr>
        <w:pStyle w:val="Heading2"/>
      </w:pPr>
      <w:r>
        <w:t>أَبَفْرَاس</w:t>
      </w:r>
      <w:r/>
    </w:p>
    <w:p>
      <w:r/>
      <w:r>
        <w:t>مؤمن يوناني من كولوسي عمل مع بولس. شارك الرسالة عن يسوع في كولوسي ولاودكية وهيرابوليس. ساعد في تأسيس كنائس في تلك المدن. كان في السجن مع بولس لفترة من الوقت</w:t>
      </w:r>
      <w:r/>
      <w:r/>
      <w:r/>
    </w:p>
    <w:p>
      <w:pPr>
        <w:pStyle w:val="Heading2"/>
      </w:pPr>
      <w:r>
        <w:t>أَبَفْرُودِتُس</w:t>
      </w:r>
      <w:r/>
    </w:p>
    <w:p>
      <w:r/>
      <w:r>
        <w:t>مؤمن يوناني من فيلبي كان يعمل مع بولس. عندما كان بولس في السجن، أحضر له ابفرودتس هدايا وأموال من المؤمنين في فيلبي. حمل رسالة بولس إلى أهل فيلبي عندما عاد إلى فيلبي.</w:t>
      </w:r>
      <w:r/>
      <w:r/>
      <w:r/>
    </w:p>
    <w:p>
      <w:pPr>
        <w:pStyle w:val="Heading2"/>
      </w:pPr>
      <w:r>
        <w:t>أَبُلُّوس</w:t>
      </w:r>
      <w:r/>
    </w:p>
    <w:p>
      <w:r/>
      <w:r>
        <w:t>هو رجل يهودي من مدينة الإسكندرية في مصر وكان فصيحًا مُلِمًّا بما جاء في الكتاب المقدس. أصبح صديقًا لأكيلا وبريسكلا في أفسس. وقد علماه بأكثر وضوح عن يسوع. كان أَبُلُّوس يُعلّم في الكنائس التي عمل فيها بولس.</w:t>
      </w:r>
      <w:r/>
      <w:r/>
      <w:r/>
    </w:p>
    <w:p>
      <w:pPr>
        <w:pStyle w:val="Heading2"/>
      </w:pPr>
      <w:r>
        <w:t>إبليس</w:t>
      </w:r>
      <w:r/>
    </w:p>
    <w:p>
      <w:r/>
      <w:r>
        <w:t>هو رئيس جميع الكائنات الروحية الشريرة. لقد كان الشيطان يخدم الله في السماء. لكنه توقف عن عبادة الله وبدأ يقاوم ما يريده الله. لم يعد بإمكانه التواجد في حضرة الله في السماء. وقد وصف الكتاب المقدس ذلك بأنه يشبه نجم أو برق يسقط من السماء. في الكتاب المقدس، يُطلق على الشيطان أحيانًا اسم إبليس. وتعني كلمة إبليس في اللغة العبرية ذلك الشخص الذي يشتكي ويتهم الآخرين. يُسمّي الشيطان أيضًا رئيس هذا العالم ورئيس الشياطين. إنه يكذب ويشتكي علي شعب الله بارتكابهم الأخطاء. وهو يحاول أن يجعلهم غير أمناء لله. كما يمتلك الشيطان القدرة على فعل الأشياء الشريرة في العالم. لكن قوة وسلطان الله أعظم من قوة الشيطان. في جنة عدن، تكلم الشيطان إلي حواء من خلال الحية. وفي سفر الرؤيا، يصف يوحنا الشيطان علي أنه التنين. (</w:t>
      </w:r>
      <w:r>
        <w:t>الكائنات الروحية الشريرة</w:t>
      </w:r>
      <w:r>
        <w:t>)</w:t>
      </w:r>
      <w:r/>
      <w:r/>
      <w:r/>
    </w:p>
    <w:p>
      <w:pPr>
        <w:pStyle w:val="Heading2"/>
      </w:pPr>
      <w:r>
        <w:t>ابن الله</w:t>
      </w:r>
      <w:r/>
    </w:p>
    <w:p>
      <w:r/>
      <w:r>
        <w:t>طريقة وصف بها المزمور 2 ملوك إسرائيل. أظهر أنهم مختارون من الله للحُكم وأنهم جديرون بالكرامة. وأظهر أنهم كانوا يقتدون بالله في الحكم. في زمن العهد الجديد، كان الأباطرة الرومان يُدعون أبناء الله. كان هذا لأنهم كانوا يعتقدون أن الآلهة الرومانية منحت السُلطة لقيصر. استُخدم الاسم بطريقة خاصة للحديث عن يسوع. إنه يعني أن الإله الواحد الحقيقي القدير هو أبو يسوع. استخدام هذا الاسم ليسوع جعل اليهود الذين لم يقبلوه غاضبين جدًا. كما أغضب الحكومة الرومانية لأنه تحدى سُلطة قيصر.</w:t>
      </w:r>
      <w:r/>
      <w:r/>
      <w:r/>
    </w:p>
    <w:p>
      <w:pPr>
        <w:pStyle w:val="Heading2"/>
      </w:pPr>
      <w:r>
        <w:t>ابن داود</w:t>
      </w:r>
      <w:r/>
    </w:p>
    <w:p>
      <w:r/>
      <w:r>
        <w:t>اسم استُخدِم ليسوع لإظهار أنه ملك إسرائيل الحقيقي ومسيح إسرائيل. كان الله قد وعد الملك داود بأن مملكته ستدوم إلى الأبد. سيحدث هذا لأن شخصًا من نسله سيكون المسيح المنتظر. كان يسوع هو الحاكم الموعود من نسل داود. (</w:t>
      </w:r>
      <w:r>
        <w:t>داود</w:t>
      </w:r>
      <w:r>
        <w:t xml:space="preserve"> 1 صموئيل 1:16 – 58:17.)</w:t>
      </w:r>
      <w:r/>
      <w:r/>
      <w:r/>
    </w:p>
    <w:p>
      <w:pPr>
        <w:pStyle w:val="Heading2"/>
      </w:pPr>
      <w:r>
        <w:t>أبناء الله (الجبابرة/ النفيليم)</w:t>
      </w:r>
      <w:r/>
    </w:p>
    <w:p>
      <w:r/>
      <w:r>
        <w:t>ليس من المعروف على وجه اليقين من هم أبناء الله. يُعتقد أنهم كانوا كائنات روحية انقلبت على الله. يُعتقد أنهم جاءوا إلى الأرض بأجساد وتزوجوا نساءً من البشر. وهذا يتعارض مع خطة الله للبشر أن يتزوجوا من البشر فقط.</w:t>
      </w:r>
      <w:r/>
      <w:r/>
      <w:r/>
    </w:p>
    <w:p>
      <w:pPr>
        <w:pStyle w:val="Heading2"/>
      </w:pPr>
      <w:r>
        <w:t>أبواق</w:t>
      </w:r>
      <w:r/>
    </w:p>
    <w:p>
      <w:r/>
      <w:r>
        <w:t>في الكتاب المقدس، استُخدمت الأبواق لأغراض عديدة. كانت تُستخدم في خدمات العبادة والأعياد والمعارك. كانت الأبواق تستخدم لإعلانات مهمة وكإنذارات. قبل أن يصل بنو إسرائيل إلى كنعان، كانت الأبواق تُعلِم الأسباط الاثني عشر بموعد بدء المسير. في العهد الجديد، تحدث يسوع وبولس عن النفخ في الأبواق. كانت الأبواق تعلن متى يجمع الله شعبه ويقيمهم من بين الأموات. في سفر الرؤيا، نفخ الملائكة في الأبواق لإعلان أجزاء من دينونة الله ضد الشر.</w:t>
      </w:r>
      <w:r/>
      <w:r/>
      <w:r/>
    </w:p>
    <w:p>
      <w:pPr>
        <w:pStyle w:val="Heading2"/>
      </w:pPr>
      <w:r>
        <w:t>أبيَّا</w:t>
      </w:r>
      <w:r/>
    </w:p>
    <w:p>
      <w:r/>
      <w:r>
        <w:t>ابن رحبعام ومَعْكَةَ. كان والد آسا وكان من سبط يهوذا. كان ثاني ملوك مملكة يهوذا الجنوبية. فعل الشر وعبد الآلهة الكاذبة.</w:t>
      </w:r>
      <w:r/>
      <w:r/>
      <w:r/>
    </w:p>
    <w:p>
      <w:pPr>
        <w:pStyle w:val="Heading2"/>
      </w:pPr>
      <w:r>
        <w:t>أبِيَاثَار</w:t>
      </w:r>
      <w:r/>
    </w:p>
    <w:p>
      <w:r/>
      <w:r>
        <w:t>ابن أخيمالك الذي خدم كرئيس للكهنة عندما كان داود ملكًا. كان من نسل عائلة عالي. كان أمينًا لداود لكنه لم يؤيد سليمان كملك بعد داود. لهذا السبب لم يعد مسموحًا له أن يكون رئيس الكهنة. هذا حقق النبوءة ضد نسل عائلة عالي.</w:t>
      </w:r>
      <w:r/>
      <w:r/>
      <w:r/>
    </w:p>
    <w:p>
      <w:pPr>
        <w:pStyle w:val="Heading2"/>
      </w:pPr>
      <w:r>
        <w:t>أبيجايل</w:t>
      </w:r>
      <w:r/>
    </w:p>
    <w:p>
      <w:r/>
      <w:r>
        <w:t>امرأة حكيمة متزوجة من رجل أحمق اسمه نابال. أقنعت داود بأن يؤمن بالله بدلاً من قتل الناس لأنه كان غاضباً. بعد وفاة نابال أصبحت أبيجايل إحدى زوجات داود. كان لها ابن واحد من داود.</w:t>
      </w:r>
      <w:r/>
      <w:r/>
      <w:r/>
    </w:p>
    <w:p>
      <w:pPr>
        <w:pStyle w:val="Heading2"/>
      </w:pPr>
      <w:r>
        <w:t>أبيقوريين</w:t>
      </w:r>
      <w:r/>
    </w:p>
    <w:p>
      <w:r/>
      <w:r>
        <w:t>مجموعة من المفكرين الذين اتبعوا تعاليم المفكر اليوناني أبيقور. كانوا يعتقدون أن هدف الحياة هو الحصول على السلام الكامل. كان بإمكانهم الحصول على السلام الكامل عندما يكون لديهم كل ما يحتاجونه حقًا. عندها لن يقلقوا بشأن أي شيء. كانوا يعتقدون أيضًا أنه لا توجد حياة بعد الموت. شارك بولس الأخبار السارة عن يسوع مع الأبيقوريين في أثينا.</w:t>
      </w:r>
      <w:r/>
      <w:r/>
      <w:r/>
    </w:p>
    <w:p>
      <w:pPr>
        <w:pStyle w:val="Heading2"/>
      </w:pPr>
      <w:r>
        <w:t>أِبيمالِك</w:t>
      </w:r>
      <w:r/>
    </w:p>
    <w:p>
      <w:r/>
      <w:r>
        <w:t>ابن جدعون وسَريته من شكيم. قتل أبيمالك جميع أبناء جدعون الآخرين تقريبًا. حكم كملك على شكيم والمناطق المحيطة بها. كان عنيفًا وقتل الكثير من الناس.</w:t>
      </w:r>
      <w:r/>
      <w:r/>
      <w:r/>
    </w:p>
    <w:p>
      <w:pPr>
        <w:pStyle w:val="Heading2"/>
      </w:pPr>
      <w:r>
        <w:t>أثِينَا</w:t>
      </w:r>
      <w:r/>
    </w:p>
    <w:p>
      <w:r/>
      <w:r>
        <w:t>مدينة يونانية مهمة جدًا في مُقاطعة آخايا الرومانية. زارها بولس في رحلته الثانية. شارك رسالة يسوع مع الفلاسفة والقادة في أريوس باغوس. كان أريوس باغوس تلًا خارج أثينا. هناك كان يجتمع مجلس القادة الأثينيين ويتحدثون في الأمور المهمة.</w:t>
      </w:r>
      <w:r/>
      <w:r/>
      <w:r/>
    </w:p>
    <w:p>
      <w:pPr>
        <w:pStyle w:val="Heading2"/>
      </w:pPr>
      <w:r>
        <w:t>أحلام</w:t>
      </w:r>
      <w:r/>
    </w:p>
    <w:p>
      <w:r/>
      <w:r>
        <w:t>إحدى الطرق التي يجعل الله نفسه وخططه معروفة للناس. أحيانًا تكون رسالة الله من خلال الحلم واضحة جدًا للناس. وأحيانًا أخرى قد لا تكون واضحة لهم. يعطي الله بعض الناس القدرة على فهم أحلام الآخرين. يساعدون الآخرين على فهم رسالة الله. ليست كل الأحلام رسائل من الله. الناس لا يصنعون الأحلام من الله. إنها هبة من الله.</w:t>
      </w:r>
      <w:r/>
      <w:r/>
      <w:r/>
    </w:p>
    <w:p>
      <w:pPr>
        <w:pStyle w:val="Heading2"/>
      </w:pPr>
      <w:r>
        <w:t>أَخْآب</w:t>
      </w:r>
      <w:r/>
    </w:p>
    <w:p>
      <w:r/>
      <w:r>
        <w:t>ابن عمري الذي أصبح سابع ملوك المملكة الشمالية. كان والد أَخَزْيا وكانت إيزابل زوجته. فعل من الشر أكثر من أي ملك من ملوك إسرائيل الذين سبقوه. عبد آلهة كاذبة. جعل السامرة مركزاً لعبادة البعل. عامل النبي إيليا كعدو.</w:t>
      </w:r>
      <w:r/>
      <w:r/>
      <w:r/>
    </w:p>
    <w:p>
      <w:pPr>
        <w:pStyle w:val="Heading2"/>
      </w:pPr>
      <w:r>
        <w:t>آخايا</w:t>
      </w:r>
      <w:r/>
    </w:p>
    <w:p>
      <w:r/>
      <w:r>
        <w:t>إقليم روماني في المنطقة التي تعرف الآن بجنوب اليونان. كانت عاصمتها مدينة كورنثوس. سافر بولس في جميع أنحاء آخايا في رحلتيه الثانية والثالثة.</w:t>
      </w:r>
      <w:r/>
      <w:r/>
      <w:r/>
    </w:p>
    <w:p>
      <w:pPr>
        <w:pStyle w:val="Heading2"/>
      </w:pPr>
      <w:r>
        <w:t>أخبار سارة (بشارة)</w:t>
      </w:r>
      <w:r/>
    </w:p>
    <w:p>
      <w:r/>
      <w:r>
        <w:t>الرسالة عن يسوع. في اللغة اليونانية، تُسمى الرسالة بأكملها الإنجيل. (</w:t>
      </w:r>
      <w:r>
        <w:t>الإنجيل</w:t>
      </w:r>
      <w:r>
        <w:t>) الرسالة التي تنقذ الناس من قوة الخطية والموت. هذا يعني أنه يمكن للناس أن يعبدوا خالقهم بالكامل. يمكنهم أن يعيشوا في سلام معه ومع الآخرين. يمكن أن يحدث هذا لأن يسوع بذل حياته لخلاص جميع البشر. لقد مات كذبيحة لتحرير الناس من أن يكونوا عبيدًا للشر. ثم أقام الله يسوع من بين الأموات. يسوع هو المسيح اليهودي الذي وعد الله بإرساله. إنه يجلب حياة الله الأبدية وقوة القيامة لكل من يؤمن به.</w:t>
      </w:r>
      <w:r/>
      <w:r/>
      <w:r/>
    </w:p>
    <w:p>
      <w:pPr>
        <w:pStyle w:val="Heading2"/>
      </w:pPr>
      <w:r>
        <w:t>اختيارات الله</w:t>
      </w:r>
      <w:r/>
    </w:p>
    <w:p>
      <w:r/>
      <w:r>
        <w:t>الله حر في أن يفعل أي شيء يريد أن يفعله. تصف القصص الواردة في الكتاب المقدس بعض الخيارات التي اتخذها الله. ومن الأمثلة على ذلك اختيار قطع عهد مع إبراهيم وسلالة عائلته. لا تشرح القصص بشكل كاملٍ لماذا اتخذ الله هذه الاختيارات. لكنها توضح أن الله صالحٌ ويمكن الوثوق به. إنه يتخذ خياراته بناءً على معرفته ومحبته. لا يفهم البشر جميع خيارات الله. لكن يمكنهم أن يثقوا بأن الله محب وحكيم وصالح.</w:t>
      </w:r>
      <w:r/>
      <w:r/>
      <w:r/>
    </w:p>
    <w:p>
      <w:pPr>
        <w:pStyle w:val="Heading2"/>
      </w:pPr>
      <w:r>
        <w:t>أخْنُوخ</w:t>
      </w:r>
      <w:r/>
    </w:p>
    <w:p>
      <w:r/>
      <w:r>
        <w:t>ابن يارد مِن نَسل شيث وأبو متوشالح. كان مخلصًا لله. لم يمت ولم يُدفن كغيره من الناس. أخذه الله من الأرض.</w:t>
      </w:r>
      <w:r/>
      <w:r/>
      <w:r/>
    </w:p>
    <w:p>
      <w:pPr>
        <w:pStyle w:val="Heading2"/>
      </w:pPr>
      <w:r>
        <w:t>أَخِيَّا</w:t>
      </w:r>
      <w:r/>
    </w:p>
    <w:p>
      <w:r/>
      <w:r>
        <w:t>نبي من شيلوه. تحدت كلماته وأفعاله سلطة الملوك الذين عصوا الله. استخدم الله أَخِيَّا ليُظهر أن سليمان لم يكن أمينًا لعهد الله مع داود. وفيما بعد استخدم الله أَخِيَّا ليُظهر أن يربعام لم يكن أمينًا لله أيضًا.</w:t>
      </w:r>
      <w:r/>
      <w:r/>
      <w:r/>
    </w:p>
    <w:p>
      <w:pPr>
        <w:pStyle w:val="Heading2"/>
      </w:pPr>
      <w:r>
        <w:t>أَخِيمالك</w:t>
      </w:r>
      <w:r/>
    </w:p>
    <w:p>
      <w:r/>
      <w:r>
        <w:t>حفيد عالي الذي خدم كرئيس للكهنة عندما كانت الخيمة المقدسة في نوب. أعطى داود خبز الوجوه وسيف جليات عندما كان داود هارباً من شاول. قتله دُوَاغ الأدومي لمساعدته داود.</w:t>
      </w:r>
      <w:r/>
      <w:r/>
      <w:r/>
    </w:p>
    <w:p>
      <w:pPr>
        <w:pStyle w:val="Heading2"/>
      </w:pPr>
      <w:r>
        <w:t>آدم</w:t>
      </w:r>
      <w:r/>
    </w:p>
    <w:p>
      <w:r/>
      <w:r>
        <w:t>أول إنسان خلقه الله. وكانت حواء زوجته. في اللغة العبرية اسم آدم يعني الإنسان. وهو أيضاً مثل الكلمة العبرية التي تعني الأرض. خلق الله آدم من تراب ونفخ فيه الحياة. كانت له صداقة وسلام مع الله أثناء إقامته في جنة عدن. عمل مع حواء في العناية بالجنة. وسمى جميع المخلوقات التي خلقها الله. كان آدم أباً لقابيل وهابيل وشيث. عندما توقف آدم وحواء عن طاعة الله، كان عليهما مغادرة جنة عدن.</w:t>
      </w:r>
      <w:r/>
      <w:r/>
      <w:r/>
    </w:p>
    <w:p>
      <w:pPr>
        <w:pStyle w:val="Heading2"/>
      </w:pPr>
      <w:r>
        <w:t>أدوات الله</w:t>
      </w:r>
      <w:r/>
    </w:p>
    <w:p>
      <w:r/>
      <w:r>
        <w:t>يستخدم الله في جميع أنحاء الكتاب المقدس الناس والجماعات والأمم كأداة له لإصدار الدينونة. من خلالهم يجلب الدينونة ضد الناس أو الجماعات أو الأمم التي تفعل أشياء شريرة. هذا جزء من كيفية إيقافه للشر وإعادة السلام. يقرر الله متى يأتي بالدينونة وكيف يفعل ذلك. أولئك الذين يستخدمهم الله كوسيلة للدينونة ليسوا أفضل من أولئك الذين يدينهم. كل شخص وجماعة وأمة مسؤولة عن خدمة الله وطاعته. سيُدانون جميعًا على ما يفعلونه من شرور.</w:t>
      </w:r>
      <w:r/>
      <w:r/>
      <w:r/>
    </w:p>
    <w:p>
      <w:pPr>
        <w:pStyle w:val="Heading2"/>
      </w:pPr>
      <w:r>
        <w:t>أَدُوم</w:t>
      </w:r>
      <w:r/>
    </w:p>
    <w:p>
      <w:r/>
      <w:r>
        <w:t>الأرض الواقعة جنوب وشرق يهوذا حيث كان يعيش نسل عيسو. سُمي عيسو أيضاً أدوم. أصبح أبناؤه أُمة قوية تسمى أدوم. لم يعش الأدوميون وبنو إسرائيل في سلام مع بعضهم البعض.</w:t>
      </w:r>
      <w:r/>
      <w:r/>
      <w:r/>
    </w:p>
    <w:p>
      <w:pPr>
        <w:pStyle w:val="Heading2"/>
      </w:pPr>
      <w:r>
        <w:t>أدونيا</w:t>
      </w:r>
      <w:r/>
    </w:p>
    <w:p>
      <w:r/>
      <w:r>
        <w:t>ابن داود وحجّيث. جعل نفسه ملكاً قبل أن يعين داود سليمان ملكاً. وعندما أصبح سليمان ملكاً، عفا سليمان عن حياة أدونيا. ثم قام أدونيا بطلب أحمق. حاول أن يكون له سلطة أكثر من سليمان وحاول أن يصبح ملكاً. فقتله سليمان بسبب ذلك.</w:t>
      </w:r>
      <w:r/>
      <w:r/>
      <w:r/>
    </w:p>
    <w:p>
      <w:pPr>
        <w:pStyle w:val="Heading2"/>
      </w:pPr>
      <w:r>
        <w:t>آراميين</w:t>
      </w:r>
      <w:r/>
    </w:p>
    <w:p>
      <w:r/>
      <w:r>
        <w:t>جماعة من الناس عاشوا في بلاد ما بين النهرين وسوريا. كانوا يعبدون آلهة زائفة. كانوا من نسل عائلة شام. كانت الأرض التي عاشوا فيها تسمى آرام أيضاً. عاش أقارب إبراهيم في آرام. أصبحت دمشق مدينة مهمة للآراميين. كانت لغة الآراميين تسمى الآرامية. فيما بعد تحدث العديد من الآشوريين والبابليين واليهود باللغة الآرامية. كُتبت أجزاء من الكتاب المقدس باللغة الآرامية.</w:t>
      </w:r>
      <w:r/>
      <w:r/>
      <w:r/>
    </w:p>
    <w:p>
      <w:pPr>
        <w:pStyle w:val="Heading2"/>
      </w:pPr>
      <w:r>
        <w:t>أربعين يوم</w:t>
      </w:r>
      <w:r/>
    </w:p>
    <w:p>
      <w:r/>
      <w:r>
        <w:t>طريقة وصفها كَتبة الكتاب المقدس عندما يحدث شيء مهم روحياً. قد يكون هذا تحديًا روحيًا. قد يكون وقت الاقتراب من الله أو اللقاء مع الله. قد يكون وقت الابتعاد عن الخطية وتقوية الإيمان بالله. قد يكون أو لا يكون قد استمر لمدة أربعين يومًا وأربعين ليلة. كانت الأعداد علامة على الشيء الروحي الذي حدث. كانت هذه العلامة مهمة في حياة العديد من الأنبياء وفي حياة يسوع.</w:t>
      </w:r>
      <w:r/>
      <w:r/>
      <w:r/>
    </w:p>
    <w:p>
      <w:pPr>
        <w:pStyle w:val="Heading2"/>
      </w:pPr>
      <w:r>
        <w:t>أَرْتَحْشَشْتَا الأول</w:t>
      </w:r>
      <w:r/>
    </w:p>
    <w:p>
      <w:r/>
      <w:r>
        <w:t>حاكم المملكة الفارسية من 465 إلى 425 قبل الميلاد. كان يُعرف باسم أرتحششتا الأول. استخدمه الله كأداة لمساعدة اليهود في إعادة بناء سور أورشليم.</w:t>
      </w:r>
      <w:r/>
      <w:r/>
      <w:r/>
    </w:p>
    <w:p>
      <w:pPr>
        <w:pStyle w:val="Heading2"/>
      </w:pPr>
      <w:r>
        <w:t>أَرْطَامِيس</w:t>
      </w:r>
      <w:r/>
    </w:p>
    <w:p>
      <w:r/>
      <w:r>
        <w:t>إلهة زائفة تُعبد لمساعدة الناس على الصيد وإنجاب الأطفال. في أوقات وأماكن العهد الجديد، كانت تُدعى بأسماء مختلفة. عندما بنى اليونانيون مدينة أفسس، أطلقوا عليها اسم أَرْطَامِيس. كان هناك معبد ضخم ومشهور تكريماً لها في أفسس. كانت أفسس مركز عبادة أَرْطَامِيس.</w:t>
      </w:r>
      <w:r/>
      <w:r/>
      <w:r/>
    </w:p>
    <w:p>
      <w:pPr>
        <w:pStyle w:val="Heading2"/>
      </w:pPr>
      <w:r>
        <w:t>أرقام</w:t>
      </w:r>
      <w:r/>
    </w:p>
    <w:p>
      <w:r/>
      <w:r>
        <w:t>في سفر الرؤيا، للأرقام معاني خاصة. فهي لا تعني دائمًا العدد الدقيق المذكور. إنها علامات لشيء روحي.</w:t>
      </w:r>
      <w:r/>
      <w:r/>
      <w:r/>
    </w:p>
    <w:p>
      <w:pPr>
        <w:pStyle w:val="Heading2"/>
      </w:pPr>
      <w:r>
        <w:t>إِرْميا</w:t>
      </w:r>
      <w:r/>
    </w:p>
    <w:p>
      <w:r/>
      <w:r>
        <w:t>نبي في مملكة يهوذا الجنوبية. كان ابن حلقيا. كان كاهناً في مدينة عناثوث. تنبأ من زمن يوشيا وحتى بعد تدمير الجيوش البابلية لأورشليم. نبواته مسجلة في سفر إرميا.</w:t>
      </w:r>
      <w:r/>
      <w:r/>
      <w:r/>
    </w:p>
    <w:p>
      <w:pPr>
        <w:pStyle w:val="Heading2"/>
      </w:pPr>
      <w:r>
        <w:t>أَرِيحَا</w:t>
      </w:r>
      <w:r/>
    </w:p>
    <w:p>
      <w:r/>
      <w:r>
        <w:t>مدينة تقع غرب نهر الأردن وشرق أورشليم. كانت تُسمى أيضًا مدينة النخيل. كانت تتمتع بتربة خصبة وكثير من الماء. دمر الله المدينة عندما طاف بنو إسرائيل حولها. وبعد سنوات عديدة أصبحت مدينة مهمة في إسرائيل. كان زكا من أريحا.</w:t>
      </w:r>
      <w:r/>
      <w:r/>
      <w:r/>
    </w:p>
    <w:p>
      <w:pPr>
        <w:pStyle w:val="Heading2"/>
      </w:pPr>
      <w:r>
        <w:t>آسا</w:t>
      </w:r>
      <w:r/>
    </w:p>
    <w:p>
      <w:r/>
      <w:r>
        <w:t>ابن أبيام وأب يهوشافاط. كان من سبط يهوذا. كان الملك الثالث لمملكة يهوذا الجنوبية. لسنوات عديدة اتبع الله بأمانة. كان ثالث ملوك مملكة يهوذا الجنوبية. لسنوات عديدة اتبع الله بأمانة. قاد الشعب إلى عبادة الله وحده. فيما بعد توقف عن الثقة بالله وبدأ يسيئ معاملة شعب الله.</w:t>
      </w:r>
      <w:r/>
      <w:r/>
      <w:r/>
    </w:p>
    <w:p>
      <w:pPr>
        <w:pStyle w:val="Heading2"/>
      </w:pPr>
      <w:r>
        <w:t>آساف</w:t>
      </w:r>
      <w:r/>
    </w:p>
    <w:p>
      <w:r/>
      <w:r>
        <w:t>لاوي من نسل عائلة جرشوم. عين داود آساف ومساعديه وأبناءه من نسل عائلة آساف. عينهم داود ليكونوا مسؤولين عن خدمات العبادة. وقادوا شعب إسرائيل في تسبيح الله بترانيم الشكر. وتنبأوا وعزفوا على الآلات الموسيقية وكتبوا الأغاني. بعض هذه الترانيم مسجلة في سفر المزامير.</w:t>
      </w:r>
      <w:r/>
      <w:r/>
      <w:r/>
    </w:p>
    <w:p>
      <w:pPr>
        <w:pStyle w:val="Heading2"/>
      </w:pPr>
      <w:r>
        <w:t>أسباط إسرائيل الاثنى عشر</w:t>
      </w:r>
      <w:r/>
    </w:p>
    <w:p>
      <w:r/>
      <w:r>
        <w:t>كان ليعقوب 12 ابناً. أصبحت عائلات أبناء يعقوب وأحفاده قبائل كبيرة جداً. شكلت هذه المجموعات العائلية ال 12 أمة إسرائيل. في أجزاء مختلفة من الكتاب المقدس، تتضمن قائمة القبائل أسماء مختلفة. لكنهم جميعًا أبناء أو أحفاد يعقوب. وعدهم الله بإعطائهم أرض كنعان ليعيشوا فيها. (</w:t>
      </w:r>
      <w:r>
        <w:t>يعقوب</w:t>
      </w:r>
      <w:r>
        <w:t>)</w:t>
      </w:r>
      <w:r/>
      <w:r/>
      <w:r/>
    </w:p>
    <w:p>
      <w:pPr>
        <w:pStyle w:val="Heading2"/>
      </w:pPr>
      <w:r>
        <w:t>إسبانيا</w:t>
      </w:r>
      <w:r/>
    </w:p>
    <w:p>
      <w:r/>
      <w:r>
        <w:t>بلد في المنطقة الغربية من الأراضي التي كانت تحكمها الحكومة الرومانية. لا تزال تسمى اليوم إسبانيا. أراد بولس مشاركة الأخبار السارة هناك. إنها المنطقة الواقعة في أقصى الغرب التي ذُكرت في الكتاب المقدس.</w:t>
      </w:r>
      <w:r/>
      <w:r/>
      <w:r/>
    </w:p>
    <w:p>
      <w:pPr>
        <w:pStyle w:val="Heading2"/>
      </w:pPr>
      <w:r>
        <w:t>اسْتِفَانُوس</w:t>
      </w:r>
      <w:r/>
    </w:p>
    <w:p>
      <w:r/>
      <w:r>
        <w:t>أحد القادة السبعة الذين اختارهم المؤمنون في أورشليم ليكون شماسًا. كان يتأكد من أن جميع المؤمنين لديهم ما يكفي من الطعام. غضب كثير من اليهود لأنه كان يُبشّر بيسوع. فقتلوه رَِجمٍا بالحجارة. كان أول من قُتل من أتباع يسوع لأنه كان أمينًا ليسوع.</w:t>
      </w:r>
      <w:r/>
      <w:r/>
      <w:r/>
    </w:p>
    <w:p>
      <w:pPr>
        <w:pStyle w:val="Heading2"/>
      </w:pPr>
      <w:r>
        <w:t>إِسْتِير</w:t>
      </w:r>
      <w:r/>
    </w:p>
    <w:p>
      <w:r/>
      <w:r>
        <w:t>يهودية عاشت في المملكة الفارسية في عهد أحشويروش. كان اسمها اليهودي هدَّسة واسمها الفارسي إستير. كانت ابنة أبيجائل ومن سبط بنيامين. تبناها ابن عمها مُرْدَخَاي عندما مات والداها. اختارها أحشويروش لتكون ملكة لأنها كانت جميلة وأعجبته. وضعت إستير خطة شجاعة وحكيمة للمساعدة في إنقاذ اليهود من الهلاك.</w:t>
      </w:r>
      <w:r/>
      <w:r/>
      <w:r/>
    </w:p>
    <w:p>
      <w:pPr>
        <w:pStyle w:val="Heading2"/>
      </w:pPr>
      <w:r>
        <w:t>إِسْحَق</w:t>
      </w:r>
      <w:r/>
    </w:p>
    <w:p>
      <w:r/>
      <w:r>
        <w:t>الابن الذي وعد الله إبراهيم به من زوجته سارة. تزوج إسحق من رفقة وأنجب يعقوب وعيسو. يعني إسحاق في اللغة العبرية أنه يضحك. واصل الله عهده مع إبراهيم من خلال إسحق.</w:t>
      </w:r>
      <w:r/>
      <w:r/>
      <w:r/>
    </w:p>
    <w:p>
      <w:pPr>
        <w:pStyle w:val="Heading2"/>
      </w:pPr>
      <w:r>
        <w:t>إسرائيل</w:t>
      </w:r>
      <w:r/>
    </w:p>
    <w:p>
      <w:r/>
      <w:r>
        <w:t>الاسم الذي أطلقه الله على يعقوب. يعني إسرائيل في اللغة العبرية، الشخص الذي يجاهد أو يُصارع مع الله. أُطلق على كل نسل يعقوب شعب إسرائيل، أو بني إسرائيل. قطع الله معهم عهد جبل سيناء (</w:t>
      </w:r>
      <w:r>
        <w:t>عهد جبل سيناء</w:t>
      </w:r>
      <w:r>
        <w:t>). وقد اختارهم ليُظهر لجميع الشعوب الأخرى من هو. كان إسرائيل أيضًا اسم الأرض التي عاش فيها نسل يعقوب بعد الخروج. وبعد وفاة الملك سليمان، دُعيت المملكة الشمالية بإسرائيل.</w:t>
      </w:r>
      <w:r/>
      <w:r/>
      <w:r/>
    </w:p>
    <w:p>
      <w:pPr>
        <w:pStyle w:val="Heading2"/>
      </w:pPr>
      <w:r>
        <w:t>أسلحة الحرب الروحية</w:t>
      </w:r>
      <w:r/>
    </w:p>
    <w:p>
      <w:r/>
      <w:r>
        <w:t>الأدوات التي يعطيها الله لشعبه ليحميهم من الشر. هذه الأدوات لا يمكن حملها في أيدي الناس. إنها أدوات روحية. توصف بأنها دروع أو أسلحة لأن المؤمنين يستخدمونها في المعارك الروحية. الحق، والبر، والسلام، والإيمان، والخلاص، وكلمة الله، والصلاة هي أنواع من الأسلحة الروحية. هذه الأدوات تساعد المؤمنين على أن يكونوا أقوياء في إيمانهم. إنها تساعدهم على اتباع يسوع بأمانة وأن يقولوا لا للشر.</w:t>
      </w:r>
      <w:r/>
      <w:r/>
      <w:r/>
    </w:p>
    <w:p>
      <w:pPr>
        <w:pStyle w:val="Heading2"/>
      </w:pPr>
      <w:r>
        <w:t>إِسْمَاعِيل</w:t>
      </w:r>
      <w:r/>
    </w:p>
    <w:p>
      <w:r/>
      <w:r>
        <w:t>الابن الذي ولِدَ لإبراهيم من هاجر جارية سارة. لم يكن إسماعيل هو الابن الذي وعد الله به إبراهيم، لكن الله اعتنى بإسماعيل وأصبح أيضًا أبًا لاثني عشر سبطًا.</w:t>
      </w:r>
      <w:r/>
      <w:r/>
      <w:r/>
    </w:p>
    <w:p>
      <w:pPr>
        <w:pStyle w:val="Heading2"/>
      </w:pPr>
      <w:r>
        <w:t>آسيا الصغرى</w:t>
      </w:r>
      <w:r/>
    </w:p>
    <w:p>
      <w:r/>
      <w:r>
        <w:t>منطقة تحت الحكم الروماني. كانت الجزء الغربي من البلاد التي تسمى الآن تركيا. لم تكن القارة التي تسمى الآن آسيا التي تضم دولاً مثل الصين والهند وروسيا. سافر بولس في جميع أنحاء آسيا الصغرى.</w:t>
      </w:r>
      <w:r/>
      <w:r/>
      <w:r/>
    </w:p>
    <w:p>
      <w:pPr>
        <w:pStyle w:val="Heading2"/>
      </w:pPr>
      <w:r>
        <w:t>إِشَعْياَءَ</w:t>
      </w:r>
      <w:r/>
    </w:p>
    <w:p>
      <w:r/>
      <w:r>
        <w:t>نبي في مملكة يهوذا الجنوبية في عهد حزقيا وغيره من الملوك. يعني اسمه في اللغة العبرية الرب سيخلص أو الرب هو المُخلص. توجد قصص عنه في سفرَي الملوك الثاني وأخبار الأيام الثاني، ونبوءاته مسجلة في سفر إشعياء.</w:t>
      </w:r>
      <w:r/>
      <w:r/>
      <w:r/>
    </w:p>
    <w:p>
      <w:pPr>
        <w:pStyle w:val="Heading2"/>
      </w:pPr>
      <w:r>
        <w:t>آشور</w:t>
      </w:r>
      <w:r/>
    </w:p>
    <w:p>
      <w:r/>
      <w:r>
        <w:t>مملكة في بلاد ما بين النهرين استمرت لآلاف السنين. أصبحت حكومة قوية حكمت العديد من الأمم والجماعات الشعبية الأخرى. كانت عاصمتها نينوى. سيطرت آشور على مملكة إسرائيل الشمالية عام 722 قبل الميلاد. وأجبروا بني إسرائيل على مغادرة أرضهم والعيش بعيداً في المنفى. بعض ملوك آشور كانوا تغلات فلاسر، شلمنصر، سرجون وسنحاريب. انتصرت الجيوش البابلية في معركة مهمة على آشور عام 612 قبل الميلاد. لم تعد آشور قوية بعد ذلك.</w:t>
      </w:r>
      <w:r/>
      <w:r/>
      <w:r/>
    </w:p>
    <w:p>
      <w:pPr>
        <w:pStyle w:val="Heading2"/>
      </w:pPr>
      <w:r>
        <w:t>أعمال حسنة</w:t>
      </w:r>
      <w:r/>
    </w:p>
    <w:p>
      <w:r/>
      <w:r>
        <w:t>الأشياء التي يفعلها الناس لإرضاء الله. لا يقوم المؤمنون بالأعمال الصالحة لكي يكسبوا محبة الله ونعمته. إنهم يفعلونها بسبب محبة الله ونعمته في حياتهم. الروح القدس يمنح المؤمنين القوة للقيام بالأعمال الصالحة. عندما يتبع الناس مثال يسوع في التفكير والكلام والعمل، فإنهم يقومون بأعمال صالحة. تشمل الأعمال الصالحة الاهتمام بخليقة الله وخدمة الآخرين. الأعمال الصالحة تجلب البركة للآخرين والمديح لله.</w:t>
      </w:r>
      <w:r/>
      <w:r/>
      <w:r/>
    </w:p>
    <w:p>
      <w:pPr>
        <w:pStyle w:val="Heading2"/>
      </w:pPr>
      <w:r>
        <w:t>أغنية جديدة</w:t>
      </w:r>
      <w:r/>
    </w:p>
    <w:p>
      <w:r/>
      <w:r>
        <w:t>تمجيد الله وتقديم الشكر له من خلال الأغاني والترانيم تعبيرًا عن أعماله العظيمة. تستند الترانيم الجديدة إلى إدراك شخص أو جماعة لرحمة الله بطرقٍ جديدة. فهي تعكس العلاقة الفريدة التي تجمع كل شخص أو مجموعة بالله.</w:t>
      </w:r>
      <w:r/>
      <w:r/>
      <w:r/>
    </w:p>
    <w:p>
      <w:pPr>
        <w:pStyle w:val="Heading2"/>
      </w:pPr>
      <w:r>
        <w:t>أفْرَايِم</w:t>
      </w:r>
      <w:r/>
    </w:p>
    <w:p>
      <w:r/>
      <w:r>
        <w:t>الابن الثاني ليوسف وأسنات. في اللغة العبرية، إفرايم يعني الأثمار المضاعفة. تبناه يعقوب كأحد أبنائه. أعطاه يعقوب بركة الأب على الرغم من أنه لم يكن الابن البكر. أصبح نَسل إفرايم من أسِباط إسرائيل. كانوا سِبط مهم في مملكة إسرائيل الشمالية. كانت عاصمة المملكة الشمالية في أرض أفرايم. تسمى المملكة الشمالية أحيانًا أفرايم في الكتاب المقدس.</w:t>
      </w:r>
      <w:r/>
      <w:r/>
      <w:r/>
    </w:p>
    <w:p>
      <w:pPr>
        <w:pStyle w:val="Heading2"/>
      </w:pPr>
      <w:r>
        <w:t>أفسس</w:t>
      </w:r>
      <w:r/>
    </w:p>
    <w:p>
      <w:r/>
      <w:r>
        <w:t>عاصمة المقاطعة الرومانية آسيا. كانت عبادة الإلهة أرطاميس هي الديانة الرئيسية في أفسس. زار بولس المدينة في رحلتيه الثانية والثالثة. مكث هناك يساعد الكنيسة لمدة عامين.</w:t>
      </w:r>
      <w:r/>
      <w:r/>
      <w:r/>
    </w:p>
    <w:p>
      <w:pPr>
        <w:pStyle w:val="Heading2"/>
      </w:pPr>
      <w:r>
        <w:t>أكيلا وبريسكيلا</w:t>
      </w:r>
      <w:r/>
    </w:p>
    <w:p>
      <w:r/>
      <w:r>
        <w:t>زوج وزوجة كانا يصنعان ويبيعان الخيام. كانا يهوديين كانا يعيشان في روما. أصبح بولس صديقًا لهما في مدينة كورنثوس. عملا معًا لنشر الأخبار السارة عن يسوع. ذكرهما بولس في ثلاث من رسائله. ساعد أكيلا وبريسكيلا أَبُلُّوس على فهم المزيد عن يسوع.</w:t>
      </w:r>
      <w:r/>
      <w:r/>
      <w:r/>
    </w:p>
    <w:p>
      <w:pPr>
        <w:pStyle w:val="Heading2"/>
      </w:pPr>
      <w:r>
        <w:t>الآب</w:t>
      </w:r>
      <w:r/>
    </w:p>
    <w:p>
      <w:r/>
      <w:r>
        <w:t>أحد أسماء الله. الآب هو الله تمامًا مثل يسوع هو الله والروح القدس هو الله. إنهم الأقانيم الثلاثة لله الواحد الأحد. أظهر الله نفسه أبًا لإسرائيل أثناء الخروج ودعا إسرائيل ابنه. وفيما بعد، أظهر الله نفسه أبًا ليسوع. أظهر يسوع أن الله هو أب الجميع الذين هم جزء من عائلة الله.</w:t>
      </w:r>
      <w:r/>
      <w:r/>
      <w:r/>
    </w:p>
    <w:p>
      <w:pPr>
        <w:pStyle w:val="Heading2"/>
      </w:pPr>
      <w:r>
        <w:t>الأدب الرؤيوي</w:t>
      </w:r>
      <w:r/>
    </w:p>
    <w:p>
      <w:r/>
      <w:r>
        <w:t>في اللغة اليونانية، تعني كلمة "الرؤيوي" في اللغة اليونانية ال</w:t>
      </w:r>
      <w:r>
        <w:t>كشف أو كشف أشياء لم تكن معروفة من قبل</w:t>
      </w:r>
      <w:r>
        <w:t>. كانت الكتابة الرؤيوية شائعة بين الأنبياء اليهود والمسيحيين. في الكتابة الرؤيوية، استخدم الأنبياء علامات وصورًا للحديث عن أشياء تحدث على الأرض. كشفت العلامات والصور عن حقائق روحية عن تلك الأشياء. لقد ساعدوا الناس على فهم وجهة نظر الله. لقد أظهروا كيف سيخلص الله شعبه ويدين أعداءهم. غالبًا ما تكون العلامات والصور في الكتابة الرؤيوية قوية ومخيفة. كان هذا لجذب انتباه الناس.</w:t>
      </w:r>
      <w:r/>
      <w:r/>
      <w:r/>
    </w:p>
    <w:p>
      <w:pPr>
        <w:pStyle w:val="Heading2"/>
      </w:pPr>
      <w:r>
        <w:t>الأربعة وعشرون شيخًا</w:t>
      </w:r>
      <w:r/>
    </w:p>
    <w:p>
      <w:r/>
      <w:r>
        <w:t>الكائنات التي رآها يوحنا في رؤيا السماء. يُعتقد أنها علامة. قد يعني الرقم 24 أسباط إسرائيل الاثني عشر مع الرسل الاثني عشر. بهذه الطريقة هم علامة لجميع شعب الله. تُظهر ثيابهم البِيض أنهم قد استقاموا مع الله. تُظهر أكاليلهم وعروشهم أنهم جزء من ملكوت الله. تُظهر هذه أيضًا أن الشيوخ لديهم سلطة الحكم. يعبد الشيوخ الله لخلقه العالم وخلاص شعبه. يعبدونه لكونه قدوسًا وعظيمًا ومُستَحِقًا.</w:t>
      </w:r>
      <w:r/>
      <w:r/>
      <w:r/>
    </w:p>
    <w:p>
      <w:pPr>
        <w:pStyle w:val="Heading2"/>
      </w:pPr>
      <w:r>
        <w:t>الاسم</w:t>
      </w:r>
      <w:r/>
    </w:p>
    <w:p>
      <w:r/>
      <w:r>
        <w:t>في أزمنة وأماكن الكتاب المقدس، كانت الأسماء مهمة للغاية. كانت تعني أكثر من مجرد وسيلة للتحدث عن شخص ما. كانت وسيلة لإظهار من هو الشخص وما هو عليه. كان من المفهوم أن هذا ينطبق على الله أيضًا. كان قول أي شيء عن اسم الله وسيلة لقول شيء عن الله نفسه. كانت الثقة في اسم الله هي نفسها الثقة في الله.</w:t>
      </w:r>
      <w:r/>
      <w:r/>
      <w:r/>
    </w:p>
    <w:p>
      <w:pPr>
        <w:pStyle w:val="Heading2"/>
      </w:pPr>
      <w:r>
        <w:t>الأعياد</w:t>
      </w:r>
      <w:r/>
    </w:p>
    <w:p>
      <w:r/>
      <w:r>
        <w:t>الأنشطة التي ساعدت بني إسرائيل على تذكر من هو الله. ساعدتهم الأعياد على تذكر أن الله سيستمر في حمايتهم ورعايتهم. تضمنت الأعياد الراحة بدلاً من القيام بأعمالهم المعتادة. تضمنت الأعياد تناولهم الطعام معًا. كما تضمنت تقديم الذبائح وعبادة الله.</w:t>
      </w:r>
      <w:r/>
      <w:r/>
      <w:r/>
    </w:p>
    <w:p>
      <w:pPr>
        <w:pStyle w:val="Heading2"/>
      </w:pPr>
      <w:r>
        <w:t>الألف والياء</w:t>
      </w:r>
      <w:r/>
    </w:p>
    <w:p>
      <w:r/>
      <w:r>
        <w:t>في الأبجدية اليونانية ألفا هو الحرف الأول وأوميغا هو الحرف الأخير. دعا يسوع نفسه ألفا وأوميغا. كانت هذه طريقة للقول إنه الأول والأخير. كان في البداية عندما خلق الله كل الأشياء. وسيكون في نهاية العالم كما هو الآن. إنها طريقة للقول إن يسوع كان موجودًا دائمًا وسيكون موجودًا دائمًا. إنها أيضًا طريقة للقول بأن يسوع هو الله. دعا الله الآب نفسه الألف والياء في سفر الرؤيا 21: 6.</w:t>
      </w:r>
      <w:r/>
      <w:r/>
      <w:r/>
    </w:p>
    <w:p>
      <w:pPr>
        <w:pStyle w:val="Heading2"/>
      </w:pPr>
      <w:r>
        <w:t>الأمم</w:t>
      </w:r>
      <w:r/>
    </w:p>
    <w:p>
      <w:r/>
      <w:r>
        <w:t>اسم يُستخدم في الكتاب المقدس لوصف الذين لم يكونوا من نسل عائلة يعقوب. لم يعرف معظمهم عن إله إسرائيل أو تاريخ إسرائيل. لم يعرفوا عن شريعة موسى ولم يتبعوا الشرائع اليهودية. (</w:t>
      </w:r>
      <w:r>
        <w:t>شريعة موسى</w:t>
      </w:r>
      <w:r>
        <w:t>)</w:t>
      </w:r>
      <w:r/>
      <w:r/>
      <w:r/>
    </w:p>
    <w:p>
      <w:pPr>
        <w:pStyle w:val="Heading2"/>
      </w:pPr>
      <w:r>
        <w:t>الأيام الأخيرة</w:t>
      </w:r>
      <w:r/>
    </w:p>
    <w:p>
      <w:r/>
      <w:r>
        <w:t>طريقة للحديث عن وقت في المستقبل. وصفه بعض الأنبياء في الكتاب المقدس بأنه الوقت الذي سيتحرّك الله فيه. سيتحرّك للتأكد من أن جميع البشر سيكرمونه. ووصفه كتبة آخرون في الكتاب المقدس بأنه زمن الألم. سيكون زمنًا قبل أن يدين الله العالم. سوف يفعل الناس الكثير من الأشياء الشريرة خلال ذلك الوقت. وصف بعض كتّاب العهد الجديد الزمن الذي يلي قيامة يسوع بأنه الأيام الأخيرة. واعتبروه الزمن الذي تعيش فيه الكنيسة حتى عودة يسوع إلى الأرض.</w:t>
      </w:r>
      <w:r/>
      <w:r/>
      <w:r/>
    </w:p>
    <w:p>
      <w:pPr>
        <w:pStyle w:val="Heading2"/>
      </w:pPr>
      <w:r>
        <w:t>الإيمان</w:t>
      </w:r>
      <w:r/>
    </w:p>
    <w:p>
      <w:r/>
      <w:r>
        <w:t>تُوجد معاني كثيرة للإيمان في الكتاب المقدس. المعنى الأول هو بخصوص الأشياء التي يعتقد بها الناس عن الله. إن الله يريد من جميع الناس أن يؤمنوا بما هو صحيح عنه. وهذه هي الأشياء التي أعلنها الله عن نفسه وعن الطرق التي يعمل بها. وفي العهد الجديد، تشمل هذه الأشياء رسالة الأخبار السارة عن يسوع. أما المعنى الثاني للإيمان فهو يشير إلي الثقة نفسها. فهو يشمل الثقة التي يضعها الناس في الله. وهذه الثقة مبنية على رجاءهم في أن الله سيحفظ وعوده. إن قوة إيمان هؤلاء الناس تعكس مدى ثقتهم بالله. فإن إيمانهم ينمو أكثر، كلما عرفوا الله أكثر. والمعنى الثالث للإيمان يخص الكيفية التي يحيا بها الناس بناءً على ما يؤمنون به. فيجب على شعب الله أن يتبع طرق الله في العيش. ولقد أوضح يسوع للناس كيف يقومون بذلك. إن الإيمان بيسوع يجعلنا نسلك كما سلك هو في الحياة.</w:t>
      </w:r>
      <w:r/>
      <w:r/>
      <w:r/>
    </w:p>
    <w:p>
      <w:pPr>
        <w:pStyle w:val="Heading2"/>
      </w:pPr>
      <w:r>
        <w:t>البحر</w:t>
      </w:r>
      <w:r/>
    </w:p>
    <w:p>
      <w:r/>
      <w:r>
        <w:t>تصف العديد من القصص في الكتاب المقدس البحر بأنه شيء يجب الخوف منه. كان شيئًا يحتاج الناس أن ينقذهم الله منه. شمل ذلك عبور بني إسرائيل البحر الأحمر. وشمل ذلك يونان عندما أُلقي في البحر. وشمل ذلك يسوع عندما هدأ العاصفة في البحر. وشمل رؤية يوحنا في سفر الرؤيا للوحش الذي جاء من البحر.</w:t>
      </w:r>
      <w:r/>
      <w:r/>
      <w:r/>
    </w:p>
    <w:p>
      <w:pPr>
        <w:pStyle w:val="Heading2"/>
      </w:pPr>
      <w:r>
        <w:t>البحر الأبيض المتوسط</w:t>
      </w:r>
      <w:r/>
    </w:p>
    <w:p>
      <w:r/>
      <w:r>
        <w:t>مسطح مائي ضخم يربط بين أفريقيا وآسيا وأوروبا. كانت الحدود الغربية للأرض التي وعد الله بني إسرائيل بإعطائها لهم.</w:t>
      </w:r>
      <w:r/>
      <w:r/>
      <w:r/>
    </w:p>
    <w:p>
      <w:pPr>
        <w:pStyle w:val="Heading2"/>
      </w:pPr>
      <w:r>
        <w:t>البحر الأحمر</w:t>
      </w:r>
      <w:r/>
    </w:p>
    <w:p>
      <w:r/>
      <w:r>
        <w:t>مسطح مائي كبير على حدود مصر في زمن الخروج. من غير المعروف على وجه اليقين أي مسطح مائي هو هذا المسطح المائي اليوم. شَق الله البحر حتى يتمكن شعب إسرائيل من العبور على أرض جافة. بعد أن وصل بنو إسرائيل إلى الجانب الآخر، غرق المصريون في البحر.</w:t>
      </w:r>
      <w:r/>
      <w:r/>
      <w:r/>
    </w:p>
    <w:p>
      <w:pPr>
        <w:pStyle w:val="Heading2"/>
      </w:pPr>
      <w:r>
        <w:t>البَرَكات الروحِيَّة</w:t>
      </w:r>
      <w:r/>
    </w:p>
    <w:p>
      <w:r/>
      <w:r>
        <w:t>الطرق التي يبارك الله بها شعبه روحيًا. هذه البركات ليست شيئًا ماديًا يمكن أن يحمله الناس في أيديهم. إنها كنوز في السماء التي تحدث عنها يسوع (متى 6: 19–21). هناك أنواع كثيرة من البركات الروحية. الحكمة، والفهم، والنعمة، والرجاء، والمحبة هي بركات روحية. غفران الخطايا والحصول على الحياة الأبدية هي أيضًا بركات روحية. الناس لا يكتسبون البركات الروحية، إنما يمنحها الله مجانًا.</w:t>
      </w:r>
      <w:r/>
      <w:r/>
      <w:r/>
    </w:p>
    <w:p>
      <w:pPr>
        <w:pStyle w:val="Heading2"/>
      </w:pPr>
      <w:r>
        <w:t>التبني</w:t>
      </w:r>
      <w:r/>
    </w:p>
    <w:p>
      <w:r/>
      <w:r>
        <w:t>عندما يصبح شخص ما جزءًا من عائلة لم يولد فيها. هذا ما يحدث عندما يثق الناس بيسوع. خلق الله البشر ليعيشوا معه في سلام ومحبة. كان من المفترض أن يكونوا أبناءً في عائلته. لم يقبل البشر محبة الله ولكنهم اختاروا أن يتبعوا طرقهم الخاصة. هذا يعني أنهم لا ينتمون إلى أي عائلة. أولئك الذين يؤمنون بأن يسوع هو المسيح يقبلون محبة الله. يصبحون جزءًا من عائلة الله مرة أخرى. وصف بولس هذا بأنهم أصبحوا أبناء الله بالتبني.</w:t>
      </w:r>
      <w:r/>
      <w:r/>
      <w:r/>
    </w:p>
    <w:p>
      <w:pPr>
        <w:pStyle w:val="Heading2"/>
      </w:pPr>
      <w:r>
        <w:t>التكلم بألسنة</w:t>
      </w:r>
      <w:r/>
    </w:p>
    <w:p>
      <w:r/>
      <w:r>
        <w:t>عندما يتحدث الناس بصوت عالٍ بلغة لم يعرفوها من قبل. الروح القدس يعطي بعض المؤمنين القدرة على القيام بذلك. المستمعون قد يكونوا يعرفون أو لا يعرفون اللغة التي يتكلمونها. ما لم يكن هناك من يستطيع ترجمة الرسالة، يجب على المؤمنين الذين يتمتعون بهذه الموهبة أن يتحدثوا مع الله فقط في صمت. القيام بذلك سيساعدهم على أن يكونوا قريبين من الله من خلال الصلاة. (</w:t>
      </w:r>
      <w:r>
        <w:t>ترجمة الألسنة</w:t>
      </w:r>
      <w:r>
        <w:t>)</w:t>
      </w:r>
      <w:r/>
      <w:r/>
      <w:r/>
    </w:p>
    <w:p>
      <w:pPr>
        <w:pStyle w:val="Heading2"/>
      </w:pPr>
      <w:r>
        <w:t>التوبة</w:t>
      </w:r>
      <w:r/>
    </w:p>
    <w:p>
      <w:r/>
      <w:r>
        <w:t>للابتعاد عن الخطية والتوجه نحو الله. هذا لا يحدث مرة واحدة فقط في حياة الشخص. في كل مرة يخطئ فيها شخص ما، يريد الله منهم أن يرجعوا له. الله غني بالنعمة ويغفر لهم. هذا يشفي علاقتهم مع الله. لسنوات عديدة، كان بنو إسرائيل يقدمون الذبائح لإظهار توبتهم. في العهد الجديد، أظهر الناس أنهم تابوا بطلب الغفران والثقة بيسوع واتباعه. (</w:t>
      </w:r>
      <w:r>
        <w:t>الحق مع الله</w:t>
      </w:r>
      <w:r>
        <w:t>)</w:t>
      </w:r>
      <w:r/>
      <w:r/>
      <w:r/>
    </w:p>
    <w:p>
      <w:pPr>
        <w:pStyle w:val="Heading2"/>
      </w:pPr>
      <w:r>
        <w:t>الحرب الروحية</w:t>
      </w:r>
      <w:r/>
    </w:p>
    <w:p>
      <w:r/>
      <w:r>
        <w:t>معركة الشيطان وجميع الكائنات الروحية الشريرة ضد الله. إنهم يريدون إيقاف خطة الله للعالم. إحدى الطرق التي يفعلون بها ذلك هي محاولة جعل الناس ينقلبون ضد الله. تحدث المعركة في العالم السماوي، والبشر هم جزء من القتال من خلال الاختيارات التي يتخذونها. إنهم يختارون من يعبدون وكيف يعاملون الآخرين. عبادة الله والتصرف وفقًا لخطته هي الطريقة التي يحاربون بها الشر.</w:t>
      </w:r>
      <w:r/>
      <w:r/>
      <w:r/>
    </w:p>
    <w:p>
      <w:pPr>
        <w:pStyle w:val="Heading2"/>
      </w:pPr>
      <w:r>
        <w:t>الحياة المُقدّسة</w:t>
      </w:r>
      <w:r/>
    </w:p>
    <w:p>
      <w:r/>
      <w:r>
        <w:t>إنها اتّباع نموذج يسوع في طريقة التفكير، والتحدّث والتصرّف. وهذه هي الطريقة التي يمكن من خلالها للمؤمنين أن يكونوا قديسين كما أن الله قدوس. وتُوجد العديد من الأسباب التي تجعل الله يريد من شعبه أن يعيشوا حياة مُقدسة. أحد هذه الأسباب هو أن الروح القدس يعيش بينهم ويعيش فيهم. وسبب آخر هو أن الحياة المُقدسة تساعد أعضاء عائلة الله على أن يعاملوا بعضهم البعض بشكل صالح وحسن. كما إنها تساعدهم أن يُظهروا باستمرار الرعاية والمحبة تجاه بعضهم البعض. كذلك فإن الحياة المُقدسة تُبرهن علي أن المؤمنين قد تحرروا من سلطان الخطية والموت. وهذا يساعدهم على نشر رسالة يسوع بين غير المؤمنين. إن الروح القدس هو الذي يُؤهّل المؤمنين حتى يمكنهم أن يعيشوا بطرق مقدسة. الحياة المقدسة تُسمى أيضًا بحياة التقوى.</w:t>
      </w:r>
      <w:r/>
      <w:r/>
      <w:r/>
    </w:p>
    <w:p>
      <w:pPr>
        <w:pStyle w:val="Heading2"/>
      </w:pPr>
      <w:r>
        <w:t>الخَدم أو العبيد</w:t>
      </w:r>
      <w:r/>
    </w:p>
    <w:p>
      <w:r/>
      <w:r>
        <w:t>سُمح لبني إسرائيل بالعمل كخدم لبني إسرائيل الآخرين. كان هذا لمساعدتهم على سداد ديونهم المستحقة عليهم. كان لهم الخيار في أن يُطلق سراحهم، بعد ست سنوات من العمل. إذا اختاروا أن يُطلق سراحهم كانوا يحصلون على الطعام والماشية. كان بإمكان الخادم أيضًا أن يختار الاستمرار في العمل لدى نفس العائلة طوال حياته. لم يكن الخدم يعاملون معاملة سيئة أو يعتبرون عبيدًا. كان هذا لأن الله قد حررهم من العبودية في مصر. لم يكن عليهم أن يكونوا عبيدًا مرة أخرى. كان كونهم عبيدًا مرة أخرى إحدى لعنات العهد.</w:t>
      </w:r>
      <w:r/>
      <w:r/>
      <w:r/>
    </w:p>
    <w:p>
      <w:pPr>
        <w:pStyle w:val="Heading2"/>
      </w:pPr>
      <w:r>
        <w:t>الخروج</w:t>
      </w:r>
      <w:r/>
    </w:p>
    <w:p>
      <w:r/>
      <w:r>
        <w:t>لقد استخدم الله موسى لإنقاذ بني إسرائيل من العبودية في أرض مصر. وتعني كلمة الخروج في اللغة اليونانية، مغادرة أو خروج من. كان الخروج هو الوقت الذي فيه أعلن الله عن نفسه كمخلص لإسرائيل. فلقد صنع أعمال عظيمة وأحضر القضاء على فرعون، وعلى أرض مصر وآلهة المصريين المزيفة. إن الخروج يُعتبر صورة أو مثال للخلاص الذي يقدمه الله لجميع البشر. فإن موت الحملان هو صورة لموت يسوع بعد سنوات عديدة. فلقد قدّم يسوع ذاته كحمل الله. كان يتم وضع دم الحملان على الأبواب لإنقاذ شعب إسرائيل. ولقد كانت هذه صورة توضّح كيف يُخلًص دم يسوع أولئك الذين يؤمنون به. تم إطلاق شعب إسرائيل من العبودية. ولقد كانت هذه صورة لكيفية تحرير الله لأولئك الذين يثقون به. فهو يحررهم من العبودية لسلطان الخطية، والموت والشر.</w:t>
      </w:r>
      <w:r/>
      <w:r/>
      <w:r/>
    </w:p>
    <w:p>
      <w:pPr>
        <w:pStyle w:val="Heading2"/>
      </w:pPr>
      <w:r>
        <w:t>الخزي والكرامة</w:t>
      </w:r>
      <w:r/>
    </w:p>
    <w:p>
      <w:r/>
      <w:r>
        <w:t>في أزمنة وأماكن الكتاب المقدس، كان الخزي والكرامة مُهمّين للغاية. فكان الناس يريدون تجنب أن يكونوا سببًا في خزي عائلاتهم، ومجتمعهم وشعبهم. وكان كل شخص في المجتمع يفهم الطرق التي تعتبر لائقة في الكلام والتصرف. إن مخالفة هذه الطرق كانت بمثابة تحدي للمجتمع ورفض العلاقة معه. وقد كان ذلك يجلب العار والخزي. فيفقد الشخص مكانته واحترامه. فكانوا غالبًا ما يهربون أو يختبئون. لكن كان من الممكن لشخص ذو مكانة أو سلطان أكبر أن يُعيد ذلك الإنسان إلى المجتمع. وهكذا كان يتم إزالة العار. وفي المقابل، كان الناس يريدون جلب الشرف لعائلاتهم، ومجتمعهم وشعبهم. إن الشرف والكرامة يأتيان من خلال القيام بأشياء تعتبر مناسبة وجديرة بالاحترام. فكلما زادت الكرامة والشرف الذي يمتلكه الشخص، زادت المكانة والهيبة التي له في المجتمع.</w:t>
      </w:r>
      <w:r/>
      <w:r/>
      <w:r/>
    </w:p>
    <w:p>
      <w:pPr>
        <w:pStyle w:val="Heading2"/>
      </w:pPr>
      <w:r>
        <w:t>الخَصِيّ الحَبَشِيّ</w:t>
      </w:r>
      <w:r/>
    </w:p>
    <w:p>
      <w:r/>
      <w:r>
        <w:t>مسؤول حكومي مهم في منطقة إثيوبيا في أفريقيا. كان يدير أموال الملكة. ليس معروفًا ما إذا كان يهوديًا. كان يعبد إله إسرائيل وأصبح من أتباع يسوع. يُعتقد أنه كان أول مؤمن شارك الأخبار السارة عن يسوع في أفريقيا.</w:t>
      </w:r>
      <w:r/>
      <w:r/>
      <w:r/>
    </w:p>
    <w:p>
      <w:pPr>
        <w:pStyle w:val="Heading2"/>
      </w:pPr>
      <w:r>
        <w:t>الخليقة الجديدة</w:t>
      </w:r>
      <w:r/>
    </w:p>
    <w:p>
      <w:r/>
      <w:r>
        <w:t>العالم عندما يجعل الله كل شيء جديدًا. إنها تُدعى السماء الجديدة والأرض الجديدة. ويُدعى أيضاً العالم الآتي. ويشمل كل ما خلقه الله. ستأتي الخليقة الجديدة عندما ينتصر الله بالكامل على الشر. سيحكم يسوع بالكامل كملك. سوف يقيم أتباعه من بين الأموات ويعطيهم أجسادًا جديدة. وسيتمتعون بالحياة الأبدية مع الله إلى الأبد. كان جسد يسوع بعد قيامته أول علامات الخليقة الجديدة.</w:t>
      </w:r>
      <w:r/>
      <w:r/>
      <w:r/>
    </w:p>
    <w:p>
      <w:pPr>
        <w:pStyle w:val="Heading2"/>
      </w:pPr>
      <w:r>
        <w:t>الذبائح البشرية من الأطفال</w:t>
      </w:r>
      <w:r/>
    </w:p>
    <w:p>
      <w:r/>
      <w:r>
        <w:t>قتل الأطفال كوسيلة لعبادة الآلهة الباطلة وتكريمها. كان الناس يضحون بالأطفال لإظهار مدى التزامهم بالآلهة الباطلة. كانوا يفعلون ذلك أيضًا للحصول على بركة الآلهة الكاذبة. كانت هذه الممارسة شائعة في الأزمنة والأماكن المسجلة في العهد القديم. أظهر الإله الحقيقي أنه لا ينبغي أن يُعبد بهذه الطريقة. توضح شريعة الله أنه لا يجوز التضحية بالبشر. وهذا يشمل الأطفال. يتحدث الإصحاحان 18 و20 من سفر اللاويين عن هذا الأمر.</w:t>
      </w:r>
      <w:r/>
      <w:r/>
      <w:r/>
    </w:p>
    <w:p>
      <w:pPr>
        <w:pStyle w:val="Heading2"/>
      </w:pPr>
      <w:r>
        <w:t>الراعي</w:t>
      </w:r>
      <w:r/>
    </w:p>
    <w:p>
      <w:r/>
      <w:r>
        <w:t>شخص يرعى الغنم أو غيرها من الماشية. في العهد القديم كان إبراهيم والعديد من أفراد عائلته رعاة. كانوا يسافرون من مكان إلى آخر للعثور على العشب لقطعانهم. إنها أيضًا طريقة للحديث عن القادة الذين يعتنون بأشخاص آخرين. غالبًا ما وُصف قادة إسرائيل بأنهم رعاة سيئون. كان الله هو الراعي الصالح لشعبه. في العهد الجديد، على قادة الكنيسة أن يكونوا رعاة لأتباع يسوع. يسوع نفسه هو الراعي الصالح لشعب الله.</w:t>
      </w:r>
      <w:r/>
      <w:r/>
      <w:r/>
    </w:p>
    <w:p>
      <w:pPr>
        <w:pStyle w:val="Heading2"/>
      </w:pPr>
      <w:r>
        <w:t>الرب</w:t>
      </w:r>
      <w:r/>
    </w:p>
    <w:p>
      <w:r/>
      <w:r>
        <w:t>الاسم الذي استخدمه بنو إسرائيل للتحدث عن الله. يتكون الاسم في اللغة العبرية من الحروف يهوه. لا أحد يعرف بالضبط معنى هذا الاسم. تبدو هذه الحروف مثل الكلمات العبرية التي تعني أَهْيَه الَّذِي أَهْيَه.</w:t>
      </w:r>
      <w:r/>
      <w:r/>
      <w:r/>
    </w:p>
    <w:p>
      <w:pPr>
        <w:pStyle w:val="Heading2"/>
      </w:pPr>
      <w:r>
        <w:t>الرب - الملك</w:t>
      </w:r>
      <w:r/>
    </w:p>
    <w:p>
      <w:r/>
      <w:r>
        <w:t>لقب لحاكم أو قائد أو سيد. يُستخدم كلقب لله في الكتاب المقدس. وهو يعني أن الله له سلطان على كل شيء وكل شخص. في زمن العهد الجديد، استُخدِمت كلمة رب كلقب للإمبراطور الروماني. كان يعني أن للقيصر سلطة في كل مكان تسيطر عليه الحكومة الرومانية. دعا أتباع يسوعُ المسيحُ إياه ربًا. كان هذا يعني أنهم أدركوا أن يسوع هو الله. لقد أدركوا أن ليسوع سُلطة كاملة على كل شيء وكل شخص. تحدى أتباع يسوعَ المسيحُ سُلطةَ قيصر عندما دعوا يسوعَ ربًا.</w:t>
      </w:r>
      <w:r/>
      <w:r/>
      <w:r/>
    </w:p>
    <w:p>
      <w:pPr>
        <w:pStyle w:val="Heading2"/>
      </w:pPr>
      <w:r>
        <w:t>الرب يسوع المسيح</w:t>
      </w:r>
      <w:r/>
    </w:p>
    <w:p>
      <w:r/>
      <w:r>
        <w:t>لقب ليسوع يصفه من نواحٍ عديدة. بصفته ربًا، له سلطان على جميع الملوك الآخرين على الأرض. وبالنسبة ليسوع، فقد كان يهودي يعيش في إسرائيل والتي كانت خاضعة للسيادة الرومانية. يسوع هو أيضًا ابن الله. كمسيح، هو المسيح المنتظر والملك اليهودي. يعني لقب الرب يسوع المسيح أن يسوع هو ملك كل شيء. يعني أنه المخلّص الذي ينقذ شعب الله والطبيعة. إنه ينقذهم من الخطية والموت والشر، أي أنه جدير بالعبادة لأنه الله.</w:t>
      </w:r>
      <w:r/>
      <w:r/>
      <w:r/>
    </w:p>
    <w:p>
      <w:pPr>
        <w:pStyle w:val="Heading2"/>
      </w:pPr>
      <w:r>
        <w:t>الرُواقيُّون</w:t>
      </w:r>
      <w:r/>
    </w:p>
    <w:p>
      <w:r/>
      <w:r>
        <w:t>مجموعة من الفلاسفة الذين اتبعوا تعاليم الفيلسوف اليوناني زينو من كتّيم. كانوا يعتقدون أن الناس يجب أن يعيشوا وفقًا لقوانين طبيعية تسمى اللوغوس. كان اللوغوس يُفهم على أنه قوة العقل التي تجعل العالم يعمل. شارك بولس الأخبار السارة عن يسوع مع الرواقيين في أثينا.</w:t>
      </w:r>
      <w:r/>
      <w:r/>
      <w:r/>
    </w:p>
    <w:p>
      <w:pPr>
        <w:pStyle w:val="Heading2"/>
      </w:pPr>
      <w:r>
        <w:t>الروح القدس</w:t>
      </w:r>
      <w:r/>
    </w:p>
    <w:p>
      <w:r/>
      <w:r>
        <w:t>يُظهر الله نفسه أنه الروح الذي كان موجودًا وقت خلق العالم. إن الروح القدس هو الله تمامًا كما أن الآب هو الله ويسوع هو الله. إنهم الأقانيم الثلاثة للإله الواحد والوحيد. لقد عمل الروح القدس من خلال الأشخاص الذين سجّلوا أسفار الكتاب المقدس. لقد جعل الروح القدس، في العهد القديم، بعض الأشخاص مؤهّلين كي يتنبأوا. كما قد جعل الروح البعض قادرين على القيام بأعمال باقتدار ومهارة وأن يصنعوا أشياء عظيمة. وفي العهد الجديد، كان الروح القدس هو من جعل مريم قادرة على أن تكون أمًا وتحمل بيسوع. ولقد أرسل يسوع الروح القدس إلى تلاميذه في عيد العنصرة. وبواسطة الروح القدس، يتحد المؤمنون بيسوع. إن الروح القدس هو المُعين الذى يجعل تلاميذ يسوع قادرين على الاستمرار في عمله.</w:t>
      </w:r>
      <w:r/>
      <w:r/>
      <w:r/>
    </w:p>
    <w:p>
      <w:pPr>
        <w:pStyle w:val="Heading2"/>
      </w:pPr>
      <w:r>
        <w:t>السنهدريم</w:t>
      </w:r>
      <w:r/>
    </w:p>
    <w:p>
      <w:r/>
      <w:r>
        <w:t>مجموعة من 70 من القادة الدينيين. كان لهم أكبر سلطة في المحاكم اليهودية في زمن يسوع. كان يُطلق على السنهدريم أيضًا اسم المجلس اليهودي. كانوا يعتنون بالهيكل في أورشليم ويتخذون القرارات المهمة للشعب اليهودي. خدم كل من الفريسيين والصدوقيين في السنهدريم. عارض السنهدريم يسوع. كما أنهم عارضوا الرسل الذين نشروا الأخبار عن قيامة يسوع من بين الأموات.</w:t>
      </w:r>
      <w:r/>
      <w:r/>
      <w:r/>
    </w:p>
    <w:p>
      <w:pPr>
        <w:pStyle w:val="Heading2"/>
      </w:pPr>
      <w:r>
        <w:t>الشريعة اليهودية</w:t>
      </w:r>
      <w:r/>
    </w:p>
    <w:p>
      <w:r/>
      <w:r>
        <w:t>استندت طريقة الحياة اليهودية على الشرائع اليهودية. جاء الكثير من هذه القوانين من شريعة موسى. أضاف القادة الدينيون اليهود أيضًا قوانين وقواعد إلى تلك القوانين السابقة. ساعدت بعض هذه القوانين والقواعد الإضافية الناس على طاعة شريعة موسى. وجعل البعض الآخر الحياة صعبة للغاية بالنسبة لليهود. استخدم بعض القادة الدينيين هذه القوانين للسيطرة على ما يفعله الناس. واستخدموها أيضًا لجعل أنفسهم يبدون أفضل. فعلوا ذلك ليظهروا أن الله فضّلهم على غيرهم من الناس. (</w:t>
      </w:r>
      <w:r>
        <w:t>الوصايا العشر</w:t>
      </w:r>
      <w:r>
        <w:t xml:space="preserve">, </w:t>
      </w:r>
      <w:r>
        <w:t>شريعة موسى</w:t>
      </w:r>
      <w:r>
        <w:t>)</w:t>
      </w:r>
      <w:r/>
      <w:r/>
      <w:r/>
    </w:p>
    <w:p>
      <w:pPr>
        <w:pStyle w:val="Heading2"/>
      </w:pPr>
      <w:r>
        <w:t>الشماع (اسمع يا إسرائيل)</w:t>
      </w:r>
      <w:r/>
    </w:p>
    <w:p>
      <w:r/>
      <w:r>
        <w:t>هي صلاة يهودية تتضمن تثنية 4:6. إن الكلمة الأولى من تثنية 4:6 في اللغة العبرية هي "شماع". وتعني الاستماع واتخاذ القرارات بناءً على ما تم سماعه. في اللغة العبرية، كان يُنظر إلى السمع وعمل ما سُمع على أنهما نفس الشيء. ولقد أوضحت الشماع مُلخّص عهد الله مع شعب إسرائيل. فقد كان الله هو الإله الحقيقي الواحد والوحيد. وكان على بني إسرائيل أن يطيعوا الله وحده. وقد كان هذا صحيحًا بالنسبة لكل شخص. كما كان ذلك صحيحًا أيضًا لهم كجماعة. فكان عليهم أن يطيعوا الوصايا العشر وجميع وصايا الله الأخري. كانت هناك أشياء كثيرة تساعدهم على تذكّر من هو الله وما الذي أمر به. فقد كان عليهم أن يتحدثّوا عن وصاياه وشريعته في كل وقت، وفي كل مكان ومع الجميع. وكان عليهم أن يكتبوها. كما كان عليهم أن يضعوا أجزاءًا منها على ثيابهم، وأجسادهم، وبيوتهم وأبوابهم. وكان عليهم أن يطرحوا الأسئلة عن الله بحرية وأن يتكلموا عنه مع أطفالهم. ولقد استخدم يسوع كلمات الشماع هذه في مرقس 29:12.</w:t>
      </w:r>
      <w:r/>
      <w:r/>
      <w:r/>
    </w:p>
    <w:p>
      <w:pPr>
        <w:pStyle w:val="Heading2"/>
      </w:pPr>
      <w:r>
        <w:t>الضربات العشر</w:t>
      </w:r>
      <w:r/>
    </w:p>
    <w:p>
      <w:r/>
      <w:r>
        <w:t>هي عشرة طرق من خلالها أصدر الله دينونته وأحكامه على فرعون، ومصر وأوثان مصر. وهي كانت عبارة عن عجائب عظيمة قد صنعها الله من خلال موسى وهارون. ولقد أظهرت هذه العجائب لفرعون، ولشعب إسرائيل ولكل الأرض سلطان الله وقدرته على كل شيء. كما أظهرت أن الله يستخدم سلطانه وقوته لمساعدة شعبه. فقد كانت الضربات جزءًا من كيفية إنقاذ الله لشعبه من العبودية في مصر. كان الله يُجري ضربة في كل مرة يرفض فيها فرعون السماح لشعب إسرائيل بالخروج من مصر. وشملت هذه الضربات تحويل الماء إلى دم، والضفادع، والبعوض والذباب. كما شملت قتل الماشية وظهور الدمامل على جلد الحيوانات والناس. وأيضًا شملت البرد، والجراد والظلام. وأما خلال الضربة الأخيرة، فقد قُتل الابن الأكبر في كل بيت مصري. ولكن الله حفظ شعبه من المعاناة التي جلبتها هذه الضربات.</w:t>
      </w:r>
      <w:r/>
      <w:r/>
      <w:r/>
    </w:p>
    <w:p>
      <w:pPr>
        <w:pStyle w:val="Heading2"/>
      </w:pPr>
      <w:r>
        <w:t>أَلِعَازَار</w:t>
      </w:r>
      <w:r/>
    </w:p>
    <w:p>
      <w:r/>
      <w:r>
        <w:t>ابن هارون وأليشابع من سبط لاوي. إخوته هم نَادَاب وأَبِيهُوَ وإِيثَامَارَ. كان والد فِينَحَاس وأصبح رئيس آباء اللاويين. أصبح رئيس الكهنة بعد وفاة هارون. ساعد موسى في قيادة شعب إسرائيل في الصحراء. ساعد يشوع في قيادة شعب إسرائيل في كنعان.</w:t>
      </w:r>
      <w:r/>
      <w:r/>
      <w:r/>
    </w:p>
    <w:p>
      <w:pPr>
        <w:pStyle w:val="Heading2"/>
      </w:pPr>
      <w:r>
        <w:t>العجل الذهبي</w:t>
      </w:r>
      <w:r/>
    </w:p>
    <w:p>
      <w:r/>
      <w:r>
        <w:t>التمثال الذي صنعه هارون من الحلي التي أعطاه إياها بنو إسرائيل. صنعه هارون بينما كان موسى على جبل سيناء مع الله. وعبده كثير من بني إسرائيل كإله باطل. فيما بعد، صنع الملك يربعام ملك المملكة الشمالية تماثيل معدنية للعجول. وقاد شعب إسرائيل في عبادتها كآلهة باطلة. (</w:t>
      </w:r>
      <w:r>
        <w:t>آلهة باطلة</w:t>
      </w:r>
      <w:r>
        <w:t>)</w:t>
      </w:r>
      <w:r/>
      <w:r/>
      <w:r/>
    </w:p>
    <w:p>
      <w:pPr>
        <w:pStyle w:val="Heading2"/>
      </w:pPr>
      <w:r>
        <w:t>العشاء الرباني</w:t>
      </w:r>
      <w:r/>
    </w:p>
    <w:p>
      <w:r/>
      <w:r>
        <w:t>الوليمة التي يتشاركها المسيحيون معًا لتذكر موت يسوع. وهي مبنية على العشاء الأخير الذي شاركه يسوع مع تلاميذه قبل موته. كما أنها تستند أيضًا إلى عيد الفصح اليهودي. تتضمن الوليمة أكل الخبز وشرب الخمر. وهذا يذكّر المؤمنين بأنَّ يسوع قد بذل جسده ودمه لخلاص جميع الناس.</w:t>
      </w:r>
      <w:r/>
      <w:r/>
      <w:r/>
    </w:p>
    <w:p>
      <w:pPr>
        <w:pStyle w:val="Heading2"/>
      </w:pPr>
      <w:r>
        <w:t>العشار (جابي الضرائب)</w:t>
      </w:r>
      <w:r/>
    </w:p>
    <w:p>
      <w:r/>
      <w:r>
        <w:t>اليهود في زمن يسوع الذين كانوا يجمعون المال للحكومة الرومانية. لم يكن العديد من جباة الضرائب أمناء. كانوا يجبرون الناس أن يعطونهم أموالاً أكثر مما هو مطلوب. كان جباة الضرائب يحتفظون بالمال الإضافي لأنفسهم. كره معظم اليهود جباة الضرائب لقيامهم بذلك. كانوا يكرهونهم لأنهم كانوا يعملون لصالح الرومان. غالبًا ما كان جباة الضرائب يُعاملون كغرباء. (</w:t>
      </w:r>
      <w:r>
        <w:t>الغرباء</w:t>
      </w:r>
      <w:r>
        <w:t>)</w:t>
      </w:r>
      <w:r/>
      <w:r/>
      <w:r/>
    </w:p>
    <w:p>
      <w:pPr>
        <w:pStyle w:val="Heading2"/>
      </w:pPr>
      <w:r>
        <w:t>العهد الجديد</w:t>
      </w:r>
      <w:r/>
    </w:p>
    <w:p>
      <w:r/>
      <w:r>
        <w:t>آخر 27 سفراً من الكتاب المقدس. يتضمن الأناجيل وسفرًا عن بداية الكنيسة. ويشمل أيضًا العديد من الرسائل وسفرًا واحدًا من كتابات الرؤيا.</w:t>
      </w:r>
      <w:r/>
      <w:r/>
      <w:r/>
    </w:p>
    <w:p>
      <w:pPr>
        <w:pStyle w:val="Heading2"/>
      </w:pPr>
      <w:r>
        <w:t>العهد الجديد</w:t>
      </w:r>
      <w:r/>
    </w:p>
    <w:p>
      <w:r/>
      <w:r>
        <w:t>إنها مجموعة الوعود التي قطعها الله لشعبه عندما عادوا من السبي. إنه عهد يستمر إلى الأبد. فإن الله سيجعل شعبه قادرًا على اتباعه بأمانة. وسيفعل ذلك من خلال مغفرة خطاياهم وطرقهم الشريرة. لقد أعلن الله عن هذا العهد الجديد أولاً من خلال الأنبياء إرميا وحزقيال. ثم بعد سنوات عديدة، أعلن يسوع أنه قد تمّم هذا العهد. فقد بذل يسوع حياته كذبيحة لخلاص الناس من الخطية والموت. ثم قام من بين الأموات. وهذا ما وضع العهد الجديد موضع التنفيذ. ومن خلال هذا العهد الجديد، كان كل من يثق في يسوع لخلاصه، يصير جزءًا من شعب الله. فيتم تصحيح علاقتهم مع الله كما يتم تبريرهم. وسيجعلهم الروح القدس قادرين على اتباع يسوع وطاعة الله بأمانة.</w:t>
      </w:r>
      <w:r/>
      <w:r/>
      <w:r/>
    </w:p>
    <w:p>
      <w:pPr>
        <w:pStyle w:val="Heading2"/>
      </w:pPr>
      <w:r>
        <w:t>العهد القديم</w:t>
      </w:r>
      <w:r/>
    </w:p>
    <w:p>
      <w:r/>
      <w:r>
        <w:t>سجل القصص والتعاليم التي تناقلها بنو إسرائيل لمئات السنين. أوحى روح الله لأُناس ليكتبوا هذه القصص والتعاليم. هذا السجل هو أسفار العهد القديم التسعة والثلاثين. يتضمن العهد القديم أسفارًا عن تاريخ عهد إسرائيل. ويشمل حكمة إسرائيل وأشعاره وأغانيه. ويشمل أيضًا أسفار أنبياء إسرائيل.</w:t>
      </w:r>
      <w:r/>
      <w:r/>
      <w:r/>
    </w:p>
    <w:p>
      <w:pPr>
        <w:pStyle w:val="Heading2"/>
      </w:pPr>
      <w:r>
        <w:t>العهد مع إبراهيم</w:t>
      </w:r>
      <w:r/>
    </w:p>
    <w:p>
      <w:r/>
      <w:r>
        <w:t>لقد اختار الله أن يعمل من خلال إبراهيم ونسله لصُنع خطته لخلاص العالم. وأظهر الله ذلك بأن قطع عهدًا مع إبراهيم. وقد كان إبراهيم مسؤولاً عن عمل أشياء معينة في هذا العهد. فكان عليه أن يترك أرض آبائه وشعبه. كما كان عليه أن يذهب إلى أرض كنعان. وأن يكون أمينًا من نحو الله. كان يجب أن يُختن كل ذكر في عائلته. فقد كان الختان علامة لهذا العهد. وكجزء من العهد، فقد وعد الله بأن يعمل أشياء معينة أيضًا. كان الله سيعطي إبراهيم وزوجته سارة ابنًا. ومن خلال ذلك الابن، كان الله سيجعل نسل إبراهيم الذي يأتي بعده أمة عظيمة. كما كان الله سيعطيهم أرض كنعان ليسكنوا فيها. فإن الله كان سيبارك إبراهيم وعائلته بطرق عديدة. ومن خلالهم كان الله سيبارك جميع الأمم والشعوب على الأرض. ولقد وعد الله بأنه سيبقى أمينًا لعهده مع نسل إبراهيم إلى الأبد. كان يسوع من نسل إبراهيم. ولقد بارك الله جميع الشعوب والأمم على الأرض من خلال يسوع. وهكذا تم تحقيق وعد الله لإبراهيم بشكل كامل.</w:t>
      </w:r>
      <w:r/>
      <w:r/>
      <w:r/>
    </w:p>
    <w:p>
      <w:pPr>
        <w:pStyle w:val="Heading2"/>
      </w:pPr>
      <w:r>
        <w:t>العهد مع داود</w:t>
      </w:r>
      <w:r/>
    </w:p>
    <w:p>
      <w:r/>
      <w:r>
        <w:t>لقد اختار الله أن يعمل من خلال داود ونسله في خطته لخلاص العالم. فقد أظهر الله ذلك بأن قطع عهدًا مع داود ونسله الذين جاءوا بعده. كما وعد الله داود أنه سيجعل مُلكه آمنًا ويمنح شعب إسرائيل السلام والراحة. كذلك وعد الله بأن نسل داود سيحكمون كملوك في إسرائيل. وفي المقابل، فقد كان على داود ونسله من بعده أن يظلّوا مُخلصين لعهد جبل سيناء. فإذا استمروا مخلصين، فإن الله لن ينزع المُلك من نسل داود. بل سيكونون دائمًا ملوكًا على شعب إسرائيل. ولقد وعد الله أيضًا بشيء آخر في هذا العهد. فسيملك ابن من نسل داود إلى الأبد على مملكة الله. ولم يكن هذا الوعد يعتمد على أي شيء يفعله داود أو نسله من بعده. كذلك لم يكن معتمدًا على كونهم مخلصين لعهد جبل سيناء. وقد فهم كُتّاب العهد القديم أن هذا كان وعدًا عن المسيح. كما أن كُتّاب العهد الجديد أدركوا أن هذا الوعد قد تحقق في يسوع. (</w:t>
      </w:r>
      <w:r>
        <w:t>داود</w:t>
      </w:r>
      <w:r>
        <w:t>)</w:t>
      </w:r>
      <w:r/>
      <w:r/>
      <w:r/>
    </w:p>
    <w:p>
      <w:pPr>
        <w:pStyle w:val="Heading2"/>
      </w:pPr>
      <w:r>
        <w:t>العهد مع نوح</w:t>
      </w:r>
      <w:r/>
    </w:p>
    <w:p>
      <w:r/>
      <w:r>
        <w:t>اختار الله، في خطته لخلاص العالم، أن يعمل من خلال نوح وعائلته. أظهر الله ذلك بقطع عهد معهم ومع جميع الأطفال الذين ولدوا بعدهم. كان العهد أيضًا مع جميع المخلوقات التي كانت في الفلك. كان مع كل خليقة حيّة على الأرض. كان على البشر والحيوانات أن يملأوا الأرض. وألا يهلك أي إنسان. وقد وعد الله بألا يلعن الأرض مرة أخرى. ووعد ألا يُهلك مرة أخرى كل الحياة على الأرض بالطوفان. كان قوس قزح علامة العهد.</w:t>
      </w:r>
      <w:r/>
      <w:r/>
      <w:r/>
    </w:p>
    <w:p>
      <w:pPr>
        <w:pStyle w:val="Heading2"/>
      </w:pPr>
      <w:r>
        <w:t>الفرّيسيون</w:t>
      </w:r>
      <w:r/>
    </w:p>
    <w:p>
      <w:r/>
      <w:r>
        <w:t>مجموعة من القادة الدينيين اليهود في زمن العهد الجديد. كانوا يحثون اليهود على العمل الجاد على طاعة جميع شرائع العهد القديم. لم يؤمنوا بأن يسوع هو المسيح الذي وعد الله بإرساله. عارض معظم الفريسيين يسوع وتعاليمه.</w:t>
      </w:r>
      <w:r/>
      <w:r/>
      <w:r/>
    </w:p>
    <w:p>
      <w:pPr>
        <w:pStyle w:val="Heading2"/>
      </w:pPr>
      <w:r>
        <w:t>القائد الخادم</w:t>
      </w:r>
      <w:r/>
    </w:p>
    <w:p>
      <w:r/>
      <w:r>
        <w:t>إن يسوع هو النموذج والمثال لكيف يجب أن يُعامل الناس الآخرين. وهذا يشمل الأشخاص الذين لديهم سلطة، وقوة ومكانة. كما يشمل ذلك القادة وسط أي مجموعة من الناس. إن يسوع هو الملك على كل ما خلقه الله. لكنه جاء إلى الأرض ليخدم الناس حتى يفهموا محبة الله لهم. لم يستخدم قوته أو سلطانه لإجبار الناس على فعل ما يريده. كذلك لم يجعل الناس يعاملونه وكأنه أكثر أهمية من أي شخص آخر. بل على العكس من ذلك، فقد كان متواضعًا. وأظهر اهتمامًا عميقًا بجميع الناس. وقد بذل حياته ليُعلن محبة الله للناس . لذلك يجب على جميع المؤمنين أن يتبعوا مثال يسوع في محبة وخدمة الآخرين. كما يمنح الروح القدس تلاميذ يسوع مواهب وقدرات مختلفة لاستخدامها في خدمة الآخرين. وعندما يخدم المؤمنون الأشخاص الآخرين، فإنهم بذلك يخدمون يسوع أيضًا.</w:t>
      </w:r>
      <w:r/>
      <w:r/>
      <w:r/>
    </w:p>
    <w:p>
      <w:pPr>
        <w:pStyle w:val="Heading2"/>
      </w:pPr>
      <w:r>
        <w:t>القصص</w:t>
      </w:r>
      <w:r/>
    </w:p>
    <w:p>
      <w:r/>
      <w:r>
        <w:t>كان من المهم جدًا لبني إسرائيل أن يتذكروا القصص والتعاليم. كانوا يروون قصص ما حدث بين شعبهم منذ زمن بعيد. كانوا يروون قصصًا عن أعمال الله العظيمة. ورووا أيضًا قصصًا عن الشرائع والتعاليم التي تلقوها من الله. كان كبار السن يروون هذه الأشياء لصغار السن. وبهذه الطريقة تعلم الجميع القصص والتعاليم التي كانت مهمة لجماعة شعب الله.</w:t>
      </w:r>
      <w:r/>
      <w:r/>
      <w:r/>
    </w:p>
    <w:p>
      <w:pPr>
        <w:pStyle w:val="Heading2"/>
      </w:pPr>
      <w:r>
        <w:t>الكائنات الروحية الشريرة</w:t>
      </w:r>
      <w:r/>
    </w:p>
    <w:p>
      <w:r/>
      <w:r>
        <w:t>إنها كائنات روحية قد خلقها الله لكنها تحوّلت ضده. إنها تضُم الشياطين والأرواح الشريرة والملائكة الذين لا يخدمون الله. تعمل الكائنات الروحية الشريرة ضد الله. إن الشيطان هو رئيسهم. ويمكنهم استخدام قوتهم للسيطرة على الناس والدخول فيهم. كما يمكن للبشر أن يعبدوا ويخدموا هذه الكائنات الروحية الشريرة بدلاً من الله. وعندما يفعل البشر ذلك، فإنهم يصبحون عبيدًا لسلطان الخطية والموت. ولقد طرد يسوع هذه الكائنات الروحية الشريرة من العديد من الناس. لا يمكنهم أن يسيطروا أو يسكنوا داخل الأشخاص الذين يؤمنون بيسوع ويتبعونه. كما أن الروح القدس يمنح أتباع يسوع القوة والسلطان لإخراج الكائنات الروحية الشريرة كما فعل يسوع. (</w:t>
      </w:r>
      <w:r>
        <w:t>الشيطان</w:t>
      </w:r>
      <w:r>
        <w:t>)</w:t>
      </w:r>
      <w:r/>
      <w:r/>
      <w:r/>
    </w:p>
    <w:p>
      <w:pPr>
        <w:pStyle w:val="Heading2"/>
      </w:pPr>
      <w:r>
        <w:t>الله</w:t>
      </w:r>
      <w:r/>
    </w:p>
    <w:p>
      <w:r/>
      <w:r>
        <w:t>هو خالق كل شيء موجود. ويُدعى الله أيضًا في الكتاب المقدس الرب (</w:t>
      </w:r>
      <w:r>
        <w:t>الرب</w:t>
      </w:r>
      <w:r>
        <w:t>). كما يُدعى أيضًا السيد. الله محبة وهو الإله الحقيقي الوحيد. إن الله يفعل ما هو حق وما هو صالح. كما ان الله مُمتلىء نعمة. إن الله كائن روحي. يستخدم الكتاب المقدس أحيانًا كثيرة تعبيرات بشرية ليصف الله. كما يتحدث الكتاب المقدس عن أشياء مثل وجه الله، وعينيه، وظهره، ويديه، وذراعيه، وأصابعه وأجزاء أخرى أيضًا. كذلك يتحدث عن عقل الله، وقلبه ومشاعره. إن هذه الطرق في وصف الله لا تعني أن الله لديه جسد مثل البشر. لكنها تشبيهات وصور توضيحية لمساعدة البشر على فهم شيء عن ماهية الله وأعماله.</w:t>
      </w:r>
      <w:r/>
      <w:r/>
      <w:r/>
    </w:p>
    <w:p>
      <w:pPr>
        <w:pStyle w:val="Heading2"/>
      </w:pPr>
      <w:r>
        <w:t>الماء الحي</w:t>
      </w:r>
      <w:r/>
    </w:p>
    <w:p>
      <w:r/>
      <w:r>
        <w:t>إنها طريقة للتعبير عن كيف يُدبّر الله كل ما يحتاجه الناس كي يحيوا. يُطلق عليه أيضًا في الكتاب المقدس، الماء الذي يعطي الحياة وماء الحياة. يكون الماء حيًا عندما يكون متجددًا ومتحركًا. ويشربه الناس للبقاء على قيد الحياة ويمكن للنباتات والحيوانات أن تعيش به. ولقد وصف الأنبياء الله بأنه هو ينبوع الماء الذي يعطي الحياة لشعبه. كما وصفوه بأنه الراعي الذي يقود شعبه إلى ينابيع الماء. كذلك قاموا بوصف كيف أن الماء سينبع من أورشليم. وأن هذا الماء هو الذي سيعطي الحياة للعالم كله. في العهد الجديد، وصف يسوع الروح القدس بأنه أنهار ماء حي. ويعطي يسوع هذا الماء الحي للناس الذين يؤمنون به. وهذا يعني أنه يشارك الروح القدس معهم. إن الروح يوفر ما تحتاجه أرواحهم. وهذا يشبه الطريقة التي بها يمنح الماء الأجساد ما تحتاجه. كذلك الروح يساعدهم على خدمة الآخرين. وهذه هي الطريقة التي من خلالها يتدفق الماء الحي من داخل الناس إلي الخارج. وفي سفر الرؤيا، يعطي الله ماء الحياة مجانًا لكل من يؤمن به.</w:t>
      </w:r>
      <w:r/>
      <w:r/>
      <w:r/>
    </w:p>
    <w:p>
      <w:pPr>
        <w:pStyle w:val="Heading2"/>
      </w:pPr>
      <w:r>
        <w:t>المُخَلِص</w:t>
      </w:r>
      <w:r/>
    </w:p>
    <w:p>
      <w:r/>
      <w:r>
        <w:t>أنقذ الله بني إسرائيل من العبودية في مصر. لقد أنقذهم من أعدائهم مرات عديدة في العهد القديم. كان هو الوحيد القادر أن يخلصهم. بهذه الطرق أظهر نفسه أنه مخلصهم الوحيد. وعد أيضًا بإرسال مُخلص يعيش بينهم. كان هذا هو يسوع المسيح. يسوع يُخلص أولئك الذين يؤمنون به ويتبعونه. يُخلصهم من قوة الخطية والموت والشر.</w:t>
      </w:r>
      <w:r/>
      <w:r/>
      <w:r/>
    </w:p>
    <w:p>
      <w:pPr>
        <w:pStyle w:val="Heading2"/>
      </w:pPr>
      <w:r>
        <w:t>المخلوقات الحية الأربعة</w:t>
      </w:r>
      <w:r/>
    </w:p>
    <w:p>
      <w:r/>
      <w:r>
        <w:t>كائنات روحية رآها حزقيال ويوحنا في رؤى. مثل السرافيم في رؤية إشعياء، يعطون المجد لله. يعبدون الله ويفعلون ما يريد. يُدعوها حزقيال الكروبيم. وقد كانت هناك تماثيل لهذه الكائنات فوق تابوت العهد.</w:t>
      </w:r>
      <w:r/>
      <w:r/>
      <w:r/>
    </w:p>
    <w:p>
      <w:pPr>
        <w:pStyle w:val="Heading2"/>
      </w:pPr>
      <w:r>
        <w:t>المَساكِين</w:t>
      </w:r>
      <w:r/>
    </w:p>
    <w:p>
      <w:r/>
      <w:r>
        <w:t>في العهد القديم، كان الناس المحتاجون هم أولئك الذين لم يكن لديهم أرض للزراعة. بدون أرض، لم يتمكنوا من زراعة الطعام أو امتلاك ماشية. الغرباء والأرامل كانوا مساكين. وكذلك الأطفال الذين مات آباؤهم. كان الناس محتاجين أيضًا إذا كانت لديهم أرض ولكنهم لم ينجحوا في الزراعة. في العهد الجديد، كان أي شخص فقير أو يحتاج إلى مساعدة يعتبر مِسكينًا.</w:t>
      </w:r>
      <w:r/>
      <w:r/>
      <w:r/>
    </w:p>
    <w:p>
      <w:pPr>
        <w:pStyle w:val="Heading2"/>
      </w:pPr>
      <w:r>
        <w:t>المسيّا</w:t>
      </w:r>
      <w:r/>
    </w:p>
    <w:p>
      <w:r/>
      <w:r>
        <w:t>المخلّص الذي وعد الله بإرساله ليخلّص شعب الله من جميع أعدائه. في اللغة العبرية، كلمة مسيح تعني الممسوح أو المختار. تتحدث العديد من النبوات والوعود المسجلة في العهد القديم عن هذا المخلّص. فهم الكثير من اليهود أن هذه النبوات والوعود تتحدث عن ملكٍ سيكون من نسل داود. سيختاره الله ليجلب سلامًا يدوم إلى الأبد. عندما عاش يسوع على الأرض، أصبح الكثير من اليهود يؤمنون بأنه المسيح المنتظر.</w:t>
      </w:r>
      <w:r/>
      <w:r/>
      <w:r/>
    </w:p>
    <w:p>
      <w:pPr>
        <w:pStyle w:val="Heading2"/>
      </w:pPr>
      <w:r>
        <w:t>المَلاك المُهلِك</w:t>
      </w:r>
      <w:r/>
    </w:p>
    <w:p>
      <w:r/>
      <w:r>
        <w:t>ملاك يطيع الله بإهلاك شيء ما. فعل الإهلاك يجلب دينونة الله ضد الشر.</w:t>
      </w:r>
      <w:r/>
      <w:r/>
      <w:r/>
    </w:p>
    <w:p>
      <w:pPr>
        <w:pStyle w:val="Heading2"/>
      </w:pPr>
      <w:r>
        <w:t>المملكة الجنوبية</w:t>
      </w:r>
      <w:r/>
    </w:p>
    <w:p>
      <w:r/>
      <w:r>
        <w:t>هي أرض ومجموع أسباط إسرائيل التي حكمها ملوك من نسل داود. وكانت تُعرف أيضًا بمملكة يهوذا. ولقد شملت أسباط يهوذا وبنيامين وبعض اليهود من أسباط أخرى. المدن المهمة في المملكة الجنوبية كانت حبرون، ولخيش وأورشليم. وكانت أورشليم العاصمة. بدأت المملكة الجنوبية عندما فقد رحبعام سلطانه على عشرة من الأسباط. ولقد انتهت في عام 586 قبل الميلاد عندما سيطرت بابل على أورشليم. ولقد عاد بعض الناس من المملكة الجنوبية بعد انتهاء السبي في بابل. الأنبياء الذين تنبأوا للمملكة الجنوبية ضمّوا يوئيل، وإشعياء، وميخا، وصفنيا، وإرميا، وحبقوق وحزقيال. أما الملوك الذين حكموا هناك فكانوا رحبعام، وأبيا، وآسا، ويهوشافاط، ويهورام، وأخزيا، وعثليا (الملكة)، ويوآش، وأمصيا، وعزّيا، ويوثام، وآحاز، وحزقيا، ومنسى، وآمون، ويوشيا، ويهوآحاز، ويهوياقيم، ويهوياكين وصدقيّا. ولقد كان عدد قليل فقط من هؤلاء الملوك أمناء لعهد جبل سيناء. شمل هذا آسا، ويهوشافاط، ويوآش، وأمصيا، وعزّيا، ويوثام، وحزقيا ويوشيا.</w:t>
      </w:r>
      <w:r/>
      <w:r/>
      <w:r/>
    </w:p>
    <w:p>
      <w:pPr>
        <w:pStyle w:val="Heading2"/>
      </w:pPr>
      <w:r>
        <w:t>المملكة الشمالية</w:t>
      </w:r>
      <w:r/>
    </w:p>
    <w:p>
      <w:r/>
      <w:r>
        <w:t>تشير إلى الأرض والأسباط في إسرائيل والتي حكمها ملوك لم يكونوا من نسل داود. وكانت تُعرف أيضًا بإسرائيل أو إفرايم. كانت المدن الهامة في المملكة الشمالية هي دان، وبيت إيل والسامرة. وقد أصبحت مدينة السامرة العاصمة. بدأت المملكة الشمالية عندما قاد يربعام الكثير من شعب إسرائيل لرفض مُلك رحبعام. ولقد انتهت في عام 722 قبل الميلاد عندما سيطرت آشور على السامرة. ولم يرجع شعب المملكة الشمالية من السبي أبدًا. من الأنبياء الذين تنبأوا إلى المملكة الشمالية أخيّا، وياهو، وميخا، وإيليّا، وأليشع، وعاموس، ويونان، وهوشع وميخا. وكان من الملوك يربعام، وناداب، وبعشا، وإيلة، وزمري، وعمري، وأخآب، وأخزيا، ويهورام، وياهو، ويهوآحاز، ويهوآش، ويربعام الثاني، وزكريا، وشلّوم، ومنحيم، وفقحيا، وفقح وهوشع. ولم يكن أي من هؤلاء الملوك مخلصًا أو أمينًا لعهد جبل سيناء.</w:t>
      </w:r>
      <w:r/>
      <w:r/>
      <w:r/>
    </w:p>
    <w:p>
      <w:pPr>
        <w:pStyle w:val="Heading2"/>
      </w:pPr>
      <w:r>
        <w:t>المنفى</w:t>
      </w:r>
      <w:r/>
    </w:p>
    <w:p>
      <w:r/>
      <w:r>
        <w:t>عندما يُجبر الناس على ترك منازلهم وأرضهم والعيش في مكان آخر. كانت هذه لعنة عهد جبل سيناء. تم نفي العديد من بني إسرائيل من المملكة الشمالية إلى آشور. لم يعودوا أبدًا إلى أرض إسرائيل. ونُفي العديد من الإسرائيليين من المملكة الجنوبية إلى بابل. عاد بعضهم إلى أرض يهوذا.</w:t>
      </w:r>
      <w:r/>
      <w:r/>
      <w:r/>
    </w:p>
    <w:p>
      <w:pPr>
        <w:pStyle w:val="Heading2"/>
      </w:pPr>
      <w:r>
        <w:t>الموت الثاني</w:t>
      </w:r>
      <w:r/>
    </w:p>
    <w:p>
      <w:r/>
      <w:r>
        <w:t>طريقة لوصف دينونة الله النهائية ضد أولئك الذين يرفضون اتباعه. إنهم يهلكون وينفصلون عن الله إلى الأبد. وصف يوحنا المكان الذي يحدث فيه الموت الثاني بأنه بحيرة النار. كانت تسمى أيضًا بحيرة النار والكبريت. أولئك الذين أُلقوا فيها لن يكون لهم نصيب في ملكوت الله على الأرض.</w:t>
      </w:r>
      <w:r/>
      <w:r/>
      <w:r/>
    </w:p>
    <w:p>
      <w:pPr>
        <w:pStyle w:val="Heading2"/>
      </w:pPr>
      <w:r>
        <w:t>الموت والجحيم</w:t>
      </w:r>
      <w:r/>
    </w:p>
    <w:p>
      <w:r/>
      <w:r>
        <w:t>وصف يوحنا في سفر الرؤيا الموت والجحيم كقوى شريرة حكم الله عليها. هذا يعني أن الله أوقف الموت والجحيم إلى الأبد. بسبب هذا، لن يموت الناس في مملكة الله على الأرض أبدًا. والناس الذين يرفضون الانضمام إلى ملكوت الله سوف ينفصلون عن الله إلى الأبد.</w:t>
      </w:r>
      <w:r/>
      <w:r/>
      <w:r/>
    </w:p>
    <w:p>
      <w:pPr>
        <w:pStyle w:val="Heading2"/>
      </w:pPr>
      <w:r>
        <w:t>الناصرة</w:t>
      </w:r>
      <w:r/>
    </w:p>
    <w:p>
      <w:r/>
      <w:r>
        <w:t>المدينة الصغيرة التي نشأ فيها يسوع في الجزء الجنوبي من الجليل. تقع الناصرة بين بحر الجليل والبحر الأبيض المتوسط.</w:t>
      </w:r>
      <w:r/>
      <w:r/>
      <w:r/>
    </w:p>
    <w:p>
      <w:pPr>
        <w:pStyle w:val="Heading2"/>
      </w:pPr>
      <w:r>
        <w:t>آلهة باطلة</w:t>
      </w:r>
      <w:r/>
    </w:p>
    <w:p>
      <w:r/>
      <w:r>
        <w:t>أي شيء يعبده الناس أكثر أهمية بالنسبة لهم من الإله الحقيقي. يعبد الناس أشياء لأنهم يعتقدون أن لها قوة. يستخدم الشيطان عبادتهم لهذه الأشياء للإيقاع بالناس والسيطرة عليهم. صنعت جماعات الناس في الكتاب المقدس صورًا أو تماثيل لبعض هذه الأشياء. صور أو تماثيل الآلهة الكاذبة هي أشياء ليس لها قوة.</w:t>
      </w:r>
      <w:r/>
      <w:r/>
      <w:r/>
    </w:p>
    <w:p>
      <w:pPr>
        <w:pStyle w:val="Heading2"/>
      </w:pPr>
      <w:r>
        <w:t>الوصايا العشر</w:t>
      </w:r>
      <w:r/>
    </w:p>
    <w:p>
      <w:r/>
      <w:r>
        <w:t>الشرائع الأولى التي أعطاها الله لموسى على جبل سيناء. كتبها الله على ألواح حجرية. كانت هذه هي بنود عهد الله مع شعب إسرائيل. استندت بقية الشرائع في العهد القديم عليها. وهي مسجلة في سفر الخروج 20: 3–17 وسفر التثنية 5: 7–21. (</w:t>
      </w:r>
      <w:r>
        <w:t>شريعة موسى</w:t>
      </w:r>
      <w:r>
        <w:t>)</w:t>
      </w:r>
      <w:r/>
      <w:r/>
      <w:r/>
    </w:p>
    <w:p>
      <w:pPr>
        <w:pStyle w:val="Heading2"/>
      </w:pPr>
      <w:r>
        <w:t>الوليّ</w:t>
      </w:r>
      <w:r/>
    </w:p>
    <w:p>
      <w:r/>
      <w:r>
        <w:t>هو شخص ذكر ذو قرابة لصيقة ويكون مسؤولاً عن مساعدة أفراد العائلة الذين فى ضيقة او احتياج. ويُسمي الولي أيضًا بالفادي. يمكن لهذا الولي سداد ديون الفقراء بين أفراد العائلة. كما يمكنه استعادة الممتلكات التي كانوا قد باعوها. وأيضًا يمكنه دفع المقابل اللازم لتحريرهم أو تحرير أطفالهم من العمل كعبيد. ويمكن للولي أيضًا أن يقوم بواجب أخي الزوج بحسب الناموس. فيمكنه القيام بذلك نحو أرملة أخيه. ولقد كان الولي أو الفادي يُقدّم صورة لكيفية اعتناء الله بإسرائيل. فقد كان الله مثل الفادي الذي أنقذ شعب إسرائيل عندما كانوا في احتياج. كما أن الولي او الفادي يُقدم أيضًا صورة لما يفعله يسوع. فإنه هو الفادي الذي ينقذ الخطاة المحتاجين إليه. فهو يفدي كل من يُؤمن به. ويقوم باستردادهم وتحريرهم من سلطان الخطية والموت والشر.</w:t>
      </w:r>
      <w:r/>
      <w:r/>
      <w:r/>
    </w:p>
    <w:p>
      <w:pPr>
        <w:pStyle w:val="Heading2"/>
      </w:pPr>
      <w:r>
        <w:t>ألِيشَع</w:t>
      </w:r>
      <w:r/>
    </w:p>
    <w:p>
      <w:r/>
      <w:r>
        <w:t>نبي خدم في مملكة إسرائيل الشمالية من حكم أخآب إلى حكم يوآش. كان خادم لإيليا. كانت كلماته وأفعاله تتحدى سلطة الحكام في إسرائيل الذين كانوا يعبدون آلهة كاذبة. علّم العديد من الأنبياء الآخرين. صنع الله معجزات كثيرة من خلال أليشع.</w:t>
      </w:r>
      <w:r/>
      <w:r/>
      <w:r/>
    </w:p>
    <w:p>
      <w:pPr>
        <w:pStyle w:val="Heading2"/>
      </w:pPr>
      <w:r>
        <w:t>أليصابات</w:t>
      </w:r>
      <w:r/>
    </w:p>
    <w:p>
      <w:r/>
      <w:r>
        <w:t>والدة يوحنا المعمدان. كانت من سبط لاوي ومن نسل هارون. كان زكريا زوجها ومريم الناصرية قريبتها. عندما كانت أليصابات عجوزًا جدًا، جعل الله لها ولدًا. أدركت أليصابات أن مريم كانت حاملاً بالمسيح.</w:t>
      </w:r>
      <w:r/>
      <w:r/>
      <w:r/>
    </w:p>
    <w:p>
      <w:pPr>
        <w:pStyle w:val="Heading2"/>
      </w:pPr>
      <w:r>
        <w:t>أمثال</w:t>
      </w:r>
      <w:r/>
    </w:p>
    <w:p>
      <w:r/>
      <w:r>
        <w:t>قصص رواها يسوع ليساعد الناس على فهم طرق الله وملكوت الله. استخدمت القصص أحداثًا وأماكن وأفعالًا من حياة الناس الحقيقية. وعادةً ما كان لها نقطة رئيسية واحدة.</w:t>
      </w:r>
      <w:r/>
      <w:r/>
      <w:r/>
    </w:p>
    <w:p>
      <w:pPr>
        <w:pStyle w:val="Heading2"/>
      </w:pPr>
      <w:r>
        <w:t>أمثال</w:t>
      </w:r>
      <w:r/>
    </w:p>
    <w:p>
      <w:r/>
      <w:r>
        <w:t>قول قصير وحكيم. تأتي الأمثال عندما يدرس شخص أو مجتمع ما الحياة في العالم. وبينما يدرسون، يتعلمون الدروس ويلاحظون الأنماط. تتعلق هذه الأنماط بكيفية سير الحياة في العالم. يضع الشخص أو المجتمع هذه الدروس والأنماط في كلمات مثل قصيدة قصيرة. تتوارث الأمثال داخل العائلات والمجتمعات لمئات السنين. المثل ليس وعدًا بأن الحياة تسير دائمًا وفقًا للنمط الذي يصفه.</w:t>
      </w:r>
      <w:r/>
      <w:r/>
      <w:r/>
    </w:p>
    <w:p>
      <w:pPr>
        <w:pStyle w:val="Heading2"/>
      </w:pPr>
      <w:r>
        <w:t>أموريون</w:t>
      </w:r>
      <w:r/>
    </w:p>
    <w:p>
      <w:r/>
      <w:r>
        <w:t>جماعة شعبية كانت تعيش في كنعان وشرقي نهر الأردن. كانوا من نسل حام بن كنعان. كانوا أعداءً لنسل إبراهيم لمئات السنين. أخرجهم الله من كنعان وأعطى أرضهم لبني إسرائيل.</w:t>
      </w:r>
      <w:r/>
      <w:r/>
      <w:r/>
    </w:p>
    <w:p>
      <w:pPr>
        <w:pStyle w:val="Heading2"/>
      </w:pPr>
      <w:r>
        <w:t>آمين</w:t>
      </w:r>
      <w:r/>
    </w:p>
    <w:p>
      <w:r/>
      <w:r>
        <w:t>كلمة في اللغة العبرية تعني حقًّا أو قد يكون. تُظهر أن الناس يوافقون على ما قيل. تُظهر أنهم يريدون أن يحدث ما قيل. في الكتاب المقدس غالبًا ما يقول الناس آمين عند تسبيح الله أو الصلاة أو مباركة الآخرين.</w:t>
      </w:r>
      <w:r/>
      <w:r/>
      <w:r/>
    </w:p>
    <w:p>
      <w:pPr>
        <w:pStyle w:val="Heading2"/>
      </w:pPr>
      <w:r>
        <w:t>أَنَا هُوَ</w:t>
      </w:r>
      <w:r/>
    </w:p>
    <w:p>
      <w:r/>
      <w:r>
        <w:t>طريقة استخدمها يسوع ليقول للناس من هو. استخدم يسوع في إنجيل يوحنا عبارة أنا هو بطريقة خاصة سبع مرات. بهذه العبارة وصف نفسه وعمله على الأرض. استخدم الله عبارة أنا هو عندما أخبر موسى باسمه في خروج 3: 14.</w:t>
      </w:r>
      <w:r/>
      <w:r/>
      <w:r/>
    </w:p>
    <w:p>
      <w:pPr>
        <w:pStyle w:val="Heading2"/>
      </w:pPr>
      <w:r>
        <w:t>إنجيل (بشارة)</w:t>
      </w:r>
      <w:r/>
    </w:p>
    <w:p>
      <w:r/>
      <w:r>
        <w:t>كلمة من اللغة اليونانية تعني البشارة. وهي أيضًا اسم لكتب الكتاب المقدس التي تتحدث عن حياة يسوع المسيح وعمله. الأناجيل الأربعة في العهد الجديد هي متى ومرقس ولوقا ويوحنا. تروي الأناجيل الأخبار السارة عن يسوع المسيح. استند الكُتّاب في الأناجيل على سجلات وقصص من الشهود. عاش الشهود مع يسوع وعملوا معه. (</w:t>
      </w:r>
      <w:r>
        <w:t>الأخبار السارة</w:t>
      </w:r>
      <w:r>
        <w:t>)</w:t>
      </w:r>
      <w:r/>
      <w:r/>
      <w:r/>
    </w:p>
    <w:p>
      <w:pPr>
        <w:pStyle w:val="Heading2"/>
      </w:pPr>
      <w:r>
        <w:t>إنجيل الرخاء</w:t>
      </w:r>
      <w:r/>
    </w:p>
    <w:p>
      <w:r/>
      <w:r>
        <w:t>إنه تعليم يتعارض مع الأخبار السارة عن شخص يسوع. فهو يُعلّم أن الله ينقذ الناس من جميع المشاكل والمعاناة التي على الأرض. كما إنه يُعلّم أن الله يُعطي الغني لكل من يؤمن بيسوع ويضع ثقته به. كذلك فإن إنجيل الرخاء يُنادي بأن المؤمنين بيسوع سيحصلون دائمًا على أكثر مما يحتاجون. كما يُعلّم أنهم سيتمتعون دائمًا بصحة جيدة. وأنهم سيحصلون على كل هذه الأشياء بينما هم أحياء هنا على الأرض. بينما الأخبار السارة الحقيقية عن يسوع لا تُعلّم هذه الأشياء. لكن الحقيقي هو أن يسوع يخلّص الناس من سلطان الخطية، والموت والشر. وإن هذا الخلاص يبدأ بينما الناس أحياء هنا على الأرض. لكنه سيكتمل عندما يعود يسوع ويحكم كملك في الخليقة الجديدة. إن يسوع هو المثال لتلاميذه عن كيف ينبغي أن تُعاش الحياة. فإن مثاله يعلّم المؤمنين كيف يخدمون الآخرين وكيف يواجهون المعاناة.</w:t>
      </w:r>
      <w:r/>
      <w:r/>
      <w:r/>
    </w:p>
    <w:p>
      <w:pPr>
        <w:pStyle w:val="Heading2"/>
      </w:pPr>
      <w:r>
        <w:t>أندراوس</w:t>
      </w:r>
      <w:r/>
    </w:p>
    <w:p>
      <w:r/>
      <w:r>
        <w:t>صياد سمك من بيت صيدا عاش في كفرناحوم. كان تلميذًا ليوحنا المعمدان. أصبح أحد تلاميذ يسوع الاثني عشر. كان بطرس أخاه.</w:t>
      </w:r>
      <w:r/>
      <w:r/>
      <w:r/>
    </w:p>
    <w:p>
      <w:pPr>
        <w:pStyle w:val="Heading2"/>
      </w:pPr>
      <w:r>
        <w:t>إنسان</w:t>
      </w:r>
      <w:r/>
    </w:p>
    <w:p>
      <w:r/>
      <w:r>
        <w:t xml:space="preserve">خلق الله البشر على صورته، وأراد لهم أن يعيشوا إلى الأبد في سلام كامل معه. كان عليهم أن يعيشوا في سلام مع بعضهم البعض ومع بقية الخليقة. لكن آدم وحواء </w:t>
      </w:r>
      <w:r>
        <w:t>أخطآ</w:t>
      </w:r>
      <w:r>
        <w:t>. ومنذ ذلك الحين سيطرت الخطية والموت على البشر. البشر يخطئون. البشر يموتون.</w:t>
      </w:r>
      <w:r/>
      <w:r/>
      <w:r/>
    </w:p>
    <w:p>
      <w:pPr>
        <w:pStyle w:val="Heading2"/>
      </w:pPr>
      <w:r>
        <w:t>إِنْسَان ٱلْخَطِيَّة</w:t>
      </w:r>
      <w:r/>
    </w:p>
    <w:p>
      <w:r/>
      <w:r>
        <w:t>شخص سيقاوم الله تمامًا. في 2 تسالونيكي 1:2–12، وصفه بولس بأنه شخص سيعمل أمور شيريرة للغاية. لكن يسوع سيوقف إنسان الخطية هذا. ربما كان بولس يتحدث عن شخص معين. أو ربما كان يصف قوى الخطية والشر. وصف بولس رجل الخطية بطرق مثل وصف دانيال لبعض الملوك. سُجلت رؤى دانيال عن هؤلاء الملوك في الإصحاحين 7 و11 من سفر دانيال. عارض هؤلاء الملوك الله وتكلموا ضده وعاملوا شعب الله معاملة سيئة.</w:t>
      </w:r>
      <w:r/>
      <w:r/>
      <w:r/>
    </w:p>
    <w:p>
      <w:pPr>
        <w:pStyle w:val="Heading2"/>
      </w:pPr>
      <w:r>
        <w:t>أنسِيمُس</w:t>
      </w:r>
      <w:r/>
    </w:p>
    <w:p>
      <w:r/>
      <w:r>
        <w:t>عبد في كولوسي هرب من سيده فليمون. في اللغة اليونانية أنسِيمُس تعني نافع. التقى ببولس وبدأ يتبع يسوع. أصبح صديقًا مقربًا لبولس وعمل معه. أعاده بولس ليعيش مع فليمون. ساعد أنسِيمُس في حمل رسائل بولس إلى أهل كولوسي وإلى فليمون.</w:t>
      </w:r>
      <w:r/>
      <w:r/>
      <w:r/>
    </w:p>
    <w:p>
      <w:pPr>
        <w:pStyle w:val="Heading2"/>
      </w:pPr>
      <w:r>
        <w:t>أنْطَاكية السورية</w:t>
      </w:r>
      <w:r/>
    </w:p>
    <w:p>
      <w:r/>
      <w:r>
        <w:t>مدينة يونانية هامة في الأراضي الرومانية في سوريا. كان المسافرون من جميع أنحاء العالم يمرون عبر أنطاكية. كانت في البلاد التي تسمى الآن تركيا وبالقرب من البلاد التي تسمى الآن سوريا. دعمت الكنيسة هناك بولس في رحلاته لنشر الرسالة عن يسوع.</w:t>
      </w:r>
      <w:r/>
      <w:r/>
      <w:r/>
    </w:p>
    <w:p>
      <w:pPr>
        <w:pStyle w:val="Heading2"/>
      </w:pPr>
      <w:r>
        <w:t>أنْطَاكية بيسيدية</w:t>
      </w:r>
      <w:r/>
    </w:p>
    <w:p>
      <w:r/>
      <w:r>
        <w:t>مدينة في إقليم بيسيديا الروماني في آسيا الصغرى. زارها بولس في ثلاث من رحلاته لمشاركة الأخبار السارة عن يسوع. يُعتقد أن رسالة بولس إلى أهل غلاطية كانت تُقرأ على الكنيسة هناك. كانت هذه مدينة مختلفة عن أنطاكية في سوريا.</w:t>
      </w:r>
      <w:r/>
      <w:r/>
      <w:r/>
    </w:p>
    <w:p>
      <w:pPr>
        <w:pStyle w:val="Heading2"/>
      </w:pPr>
      <w:r>
        <w:t>إهود</w:t>
      </w:r>
      <w:r/>
    </w:p>
    <w:p>
      <w:r/>
      <w:r>
        <w:t>أحد قضاة إسرائيل الاثني عشر. كان من سبط بنيامين وكان أعسر. استخدم هذه الحقيقة كجزء من خطته لقتل ملك موآب.</w:t>
      </w:r>
      <w:r/>
      <w:r/>
      <w:r/>
    </w:p>
    <w:p>
      <w:pPr>
        <w:pStyle w:val="Heading2"/>
      </w:pPr>
      <w:r>
        <w:t>أَهْيَهِ</w:t>
      </w:r>
      <w:r/>
    </w:p>
    <w:p>
      <w:r/>
      <w:r>
        <w:t>الاسم الذي استخدمه الله لإعلان نفسه لموسى في سفر الخروج 14:3. يتكون الاسم من الحروف العبرية "يهوه". لا أحد يعرف بالضبط معنى هذا الاسم، ولكن تبدو حروف يهوه مثل كلمات أكون من أكون العبرية. فالله هو الله وهو الذي يختار ما يفعله. لا أحد ولا شيء يجعل الله يكون أو يفعل أي شيء. وقد استخدم يسوع هذه الكلمات نفسها لوصف من هو في إنجيل يوحنا.</w:t>
      </w:r>
      <w:r/>
      <w:r/>
      <w:r/>
    </w:p>
    <w:p>
      <w:pPr>
        <w:pStyle w:val="Heading2"/>
      </w:pPr>
      <w:r>
        <w:t>أورشليم</w:t>
      </w:r>
      <w:r/>
    </w:p>
    <w:p>
      <w:r/>
      <w:r>
        <w:t>كانت عاصمة شعب إسرائيل عندما كان داود وسليمان ملوكًا. ثم أصبحت بعد ذلك عاصمة مملكة يهوذا وكل أرض اليهودية. لقد كانت سابقًا مدينة يبوسية تقع في أرض سبط بنيامين. ثم أخذها داود وجعلها مقر الحُكم في إسرائيل وكذلك مركز العبادة. ثم تم بناء الهيكل على قمة تل في أورشليم يُسمى جبل المريا أو جبل صهيون. وقد أصبحت كلمة صهيون طريقة للتعبير عن كل أورشليم . وكانت أورشليم تُعرف أيضًا باسم مدينة داود. قام البابليون بتدمير أورشليم في عام 586 قبل الميلاد. وقد أعاد اليهود بناءها لاحقًا ولقد ظلت أورشليم مركزًا للحكم ولعبادة الله لدى الشعب اليهودي. كما إنها العاصمة الحالية لدولة إسرائيل. وتقع أورشليم بين البحر الأبيض المتوسط ونهر الأردن.</w:t>
      </w:r>
      <w:r/>
      <w:r/>
      <w:r/>
    </w:p>
    <w:p>
      <w:pPr>
        <w:pStyle w:val="Heading2"/>
      </w:pPr>
      <w:r>
        <w:t>أورشليم الجديدة</w:t>
      </w:r>
      <w:r/>
    </w:p>
    <w:p>
      <w:r/>
      <w:r>
        <w:t>هي المدينة التي نظرها يوحنا في الرؤى التي أراها الله له فيما يخص المستقبل. وقد تم تسجيل هذه الرؤى في سفر الرؤيا. لقد جعل الله حضوره معروفًا في الهيكل الموجود في أورشليم الأرضية في إسرائيل. أما في أورشليم الجديدة في المستقبل، فسيكون حضور الله كاملًا يملأ كل مكان. وسيسكن مع البشر إلى الأبد. ولن يكون هناك ألم, أو موت أو خطية. ستكون الحياة كما أرادها الله دائمًا أن تكون لخليقته. كذلك تُسمى أورشليم الجديدة باسم عروس الحمل. وذلك لأن كل شعب الله سيعيشون هناك. كما تُسمى أيضًا بمدينة الله وأورشليم السماوية. وفي أورشليم الجديدة، سيحكم الله كملك. وسيشارك سلطانه مع أتباعه الأمناء.</w:t>
      </w:r>
      <w:r/>
      <w:r/>
      <w:r/>
    </w:p>
    <w:p>
      <w:pPr>
        <w:pStyle w:val="Heading2"/>
      </w:pPr>
      <w:r>
        <w:t>أُورِيَّا الْحِثِّيُّ</w:t>
      </w:r>
      <w:r/>
    </w:p>
    <w:p>
      <w:r/>
      <w:r>
        <w:t>زوج ببثشبع وأحد كبار محاربي داود الثلاثين. كان من الحثيين. كان دخيلاً كان يعتبر جزءًا من إسرائيل. قتله داود في المعركة ضد العمونيين في الربة.</w:t>
      </w:r>
      <w:r/>
      <w:r/>
      <w:r/>
    </w:p>
    <w:p>
      <w:pPr>
        <w:pStyle w:val="Heading2"/>
      </w:pPr>
      <w:r>
        <w:t>إيزابل</w:t>
      </w:r>
      <w:r/>
    </w:p>
    <w:p>
      <w:r/>
      <w:r>
        <w:t>هي ابنة ملك صيدون. وتزوجت من الملك أخآب وحكمت معه كملكة على المملكة الشمالية-إسرائيل. لم تكن من شعب إسرائيل. وقد فعلت العديد من الشرور والنجاسات. فلقد قتلت الكثير من أنبياء الله بينما كانت تساند وتعول العديد من أنبياء البعل (1 ملوك 1:15 – 22 :53). وقد استُخدم اسم إيزابيل أيضًا حين أُطلق علي نبية كاذبة كانت موجودة في كنيسة ثياتيرا (رؤيا 20:2). فقد قادت هذه الشخصية العديد من المؤمنين إلى الخطية. كما ادعوا أن لديهم معرفة خاصة عن الشيطان. قد تكون هناك بالفعل امرأة تُدعى إيزابيل وكانت تقوم بهذه الأشياء. أو ربما استخدم يسوع هذا الاسم ليُظهر كيف كانت هذه الشخصية شريرة مثل الملكة إيزابيل. فقد كانت هذه النبية الكاذبة تقود الناس لعبادة الآلهة الكاذبة.</w:t>
      </w:r>
      <w:r/>
      <w:r/>
      <w:r/>
    </w:p>
    <w:p>
      <w:pPr>
        <w:pStyle w:val="Heading2"/>
      </w:pPr>
      <w:r>
        <w:t>إِيقُونِيَّةَ</w:t>
      </w:r>
      <w:r/>
    </w:p>
    <w:p>
      <w:r/>
      <w:r>
        <w:t>مدينة في إقليم غلاطية الروماني في آسيا الصغرى. زارها بولس في ثلاث من رحلاته التبشيرية لمشاركة الأخبار السارة عن يسوع. يُعتقد أن رسالة بولس إلى أهل غلاطية كانت تُقرأ على الكنيسة هناك.</w:t>
      </w:r>
      <w:r/>
      <w:r/>
      <w:r/>
    </w:p>
    <w:p>
      <w:pPr>
        <w:pStyle w:val="Heading2"/>
      </w:pPr>
      <w:r>
        <w:t>إِيلِيَّا</w:t>
      </w:r>
      <w:r/>
    </w:p>
    <w:p>
      <w:r/>
      <w:r>
        <w:t>نبي خدم في مملكة إسرائيل الشمالية عندما حكم أخآب وأخزيا. كان من أرض جلعاد. عُرف عنه أنه كان يرتدي ثيابًا مصنوعة من الشعر ومنطقة من الجلد. تحدى بأقواله وأفعاله سُلطة الحكام في إسرائيل الذين كانوا يعبدون الآلهة الوثنية. علَّم العديد من الأنبياء الآخرين. وأعطى سلطانه لأليشع ليكون نبيًا من بعده. كان إيليا مثل موسى في نواحٍ كثيرة. أجرى الله معجزات من خلاله وظهر له على جبل حُورِيب. لم يمت إيليا بل صعد إلى السماء في ريح قوية. لم يجد أحد جسده أبدًا.</w:t>
      </w:r>
      <w:r/>
      <w:r/>
      <w:r/>
    </w:p>
    <w:p>
      <w:pPr>
        <w:pStyle w:val="Heading2"/>
      </w:pPr>
      <w:r>
        <w:t>إيمان بـ</w:t>
      </w:r>
      <w:r/>
    </w:p>
    <w:p>
      <w:r/>
      <w:r>
        <w:t>لقد أعلن الله في العهد القديم أنه يريد من الناس أن يؤمنوا به. وكان ذلك يعني الثقة بأن الله يكون ما يقول إنه هو. وكذلك يعني الثقة بأنه سيفعل ما وعد به. إن ذلك يقود إلى طاعة الله وعبادته وحده. وكان الإيمان بالله هو ما يجعل الناس مقبولين لدى الله. وفي العهد الجديد، أظهر الله أنه يريد أيضًا من الناس أن يؤمنوا بيسوع. كان هذا يعني الثقة بأن يسوع يكون ما يقول إنه هو. وكذلك يعني الثقة بأن يسوع سيفعل ما وعد به. كل من يؤمن بيسوع يخلُص من سلطان الخطية والموت والشر. فإن يسوع يمنحهم حياة أبدية. كذلك، فإن الأشخاص الذين يؤمنون بيسوع، يطيعونه ويتبعون مثال حياته. (</w:t>
      </w:r>
      <w:r>
        <w:t>الخلاص</w:t>
      </w:r>
      <w:r>
        <w:t>)</w:t>
      </w:r>
      <w:r/>
      <w:r/>
      <w:r/>
    </w:p>
    <w:p>
      <w:pPr>
        <w:pStyle w:val="Heading2"/>
      </w:pPr>
      <w:r>
        <w:t>أيُّوب</w:t>
      </w:r>
      <w:r/>
    </w:p>
    <w:p>
      <w:r/>
      <w:r>
        <w:t>الشخصية الرئيسية في القصة المروية في سفر أيوب. كان من عوص، ويُعتقد أن عوص كانت في أدوم. يُعتقد أن أيوب لم يكن من نسل يعقوب. كان يعبد الله الواحد الحق بأمانة. اختبر الله أيوب بالسماح له بالمألم. سأل أيوب الله أسئلة كثيرة وتكلم بأمانة عن مشاعره. وطوال فترة الاختبار ظل أمينًا لله.</w:t>
      </w:r>
      <w:r/>
      <w:r/>
      <w:r/>
    </w:p>
    <w:p>
      <w:pPr>
        <w:pStyle w:val="Heading2"/>
      </w:pPr>
      <w:r>
        <w:t>بابل</w:t>
      </w:r>
      <w:r/>
    </w:p>
    <w:p>
      <w:r/>
      <w:r>
        <w:t>المدينة التي عمل الناس معًا في بنائها قبل أن يتكلموا لغات مختلفة. بدأوا في بناء برج عالٍ في مدينة بابل. أرادوا البقاء هناك بدلاً من الانتشار على الأرض. كان هذا ضد ما أراده الله للناس. أوقفهم الله بتغيير اللغة التي كانوا يتكلمون بها. هذا الأمر أربكهم لأنهم لم يعودوا قادرين على فهم بعضهم البعض. في اللغة العبرية، تبدو كلمة بابل في اللغة العبرية مثل كلمة تشويش. كانت بابل علامة على عمل الناس معًا ضد مشيئة الله.</w:t>
      </w:r>
      <w:r/>
      <w:r/>
      <w:r/>
    </w:p>
    <w:p>
      <w:pPr>
        <w:pStyle w:val="Heading2"/>
      </w:pPr>
      <w:r>
        <w:t>بابل</w:t>
      </w:r>
      <w:r/>
    </w:p>
    <w:p>
      <w:r/>
      <w:r>
        <w:t>كانت مدينة بابل عاصمة المملكة البابلية. وقد كانت مملكة بابل موجودة في بلاد ما بين النهرين وقد استمرت لآلاف السنين. أصبحت مملكة قوية وسادت علي العديد من الأمم والشعوب الأخرى. كان العديد من البابليين من المجموعة العرقية التي تُدعى الكلدانيين. وقد سيطرت بابل على يهوذا أي المملكة الجنوبية. وفي عام 586 قبل الميلاد، دمرت جيوش بابل مدينة أورشليم، كما دمرت الهيكل الذي بناه سليمان الملك. ولقد أجبروا العديد من سكان يهوذا على ترك أرضهم. وقد كان عليهم العيش في أرض سبيهم في بابل. كان مردوخ-بلادان، ونبوخذ نصر، وأميل مردوخ وبيلشاصر من ملوك الكلدانيين الذين ملكوا في بابل. وقد انتصرت المملكة الفارسية على مملكة بابل في عام 539 قبل الميلاد. تستخدم بعض أسفار الكتاب المقدس اسم بابل للتعبير عن الممالك القوية. فإن الاسم "بابل" يُستخدم لوصف الممالك الغنية والمتكبرة التي لم تُكرم الله. لقد حاولوا أن يكونوا أقوى من أي مملكة أو شعب آخر. فلقد تسلّطوا علي الأمم الأخرى بدون رحمة وعاملوا الناس بشكل شديد القسوة. وفي سفر الرؤيا، استخدم يوحنا اسم بابل كرمز يعكس سلطان الإمبراطورية الرومانية.</w:t>
      </w:r>
      <w:r/>
      <w:r/>
      <w:r/>
    </w:p>
    <w:p>
      <w:pPr>
        <w:pStyle w:val="Heading2"/>
      </w:pPr>
      <w:r>
        <w:t>بار مع الله</w:t>
      </w:r>
      <w:r/>
    </w:p>
    <w:p>
      <w:r/>
      <w:r>
        <w:t>أن تكون قادرًا على العيش في سلام وفرح مع الله. هذا يسمى أيضًا أن يُصبح الإنسان بارًا أو مُبررًا. هذا يعني أنه يمكن للناس أن يتمتعوا ببركات عهد الله، وأن يمكن أن يتحرروا من قوة الخطية والموت والشر، حيث يحررهم الله من خلال موت يسوع وقيامته. الناس الذين يثقون بالله ويؤمنون به يصبحون أبرار معه.</w:t>
      </w:r>
      <w:r/>
      <w:r/>
      <w:r/>
    </w:p>
    <w:p>
      <w:pPr>
        <w:pStyle w:val="Heading2"/>
      </w:pPr>
      <w:r>
        <w:t>باراباس</w:t>
      </w:r>
      <w:r/>
    </w:p>
    <w:p>
      <w:r/>
      <w:r>
        <w:t>يهودي كان مذنبًا بجريمة قتل ومحاربة الحكومة الرومانية. وضعه الرومان في السجن. أطلق بيلاطس سراحه بدلاً من إطلاق سراح يسوع في عيد الفصح.</w:t>
      </w:r>
      <w:r/>
      <w:r/>
      <w:r/>
    </w:p>
    <w:p>
      <w:pPr>
        <w:pStyle w:val="Heading2"/>
      </w:pPr>
      <w:r>
        <w:t>بَارَاق</w:t>
      </w:r>
      <w:r/>
    </w:p>
    <w:p>
      <w:r/>
      <w:r>
        <w:t>إسرائيلي من سبط نفتالي. أطاع أوامر الله بمهاجمة جيش سيسرا. لكنه لم يكن على استعداد لطاعة الله إلا إذا ذهبت معه دبّورة النبية. وقد أنشد مع دبّورة نشيدًا مهمًا عن انتصارهم في الإصحاح 5 من سفر القضاة.</w:t>
      </w:r>
      <w:r/>
      <w:r/>
      <w:r/>
    </w:p>
    <w:p>
      <w:pPr>
        <w:pStyle w:val="Heading2"/>
      </w:pPr>
      <w:r>
        <w:t>باكورة</w:t>
      </w:r>
      <w:r/>
    </w:p>
    <w:p>
      <w:r/>
      <w:r>
        <w:t>كان على بني إسرائيل أن يقدموا باكورة محاصيلهم. كانوا يفعلون ذلك في بداية الحصاد خلال عيد الفطير. كان هذا يذكرهم بأن الأرض وما تنتجه مِلكٌ لله. وذكّرهم ذلك بأن الله كان يوفر لهم كل ما يحتاجون إليه.</w:t>
      </w:r>
      <w:r/>
      <w:r/>
      <w:r/>
    </w:p>
    <w:p>
      <w:pPr>
        <w:pStyle w:val="Heading2"/>
      </w:pPr>
      <w:r>
        <w:t>بالاق</w:t>
      </w:r>
      <w:r/>
    </w:p>
    <w:p>
      <w:r/>
      <w:r>
        <w:t>ملك موآب في الوقت الذي كان فيه بنو إسرائيل مسافرين إلى كنعان. استأجر النبي بلعام ليلعن بني إسرائيل. ظن أن هذا سيساعده على طرد بني إسرائيل من أرضه.</w:t>
      </w:r>
      <w:r/>
      <w:r/>
      <w:r/>
    </w:p>
    <w:p>
      <w:pPr>
        <w:pStyle w:val="Heading2"/>
      </w:pPr>
      <w:r>
        <w:t>بَثْشَبَع</w:t>
      </w:r>
      <w:r/>
    </w:p>
    <w:p>
      <w:r/>
      <w:r>
        <w:t>زوجة أوريا الحثي. زنى بها داود، وقتل زوجها ثم اتخذها زوجة له. مات طفلها الأول من داود نتيجة خطايا داود. وكان ابنها الثاني من داود هو سُليمان. جاء يسوع من نسل بثشبع.</w:t>
      </w:r>
      <w:r/>
      <w:r/>
      <w:r/>
    </w:p>
    <w:p>
      <w:pPr>
        <w:pStyle w:val="Heading2"/>
      </w:pPr>
      <w:r>
        <w:t>بَخور</w:t>
      </w:r>
      <w:r/>
    </w:p>
    <w:p>
      <w:r/>
      <w:r>
        <w:t>شيء يُشعَل ويُخرج دخان ذو رائحة طيبة. استخدمت العديد من الجماعات البشرية عبر التاريخ البخور في ممارسات عبادتهم. أعطى الله تعليمات للكهنة في إسرائيل حول كيفية حرقه. كانوا يستخدمون آنية ضحلة لحرقه على المذبح. وقد كانت تقدمة لتكريم الله. كانت رائحة البخور طيبة، وكان هذا يذكّر شعب الله بأن الله أعطاهم الخيرات. كان الدخان المتصاعد من البخور أيضًا علامةً على الصلوات التي كانت تُصلّى لله.</w:t>
      </w:r>
      <w:r/>
      <w:r/>
      <w:r/>
    </w:p>
    <w:p>
      <w:pPr>
        <w:pStyle w:val="Heading2"/>
      </w:pPr>
      <w:r>
        <w:t>بَرْغَامُس</w:t>
      </w:r>
      <w:r/>
    </w:p>
    <w:p>
      <w:r/>
      <w:r>
        <w:t>مدينة مهمة في الأراضي الرومانية في آسيا بالقرب من بحر إيجه. كانت مركزاً لعبادة الحاكم الروماني قيصر والآلهة الرومانية الباطلة.</w:t>
      </w:r>
      <w:r/>
      <w:r/>
      <w:r/>
    </w:p>
    <w:p>
      <w:pPr>
        <w:pStyle w:val="Heading2"/>
      </w:pPr>
      <w:r>
        <w:t>بَرَكاتُ الأب</w:t>
      </w:r>
      <w:r/>
    </w:p>
    <w:p>
      <w:r/>
      <w:r>
        <w:t>الكلمات الأخيرة التي كان يقولها الأب بصوت عالٍ لأبنائه قبل وفاته. كان الأب يقول ما كان يعتقد أو يأمل أن يحدث لاحقًا في حياة أولاده. وعادة ما كان هذا يتضمن وعودًا بالنجاح والثروة والسلطة. كان الإبن البِكر عادة ما يحصل على أكبر بركة.</w:t>
      </w:r>
      <w:r/>
      <w:r/>
      <w:r/>
    </w:p>
    <w:p>
      <w:pPr>
        <w:pStyle w:val="Heading2"/>
      </w:pPr>
      <w:r>
        <w:t>بركات العهد</w:t>
      </w:r>
      <w:r/>
    </w:p>
    <w:p>
      <w:r/>
      <w:r>
        <w:t>الأشياء الجيدة التي حدثت عندما كان الناس أمناء للعهد. في العهود مع الله، كان الوفاء بالعهد يعني العيش بحسب طرق الله. وقد أدى ذلك إلى بركاتٍ منحها الله. كانت هذه عادةً ما تتعلق بالأرض والأطفال وحضور الله.</w:t>
      </w:r>
      <w:r/>
      <w:r/>
      <w:r/>
    </w:p>
    <w:p>
      <w:pPr>
        <w:pStyle w:val="Heading2"/>
      </w:pPr>
      <w:r>
        <w:t>بِركة بيت حِسْدَا</w:t>
      </w:r>
      <w:r/>
    </w:p>
    <w:p>
      <w:r/>
      <w:r>
        <w:t>بِركة ماء في أورشليم. في اللغة الآرامية، بيت حِسْدَا تعني بيت الرحمة. كانت مياه البركة تُستخدم في الهيكل. كان كثير من الناس يعتقدون أن مياه البِركة تشفي أمراضهم.</w:t>
      </w:r>
      <w:r/>
      <w:r/>
      <w:r/>
    </w:p>
    <w:p>
      <w:pPr>
        <w:pStyle w:val="Heading2"/>
      </w:pPr>
      <w:r>
        <w:t>بركة لجميع الأمم</w:t>
      </w:r>
      <w:r/>
    </w:p>
    <w:p>
      <w:r/>
      <w:r>
        <w:t>لقد وعد الله بأنه سيُبارك جميع الأمم على الأرض من خلال إبراهيم ومن خلال نسله. وقد أعاد الله هذا الوعد لإسحاق ويعقوب. كما تم تكراره في مزمور 72 وفي سفر زكريا الإصحاح 8. ولقد تم تحقيق هذا الوعد من خلال عدّة طرق. إحدى هذه الطرق كانت من خلال وصايا عهد الله مع شعب إسرائيل. كان على شعب إسرائيل أن يعبدوا الله وحده وأن يطيعوا عهد جبل سيناء. وكان ذلك سيُظهر للأمم الأخرى مدى الحكمة والفهم الذي لشعب الله. كما كان ذلك سيبين للأمم الأخرى أن الله كان قريبًا من شعبه ويحبهم. وهذا سيجعل الأمم الأخرى ترغب في عبادة وطاعة الإله الحقيقي. طريقة أخرى كانت من خلال يسوع. فقد كان يسوع من نسل إبراهيم. فيمكن لجميع الناس على الأرض أن يتصالحوا مع الله من خلال الإيمان بيسوع. وهكذا يتم تحقيق وعد الله ببركة جميع الأمم بشكل كامل.</w:t>
      </w:r>
      <w:r/>
      <w:r/>
      <w:r/>
    </w:p>
    <w:p>
      <w:pPr>
        <w:pStyle w:val="Heading2"/>
      </w:pPr>
      <w:r>
        <w:t>بَرْنَابَا</w:t>
      </w:r>
      <w:r/>
    </w:p>
    <w:p>
      <w:r/>
      <w:r>
        <w:t>مؤمن يهودي من سبط لاوي الذي كان من جزيرة قبرص. يبدو اسمه مثل الكلمات العبرية التي تعني ابن الوعظ. كان برنابا يُدعى أيضًا يوسف. أعطى ما يملكه مجانًا لمساعدة الآخرين. كما ساعد في جلب السلام بين الناس. كان برنابا رسولاً. ساعد شاول بعد أن أصبح مؤمناً. سافر هو وشاول إلى العديد من الأماكن لمشاركة الأخبار السارة عن يسوع. كان يوحنا الملقب بمرقس ابن عم برنابا.</w:t>
      </w:r>
      <w:r/>
      <w:r/>
      <w:r/>
    </w:p>
    <w:p>
      <w:pPr>
        <w:pStyle w:val="Heading2"/>
      </w:pPr>
      <w:r>
        <w:t>بُطْرُس</w:t>
      </w:r>
      <w:r/>
    </w:p>
    <w:p>
      <w:r/>
      <w:r>
        <w:t>صياد سمك من بيت صيدا كان يسكن في كفرناحوم. كان أندراوس أخاه. أصبح بطرس واحدًا من تلاميذ يسوع الاثني عشر وكان واحدًا من أقرب ثلاثة من تلاميذ يسوع. كان يُدعى أيضًا سمعان وسمعان بطرس وصفا.</w:t>
      </w:r>
      <w:r/>
      <w:r/>
      <w:r/>
    </w:p>
    <w:p>
      <w:pPr>
        <w:pStyle w:val="Heading2"/>
      </w:pPr>
      <w:r>
        <w:t>بطريرك</w:t>
      </w:r>
      <w:r/>
    </w:p>
    <w:p>
      <w:r/>
      <w:r>
        <w:t>القائد الذكر الذي يتمتع بأكبر قدر من السلطة في مجموعة. كان هذا عادةً أكبر ذكر في العائلة. بين شعب إسرائيل، كان القادة المهمون والملوك يُطلق عليهم البطاركة. كانوا يعتبرون مؤسسي أمة إسرائيل. شمل ذلك إبراهيم، إسحاق، يعقوب وأبنائه، موسى والملك داود.</w:t>
      </w:r>
      <w:r/>
      <w:r/>
      <w:r/>
    </w:p>
    <w:p>
      <w:pPr>
        <w:pStyle w:val="Heading2"/>
      </w:pPr>
      <w:r>
        <w:t>بَطمْس</w:t>
      </w:r>
      <w:r/>
    </w:p>
    <w:p>
      <w:r/>
      <w:r>
        <w:t>جزيرة يونانية صغيرة لا يعيش فيها سوى عدد قليل من الناس. تقع في بحر إيجه بالقرب من البحر الأبيض المتوسط. كانت الحكومة الرومانية تسيطر على الجزيرة وترسل إليها السجناء.</w:t>
      </w:r>
      <w:r/>
      <w:r/>
      <w:r/>
    </w:p>
    <w:p>
      <w:pPr>
        <w:pStyle w:val="Heading2"/>
      </w:pPr>
      <w:r>
        <w:t>بعد الميلاد</w:t>
      </w:r>
      <w:r/>
    </w:p>
    <w:p>
      <w:r/>
      <w:r>
        <w:t>طريقة لوصف جميع السنوات التي تلت ميلاد يسوع. في اللغة اللاتينية، وميلاديًا تعني في سنة ميلاد الرب يسوع.</w:t>
      </w:r>
      <w:r/>
      <w:r/>
      <w:r/>
    </w:p>
    <w:p>
      <w:pPr>
        <w:pStyle w:val="Heading2"/>
      </w:pPr>
      <w:r>
        <w:t>بعل</w:t>
      </w:r>
      <w:r/>
    </w:p>
    <w:p>
      <w:r/>
      <w:r>
        <w:t>إله زائف تعبده جماعات من الناس في كنعان وما حولها. تعني كلمة بعل في اللغة العبرية الرب أو الحاكم. كان البعل يُعبد كإله الشمس والعواصف. كان الناس يعتقدون أنه يمنحهم الأطفال والمحاصيل الصحيحة.</w:t>
      </w:r>
      <w:r/>
      <w:r/>
      <w:r/>
    </w:p>
    <w:p>
      <w:pPr>
        <w:pStyle w:val="Heading2"/>
      </w:pPr>
      <w:r>
        <w:t>بَعْل فغور</w:t>
      </w:r>
      <w:r/>
    </w:p>
    <w:p>
      <w:r/>
      <w:r>
        <w:t>كان فغور مكانًا في أرض موآب. نقض بنو إسرائيل عهدهم مع الله هناك عندما بدأوا يعبدون البعل. وكانت النتيجة وباءً قتل الآلاف من بني إسرائيل.</w:t>
      </w:r>
      <w:r/>
      <w:r/>
      <w:r/>
    </w:p>
    <w:p>
      <w:pPr>
        <w:pStyle w:val="Heading2"/>
      </w:pPr>
      <w:r>
        <w:t>بَلْعَام</w:t>
      </w:r>
      <w:r/>
    </w:p>
    <w:p>
      <w:r/>
      <w:r>
        <w:t>نبي من بلاد ما بين النهرين لم يكن من نسل يعقوب. استخدم السحر لمعرفة ما سيحدث في المستقبل. استأجره بالاق ليلعن شعب إسرائيل. تكلم حمار بلعام معه في محاولة لإيقافه. جعل الله بلعام يبارك شعبه بدلاً من أن يلعنهم.</w:t>
      </w:r>
      <w:r/>
      <w:r/>
      <w:r/>
    </w:p>
    <w:p>
      <w:pPr>
        <w:pStyle w:val="Heading2"/>
      </w:pPr>
      <w:r>
        <w:t>بِلْهة</w:t>
      </w:r>
      <w:r/>
    </w:p>
    <w:p>
      <w:r/>
      <w:r>
        <w:t>خادمة راحيل. أعطتها راحيل كجارية ليعقوب (</w:t>
      </w:r>
      <w:r>
        <w:t>الجوارى</w:t>
      </w:r>
      <w:r>
        <w:t>). أصبح نسل أبنائها دان ونفتالي من اسباط إسرائيل.</w:t>
      </w:r>
      <w:r/>
      <w:r/>
      <w:r/>
    </w:p>
    <w:p>
      <w:pPr>
        <w:pStyle w:val="Heading2"/>
      </w:pPr>
      <w:r>
        <w:t>بَنَاتُ صَلُفْحَادَ</w:t>
      </w:r>
      <w:r/>
    </w:p>
    <w:p>
      <w:r/>
      <w:r>
        <w:t>مَحْلَة، نُوحَة، حُجْلَة، مِلْكَة وتِرْصَة كانوا من سبط منسّى. مات والدهم صَلُفْحَاد في الصحراء بعد أن رفض الإسرائيليون دخول كنعان. حصلت بناته على أرض لعائلة صَلُفْحَاد لأنه لم يكن لديه أبناء. وتزوجن من أبناء العمومة من عائلتهم. وبهذه الطريقة كانت أرضهن تنتمي دائمًا إلى سبط منسّى.</w:t>
      </w:r>
      <w:r/>
      <w:r/>
      <w:r/>
    </w:p>
    <w:p>
      <w:pPr>
        <w:pStyle w:val="Heading2"/>
      </w:pPr>
      <w:r>
        <w:t>بَنْيَامِين</w:t>
      </w:r>
      <w:r/>
    </w:p>
    <w:p>
      <w:r/>
      <w:r>
        <w:t>الابن الأصغر ليعقوب وراحيل. سمّته راحيل أولاً بن أوني. في اللغة العبرية بن أوني يعني ابن حُزني. غير يعقوب اسمه إلى بنيامين. بنيامين يعني ابن يميني. ماتت راحيل وهي تلد بنيامين. وأصبح نسله من عشيرة بني إسرائيل.</w:t>
      </w:r>
      <w:r/>
      <w:r/>
      <w:r/>
    </w:p>
    <w:p>
      <w:pPr>
        <w:pStyle w:val="Heading2"/>
      </w:pPr>
      <w:r>
        <w:t>بولس</w:t>
      </w:r>
      <w:r/>
    </w:p>
    <w:p>
      <w:r/>
      <w:r>
        <w:t>مؤمن يهودي من سبط بنيامين كان من مدينة طرسوس. في اللغة العبرية كان يُدعى شاول. وفي اللغة اليونانية كان يُدعى بولس. كان مواطناً رومانياً. لكسب المال، كان يصنع الخيام. لسنوات عديدة كان فريسيًا ملتزمًا. حاول منع الكنيسة من النمو. بعد أن ظهر له يسوع، بدأ ينشر الأخبار السارة عن يسوع. كان بولس رسولاً. يتضمن العهد الجديد العديد من الرسائل التي كتبها.</w:t>
      </w:r>
      <w:r/>
      <w:r/>
      <w:r/>
    </w:p>
    <w:p>
      <w:pPr>
        <w:pStyle w:val="Heading2"/>
      </w:pPr>
      <w:r>
        <w:t>بيت إيل</w:t>
      </w:r>
      <w:r/>
    </w:p>
    <w:p>
      <w:r/>
      <w:r>
        <w:t>المكان الذي ظهر فيه الله ليعقوب عندما هرب من عيسو. وكان يسمى أيضاً لوز. في اللغة العبرية بيت إيل تعني بيت الله. بنى إبراهيم ويعقوب مذابح لعبادة الله هناك. أصبحت مدينة مهمة في إسرائيل. كانت شمال أورشليم على الحدود بين المملكتين الجنوبية والشمالية. بنى يربعام معبداً لعبادة الآلهة الكاذبة هناك.</w:t>
      </w:r>
      <w:r/>
      <w:r/>
      <w:r/>
    </w:p>
    <w:p>
      <w:pPr>
        <w:pStyle w:val="Heading2"/>
      </w:pPr>
      <w:r>
        <w:t>بيت عنيا</w:t>
      </w:r>
      <w:r/>
    </w:p>
    <w:p>
      <w:r/>
      <w:r>
        <w:t>البلدة التي عاشت فيها مريم ومرثا ولعازر. كانت تبعد مسافة قصيرة شرق أورشليم وقرب جبل الزيتون.</w:t>
      </w:r>
      <w:r/>
      <w:r/>
      <w:r/>
    </w:p>
    <w:p>
      <w:pPr>
        <w:pStyle w:val="Heading2"/>
      </w:pPr>
      <w:r>
        <w:t>بيت لحم</w:t>
      </w:r>
      <w:r/>
    </w:p>
    <w:p>
      <w:r/>
      <w:r>
        <w:t>البلدة التي كان داود منها والتي ولد فيها يسوع. وهي تبعد مسافة قصيرة جنوب أورشليم.</w:t>
      </w:r>
      <w:r/>
      <w:r/>
      <w:r/>
    </w:p>
    <w:p>
      <w:pPr>
        <w:pStyle w:val="Heading2"/>
      </w:pPr>
      <w:r>
        <w:t>بِئْرُ سَبْع</w:t>
      </w:r>
      <w:r/>
    </w:p>
    <w:p>
      <w:r/>
      <w:r>
        <w:t>مدينة في جنوب كنعان. أصبحت المدينة الأكثر جنوبًا في أرض إسرائيل. حفر إبراهيم بئرًا هناك. كلم الله هاجر وإسحق ويعقوب وإيليا في بئر سبع أو في الصحراء القريبة منها.</w:t>
      </w:r>
      <w:r/>
      <w:r/>
      <w:r/>
    </w:p>
    <w:p>
      <w:pPr>
        <w:pStyle w:val="Heading2"/>
      </w:pPr>
      <w:r>
        <w:t>بِيريّة</w:t>
      </w:r>
      <w:r/>
    </w:p>
    <w:p>
      <w:r/>
      <w:r>
        <w:t>مدينة يونانية في إقليم مكدونيا الروماني. كانت في المنطقة التي تعرف الآن بشمال اليونان. سافر بولس إليها في رحلته الثانية.</w:t>
      </w:r>
      <w:r/>
      <w:r/>
      <w:r/>
    </w:p>
    <w:p>
      <w:pPr>
        <w:pStyle w:val="Heading2"/>
      </w:pPr>
      <w:r>
        <w:t>تابوت العهد</w:t>
      </w:r>
      <w:r/>
    </w:p>
    <w:p>
      <w:r/>
      <w:r>
        <w:t>صندوق مهم كان علامة على عهد جبل سيناء. ,وكانت الأشياء المقدسة محفوظة فيه. وشمل ذلك لوحا الحجر التي تحتوي على الوصايا العشر. كما شملت وعاء المن وعصا هارون. في البداية كان يُحفظ التابوت في خيمة الاجتماع. لاحقًا كان يُحفظ في قدس الأقداس في الهيكل (</w:t>
      </w:r>
      <w:r>
        <w:t>قدس الأقداس</w:t>
      </w:r>
      <w:r>
        <w:t>). كان مثل عرش الله على الأرض. كان المكان الذي يمكن أن يلتقي فيه شعب الله به.</w:t>
      </w:r>
      <w:r/>
      <w:r/>
      <w:r/>
    </w:p>
    <w:p>
      <w:pPr>
        <w:pStyle w:val="Heading2"/>
      </w:pPr>
      <w:r>
        <w:t>تجربة</w:t>
      </w:r>
      <w:r/>
    </w:p>
    <w:p>
      <w:r/>
      <w:r>
        <w:t>الأوقات التي يجب أن يتخذ فيها الناس خيارًا صعبًا. عليهم أن يختاروا بين طاعة الله أو فعل ما يريدون فعله. يظهر الاختيار الذي يقومون به ما إذا كانوا يثقون بالله في توفير ما يحتاجون إليه. ليس الغرض من وراء التجربة هو التسبب في أن يرتكب الناس أخطاءً أو أن يعانوا. الغرض هو أن ينالوا المزيد من نعمة الله. يختبر الله الناس ليساعدهم على تقوية إيمانهم به.</w:t>
      </w:r>
      <w:r/>
      <w:r/>
      <w:r/>
    </w:p>
    <w:p>
      <w:pPr>
        <w:pStyle w:val="Heading2"/>
      </w:pPr>
      <w:r>
        <w:t>ترجمة الألسنة</w:t>
      </w:r>
      <w:r/>
    </w:p>
    <w:p>
      <w:r/>
      <w:r>
        <w:t>عندما يشرح الناس معنى رسالة قيلت بلغة لم يعرفوها من قبل. الروح القدس يمنح بعض المؤمنين القدرة على القيام بذلك. يشرحون ما يقال لأولئك الذين لا يعرفون اللغة. هذا يساعد هؤلاء الناس على فهم الرسالة والتعرف على الله. (</w:t>
      </w:r>
      <w:r>
        <w:t>الألسنة</w:t>
      </w:r>
      <w:r>
        <w:t>)</w:t>
      </w:r>
      <w:r/>
      <w:r/>
      <w:r/>
    </w:p>
    <w:p>
      <w:pPr>
        <w:pStyle w:val="Heading2"/>
      </w:pPr>
      <w:r>
        <w:t>تَسالونِيكي</w:t>
      </w:r>
      <w:r/>
    </w:p>
    <w:p>
      <w:r/>
      <w:r>
        <w:t>مدينة يونانية في مُقاطعة مكدونية الرومانية. كانت في المنطقة التي تُعرف الآن بشمال اليونان. سافر بولس إليها في رحلته الثانية. وقد كتب رسالتيه إلى تسالونيكي إلى الكنيسة هناك.</w:t>
      </w:r>
      <w:r/>
      <w:r/>
      <w:r/>
    </w:p>
    <w:p>
      <w:pPr>
        <w:pStyle w:val="Heading2"/>
      </w:pPr>
      <w:r>
        <w:t>تعليم الأطفال</w:t>
      </w:r>
      <w:r/>
    </w:p>
    <w:p>
      <w:r/>
      <w:r>
        <w:t>تم تشجيع الأطفال الإسرائيليين على طرح الأسئلة عن الله وعن ممارسات العبادة. كان على الآباء أن يشرحوا لأطفالهم لماذا يعبدون الله بطرق معينة. بهذه الطريقة سيتعلّم الأطفال عن من هو الله. كانوا يتعلّمون عن الأعمال العظيمة التي يقوم بها الله في العالم. كان هذا مُهمًا لأن الله وعد أن يكون إلههم إلى الأبد. أراد أن يعرفه كل فرد في نسل يعقوب.</w:t>
      </w:r>
      <w:r/>
      <w:r/>
      <w:r/>
    </w:p>
    <w:p>
      <w:pPr>
        <w:pStyle w:val="Heading2"/>
      </w:pPr>
      <w:r>
        <w:t>تقدمة الحبوب</w:t>
      </w:r>
      <w:r/>
    </w:p>
    <w:p>
      <w:r/>
      <w:r>
        <w:t>الذبائح أو القرابين من الخبز والدقيق التي كان الناس يختارون تقديمها. وكانت تقدم مع الزيت والبخور والملح وأحيانًا الخمر. كان الكهنة يأكلون جزءاً من تقدمات الحبوب. وكان الباقي يُحرق.</w:t>
      </w:r>
      <w:r/>
      <w:r/>
      <w:r/>
    </w:p>
    <w:p>
      <w:pPr>
        <w:pStyle w:val="Heading2"/>
      </w:pPr>
      <w:r>
        <w:t>تلميذ</w:t>
      </w:r>
      <w:r/>
    </w:p>
    <w:p>
      <w:r/>
      <w:r>
        <w:t>شخص يتبع معلمًا أو قائدًا. يفعل التلاميذ ما يفعله معلمهم ويعيشون مثله. بينما كان يسوع يعمل في إسرائيل، اختار تلاميذ معينين ليكونوا أقرب أتباعه. كان هناك 12 منهم مثلما كان هناك 12 سبطًا في إسرائيل. كان يُطلق على التلاميذ الـ 12 أيضًا اسم الرسل. (</w:t>
      </w:r>
      <w:r>
        <w:t>أسباط إسرائيل الأثني عشر</w:t>
      </w:r>
      <w:r>
        <w:t xml:space="preserve">, </w:t>
      </w:r>
      <w:r>
        <w:t>الرسل</w:t>
      </w:r>
      <w:r>
        <w:t>)</w:t>
      </w:r>
      <w:r/>
      <w:r/>
      <w:r/>
    </w:p>
    <w:p>
      <w:pPr>
        <w:pStyle w:val="Heading2"/>
      </w:pPr>
      <w:r>
        <w:t>تنبوء</w:t>
      </w:r>
      <w:r/>
    </w:p>
    <w:p>
      <w:r/>
      <w:r>
        <w:t>شارك أنبياء إسرائيل رسائل الله عن طريق نطق الكلمات وأيضًا من خلال الطريقة التي عاشوا بها. أخبرهم الله بفعل أشياء معينة أو تمثيل قصة ما. كانت هذه الأفعال علامات لجذب انتباه الناس. كانت علامات حول كيفية قدوم الله بالدينونة أو بالخلاص.</w:t>
      </w:r>
      <w:r/>
      <w:r/>
      <w:r/>
    </w:p>
    <w:p>
      <w:pPr>
        <w:pStyle w:val="Heading2"/>
      </w:pPr>
      <w:r>
        <w:t>تُوما</w:t>
      </w:r>
      <w:r/>
    </w:p>
    <w:p>
      <w:r/>
      <w:r>
        <w:t>أحد تلاميذ يسوع الاثني عشر. كان يُدعى أيضًا ديديموس مما يعني التوأم.</w:t>
      </w:r>
      <w:r/>
      <w:r/>
      <w:r/>
    </w:p>
    <w:p>
      <w:pPr>
        <w:pStyle w:val="Heading2"/>
      </w:pPr>
      <w:r>
        <w:t>تِيطُس</w:t>
      </w:r>
      <w:r/>
    </w:p>
    <w:p>
      <w:r/>
      <w:r>
        <w:t>رجل خَدم وسافر مع بولس. كان مؤمناً يونانياً أُممي غير مختون. خدم في العديد من الكنائس التي ساعد بولس في إنشائها. كان قائدًا مهمًا في الكنيسة في جزيرة كريت. كما ساعد في أخذ التقدمة التي قدمها مؤمنو كورنثوس إلى أورشليم. كتاب العهد الجديد المسمى تيطس هو رسالة كتبها بولس إليه.</w:t>
      </w:r>
      <w:r/>
      <w:r/>
      <w:r/>
    </w:p>
    <w:p>
      <w:pPr>
        <w:pStyle w:val="Heading2"/>
      </w:pPr>
      <w:r>
        <w:t>تِيمُوثاوس</w:t>
      </w:r>
      <w:r/>
    </w:p>
    <w:p>
      <w:r/>
      <w:r>
        <w:t>شاب من لسترا كان يعمل مع بولس. كان والده يونانيًا وثنيًّا. ولأن والدته كانت يهودية فقد كان تيموثاوس يعتبر يهودياً. جدته لوئيس وأمه أفنيكي كانتا مؤمنتين. وثق بولس بتيموثاوس وأحبه كابن له. خدم تيموثاوس في العديد من الكنائس التي ساعد بولس في إنشائها. كان مع بولس عندما كتب الرسول العديد من رسائله. يتضمن العهد الجديد رسالتين كتبهما بولس إلى تيموثاوس.</w:t>
      </w:r>
      <w:r/>
      <w:r/>
      <w:r/>
    </w:p>
    <w:p>
      <w:pPr>
        <w:pStyle w:val="Heading2"/>
      </w:pPr>
      <w:r>
        <w:t>ثالوث</w:t>
      </w:r>
      <w:r/>
    </w:p>
    <w:p>
      <w:r/>
      <w:r>
        <w:t>هناك إله واحد حقيقي. الإله الواحد والأوحد هو ثلاثة أقانيم. هذا هو الثالوث. الثلاثة أقانيم هم الله الآب (</w:t>
      </w:r>
      <w:r>
        <w:t>الله</w:t>
      </w:r>
      <w:r>
        <w:t xml:space="preserve">, </w:t>
      </w:r>
      <w:r>
        <w:t>الآب</w:t>
      </w:r>
      <w:r>
        <w:t>), يسوع الابن (</w:t>
      </w:r>
      <w:r>
        <w:t>يسوع</w:t>
      </w:r>
      <w:r>
        <w:t xml:space="preserve">, </w:t>
      </w:r>
      <w:r>
        <w:t>ابن الله</w:t>
      </w:r>
      <w:r>
        <w:t>) والروح القدس (</w:t>
      </w:r>
      <w:r>
        <w:t>الروح القدس</w:t>
      </w:r>
      <w:r>
        <w:t>).</w:t>
      </w:r>
      <w:r/>
      <w:r/>
      <w:r/>
    </w:p>
    <w:p>
      <w:pPr>
        <w:pStyle w:val="Heading2"/>
      </w:pPr>
      <w:r>
        <w:t>ثَامَار</w:t>
      </w:r>
      <w:r/>
    </w:p>
    <w:p>
      <w:r/>
      <w:r>
        <w:t>زوجة ابن يهوذا. أول زوجين لها كانا ابنيّ يهوذا لكنهما ماتا. بعد ذلك، نام يهوذا مع ثَامَار دون أن يعرف من هي. فحملت وأنجبت توأمين. يسوع من نسل فَارَصَ ابن ثَامَار. هذه ثَامَار مختلفة عن ابنة الملك داود.</w:t>
      </w:r>
      <w:r/>
      <w:r/>
      <w:r/>
    </w:p>
    <w:p>
      <w:pPr>
        <w:pStyle w:val="Heading2"/>
      </w:pPr>
      <w:r>
        <w:t>ثَامَار - داود</w:t>
      </w:r>
      <w:r/>
    </w:p>
    <w:p>
      <w:r/>
      <w:r>
        <w:t>ابنة داود ومعكة. كان لها هي وأبشالوم نفس الأبوين. كان لها هي وأمنون نفس الأب. اغتصب أمنون ثامار عندما كانت عذراء. ثم طردها من بيته. في تلك الأيام، كان هذا بمثابة طلاقها. جَلَبَ اغتصابها ثم عدم زواجها العار لثامار في مجتمعها. كان ذلك يعني أنها ربما لن تتزوج أو تنجب عائلة خاصة بها. عاشت مع أبشالوم بعد حدوث ذلك.</w:t>
      </w:r>
      <w:r/>
      <w:r/>
      <w:r/>
    </w:p>
    <w:p>
      <w:pPr>
        <w:pStyle w:val="Heading2"/>
      </w:pPr>
      <w:r>
        <w:t>ثَاوُفِيلُس</w:t>
      </w:r>
      <w:r/>
    </w:p>
    <w:p>
      <w:r/>
      <w:r>
        <w:t xml:space="preserve"> الشخص الذي وجّه إليه لوقا إنجيله وسفر الأعمال. اسم ثَاوُفِيلُس يعني محبوب من الله. ما كتبه لوقا يمكن أن يساعد أي شخص يEحب الله. ربما استخدم لوقا اسم ثَاوُفِيلُس ليتحدث عن مسيحي آخر. ربما فعل ذلك ليحفظ اسم الشخص سراً لحمايته. دعا لوقا ثَاوُفِيلُس بالعزيز. قد يعني هذا أن ثَاوُفِيلُس كان مسؤولاً في الحكومة الرومانية.</w:t>
      </w:r>
      <w:r/>
      <w:r/>
      <w:r/>
    </w:p>
    <w:p>
      <w:pPr>
        <w:pStyle w:val="Heading2"/>
      </w:pPr>
      <w:r>
        <w:t>ثلاث رِجال</w:t>
      </w:r>
      <w:r/>
    </w:p>
    <w:p>
      <w:r/>
      <w:r>
        <w:t>زار إبراهيم ثلاثة رجال بأجساد بشرية. أكلوا وجبة أعدها إبراهيم وسارة. أخبروا إبراهيم وسارة أن إسحق سيولد خلال سنة. تحدثوا مع إبراهيم عن خطط الله لتدمير سدوم وعمورة. كان اثنان من هؤلاء الرجال من الملائكة. واصلا السفر إلى سدوم وعمورة لتدمير المدينتين وإنقاذ لوط. الرجل الآخر كان الله. الله كائن روحي. يمكنه أن يظهر للبشر. يمكنه أن يظهر بطريقة يرونه فيها ويتعرفون عليه.</w:t>
      </w:r>
      <w:r/>
      <w:r/>
      <w:r/>
    </w:p>
    <w:p>
      <w:pPr>
        <w:pStyle w:val="Heading2"/>
      </w:pPr>
      <w:r>
        <w:t>ثمر الروح القدس</w:t>
      </w:r>
      <w:r/>
    </w:p>
    <w:p>
      <w:r/>
      <w:r>
        <w:t>الطرق الإلهية التي يفكر بها الناس ويتحدثون ويتصرفون بها. تُظهر هذه الطرق أن الناس يفكرون ويتكلمون ويتصرفون كما فعل يسوع. الروح القدس يجعل الناس قادرين على القيام بذلك. لا يوجد عدد محدد لثمار الروح القدس. سرد بولس وبطرس أمثلة على ثمر الروح القدس في حياة المؤمنين. وهي تشمل المحبة، والفرح، والسلام، وطول أناة، ولُطف، وصلاح، ووداعة، وتَعَفُف. وتشمل المعرفة والتقوى. وتشمل أيضًا كل ما يظهر أن المؤمن يقتدي بيسوع.</w:t>
      </w:r>
      <w:r/>
      <w:r/>
      <w:r/>
    </w:p>
    <w:p>
      <w:pPr>
        <w:pStyle w:val="Heading2"/>
      </w:pPr>
      <w:r>
        <w:t>ثياب الكهنة</w:t>
      </w:r>
      <w:r/>
    </w:p>
    <w:p>
      <w:r/>
      <w:r>
        <w:t>ملابس خاصة كان الكهنة يرتدونها عندما يعملون في خيمة الإجتماع أو الهيكل. تضمنت الملابس رِداءً خارجيًا ورِداءً داخليًا وسروال ومِنْطَقَةٌ. وكانت تتضمن عِمَامَةٌ عليها صَفِيحَةً مِنْ ذَهَبٍ. كانت ملابس رئيس الكهنة تتضمن قَمِيصٌ مُخَرَّمٌ كتان وقطعة قماش على الصدر. كان قماش الصدر يحمل الأوريم والتميم. كانت هذه أحجار كريمة تساعد الكاهن على معرفة إرادة الله في الأمور. ساعدت ملابس الكهنة على تمييز الكهنة عن غيرهم في عملهم من أجل الله.</w:t>
      </w:r>
      <w:r/>
      <w:r/>
      <w:r/>
    </w:p>
    <w:p>
      <w:pPr>
        <w:pStyle w:val="Heading2"/>
      </w:pPr>
      <w:r>
        <w:t>ثَيَاتِيرَا</w:t>
      </w:r>
      <w:r/>
    </w:p>
    <w:p>
      <w:r/>
      <w:r>
        <w:t>بلدة مهمة في الأراضي الرومانية في آسيا. إنها جزء من مدينة آق حصار فيما يُعرف اليوم باسم تركيا. كانت ليديا من ثَيَاتِيرَا.</w:t>
      </w:r>
      <w:r/>
      <w:r/>
      <w:r/>
    </w:p>
    <w:p>
      <w:pPr>
        <w:pStyle w:val="Heading2"/>
      </w:pPr>
      <w:r>
        <w:t>جَاد</w:t>
      </w:r>
      <w:r/>
    </w:p>
    <w:p>
      <w:r/>
      <w:r>
        <w:t>الابن الأكبر ليعقوب وزِلفة. في اللغة العبرية، جَاد يعني النصيب الصالح أو مجموعة من الجنود. أصبح نسله سِبط من أسباط بني إسرائيل.</w:t>
      </w:r>
      <w:r/>
      <w:r/>
      <w:r/>
    </w:p>
    <w:p>
      <w:pPr>
        <w:pStyle w:val="Heading2"/>
      </w:pPr>
      <w:r>
        <w:t>جَاسَان</w:t>
      </w:r>
      <w:r/>
    </w:p>
    <w:p>
      <w:r/>
      <w:r>
        <w:t>أرض تقع في مصر حيث عاشت فيها عائلة يعقوب وعملت كرعاة. يُعتقد أنها تقع في الشمال الشرقي من مصر بالقرب من كنعان ونهر النيل.</w:t>
      </w:r>
      <w:r/>
      <w:r/>
      <w:r/>
    </w:p>
    <w:p>
      <w:pPr>
        <w:pStyle w:val="Heading2"/>
      </w:pPr>
      <w:r>
        <w:t>جِبْرَائِيل</w:t>
      </w:r>
      <w:r/>
    </w:p>
    <w:p>
      <w:r/>
      <w:r>
        <w:t>ملاك حَمل رسائل مهمة إلى زكريا، مريم ويوسف في العهد الجديد. وأتى برسائل مهمة إلى دانيال في العهد القديم.</w:t>
      </w:r>
      <w:r/>
      <w:r/>
      <w:r/>
    </w:p>
    <w:p>
      <w:pPr>
        <w:pStyle w:val="Heading2"/>
      </w:pPr>
      <w:r>
        <w:t>جَبَل الزَّيْتُون</w:t>
      </w:r>
      <w:r/>
    </w:p>
    <w:p>
      <w:r/>
      <w:r>
        <w:t>مجموعة من ثلاث قمم على الجانب الشرقي من أورشليم. يفصلها وادي قدرون عن أورشليم. كان هناك بستان زيتون حيث كان يسوع يذهب إليه كثيرًا.</w:t>
      </w:r>
      <w:r/>
      <w:r/>
      <w:r/>
    </w:p>
    <w:p>
      <w:pPr>
        <w:pStyle w:val="Heading2"/>
      </w:pPr>
      <w:r>
        <w:t>جَبَلِ سِينَاء</w:t>
      </w:r>
      <w:r/>
    </w:p>
    <w:p>
      <w:r/>
      <w:r>
        <w:t>جبل خارج مصر. كان يسمى أيضًا جَبَلِ حُورِيب. ظهر الله هناك لموسى في العليقة التي لم تحترق. بعد خروج شعب إسرائيل من مصر، التقى الله بموسى هناك مرة أخرى. هناك أقام الله عهده مع شعب إسرائيل.</w:t>
      </w:r>
      <w:r/>
      <w:r/>
      <w:r/>
    </w:p>
    <w:p>
      <w:pPr>
        <w:pStyle w:val="Heading2"/>
      </w:pPr>
      <w:r>
        <w:t>جحيم</w:t>
      </w:r>
      <w:r/>
    </w:p>
    <w:p>
      <w:r/>
      <w:r>
        <w:t>مكان الخراب التام لأولئك الذين يرفضون أن يكونوا جزءًا من ملكوت الله.</w:t>
      </w:r>
      <w:r/>
      <w:r/>
      <w:r/>
    </w:p>
    <w:p>
      <w:pPr>
        <w:pStyle w:val="Heading2"/>
      </w:pPr>
      <w:r>
        <w:t>جِدْعُون</w:t>
      </w:r>
      <w:r/>
    </w:p>
    <w:p>
      <w:r/>
      <w:r>
        <w:t>أحد قضاة إسرائيل الاثني عشر. كان من سبط منسّى وكان والده يوآش. كان لجدعون العديد من الزوجات والأبناء. استخدم الله جدعون لتحرير إسرائيل من المعاملة السيئة من قبل المِديانيين. كان يُدعى أيضًا يربعل. في اللغة العبرية يعني هذا الاسم ليقاتله البعل.</w:t>
      </w:r>
      <w:r/>
      <w:r/>
      <w:r/>
    </w:p>
    <w:p>
      <w:pPr>
        <w:pStyle w:val="Heading2"/>
      </w:pPr>
      <w:r>
        <w:t>جسد المسيح</w:t>
      </w:r>
      <w:r/>
    </w:p>
    <w:p>
      <w:r/>
      <w:r>
        <w:t>طريقة لوصف مجتمع أتباع يسوع. إنها صورة تصف كيف أن الجميع في الكنيسة يحبون ويخدمون بعضهم البعض. يتكون جسد المسيح من العديد من الأشخاص المختلفين الذين يجتمعون معًا كواحد. الإيمان بيسوع وطاعته هو ما يجعلهم واحدًا. باستخدام مواهبهم المختلفة، يواصلون معًا القيام بعمل يسوع على الأرض.</w:t>
      </w:r>
      <w:r/>
      <w:r/>
      <w:r/>
    </w:p>
    <w:p>
      <w:pPr>
        <w:pStyle w:val="Heading2"/>
      </w:pPr>
      <w:r>
        <w:t>جِلْجَال</w:t>
      </w:r>
      <w:r/>
    </w:p>
    <w:p>
      <w:r/>
      <w:r>
        <w:t>مدينة كنعانية تقع غرب نهر الأردن بالقرب من أريحا. أصبحت مكاناً مهماً لقادة إسرائيل وملوكها وأنبيائها. كانت الحجارة التي جُمعت من نهر الأردن تُنصب هناك. وقد ذكّر هذا بني إسرائيل كيف قادهم الله إلى كنعان.</w:t>
      </w:r>
      <w:r/>
      <w:r/>
      <w:r/>
    </w:p>
    <w:p>
      <w:pPr>
        <w:pStyle w:val="Heading2"/>
      </w:pPr>
      <w:r>
        <w:t>جِلْعَاد</w:t>
      </w:r>
      <w:r/>
    </w:p>
    <w:p>
      <w:r/>
      <w:r>
        <w:t>منطقة التلال الواقعة شرق نهر الأردن. كان جزء منها تابعاً لمملكة سيحون. وجزء آخر ينتمي إلى مملكة عوج. كان ذلك قبل انتصار بني إسرائيل في المعارك على سيحون وعوج. وقد سُميت على اسم جلعاد الذي كان من نسل منسّى. كانت ذات تربة غنية وجيدة لتربية الماشية. لم تكن جزءًا من الأرض التي وعد الله بإعطائها لنسل إبراهيم. لكن الله سمح لبعض الأسباط بالسكنى هناك، هم سبط رَأُوبَيْن وجَاد ونصف سبط منسّى.</w:t>
      </w:r>
      <w:r/>
      <w:r/>
      <w:r/>
    </w:p>
    <w:p>
      <w:pPr>
        <w:pStyle w:val="Heading2"/>
      </w:pPr>
      <w:r>
        <w:t>جَلِيل</w:t>
      </w:r>
      <w:r/>
    </w:p>
    <w:p>
      <w:r/>
      <w:r>
        <w:t>المنطقة الشمالية من الأرض التي وعد الله أن يعطيها لنسل إبراهيم. تشمل الأرض التي كانت جزءًا من مملكة إسرائيل الشمالية. كان يحكمها هيرودس أنتيباس في زمن يسوع. نشأ يسوع في الجليل. وكان بحر الجليل بحيرة كبيرة في تلك المنطقة، يتدفق نهر الأردن جنوباً منه. حدثت قصص كثيرة من حياة يسوع في الجليل وحول بحر الجليل.</w:t>
      </w:r>
      <w:r/>
      <w:r/>
      <w:r/>
    </w:p>
    <w:p>
      <w:pPr>
        <w:pStyle w:val="Heading2"/>
      </w:pPr>
      <w:r>
        <w:t>جنة عَدْن</w:t>
      </w:r>
      <w:r/>
    </w:p>
    <w:p>
      <w:r/>
      <w:r>
        <w:t>البستان الذي صنعه الله عندما خلق العالم. عاش الزوج الأول من البشر وعملوا فيها. كانت الحياة في جنة عدن كما أراد الله أن يكون عالمه. عاش الله والإنسان معًا في سلام. كان البستان جميل وفيه أنواع كثيرة من النباتات والحيوانات. كانت النباتات صحية للأكل وكان هناك الكثير من الماء. لم يكن البشر بحاجة إلى حماية أنفسهم من أي شيء في الجنة.</w:t>
      </w:r>
      <w:r/>
      <w:r/>
      <w:r/>
    </w:p>
    <w:p>
      <w:pPr>
        <w:pStyle w:val="Heading2"/>
      </w:pPr>
      <w:r>
        <w:t>حَام</w:t>
      </w:r>
      <w:r/>
    </w:p>
    <w:p>
      <w:r/>
      <w:r>
        <w:t>الابن الأصغر لنوح. نجا هو وزوجته من الطوفان لأنهما كانا في الفُلك. لم يعامل والده باحترام عندما ثمل نوح بعد الطوفان. وبسبب هذا، نطق نوح بلعنة بدلاً من بركة على جزء من نسل حام.</w:t>
      </w:r>
      <w:r/>
      <w:r/>
      <w:r/>
    </w:p>
    <w:p>
      <w:pPr>
        <w:pStyle w:val="Heading2"/>
      </w:pPr>
      <w:r>
        <w:t>حبل المُريّا</w:t>
      </w:r>
      <w:r/>
    </w:p>
    <w:p>
      <w:r/>
      <w:r>
        <w:t>هو تل صخري يقع في أورشليم. كان يُطلق عليه أيضًا جبل صهيون. وهو موجود في شمال الجزء من أورشليم الذي استخدمه داود مقرًا لحكمه. تعني كلمة مُريّا في اللغة العبرية، المكان حيث يُدبّر الرب ويُرى. وهو المكان الذي امتحن فيه الله إبراهيم عندما طلب منه تقديم إسحاق كذبيحة. ثم دبر الله كبشًا ليتم تقديمه كمحرقة عوضًا عن إسحاق. وبعد سنين عديدة، ظهر ملاك الرب على جبل المُريا. ولقد جاء هذا الملاك بوباء لإهلاك أورشليم. وقد قبل الله الذبيحة التي قُدّمت على المذبح الذي بناه داود. بنى داود ذلك المذبح في بيدر اليبوسي على جبل المُريا. ثم أوقف الله الضربة. ولهذا السبب بنى سليمان الهيكل الأول على جبل المريا. ولقد تم بناء الهيكل الثاني هناك أيضًا.</w:t>
      </w:r>
      <w:r/>
      <w:r/>
      <w:r/>
    </w:p>
    <w:p>
      <w:pPr>
        <w:pStyle w:val="Heading2"/>
      </w:pPr>
      <w:r>
        <w:t>حِثّيين</w:t>
      </w:r>
      <w:r/>
    </w:p>
    <w:p>
      <w:r/>
      <w:r>
        <w:t>مجموعة من الناس الذين عاشوا في كنعان. كانوا من نسل ابن حام بن كنعان. أمر الله بني إسرائيل بطردهم من كنعان كدينونة الله لهم. خُدع يشوع ليقطع عهد سلام مع الحيثيين الذين يعيشون في جبعون.</w:t>
      </w:r>
      <w:r/>
      <w:r/>
      <w:r/>
    </w:p>
    <w:p>
      <w:pPr>
        <w:pStyle w:val="Heading2"/>
      </w:pPr>
      <w:r>
        <w:t>حَجَّي</w:t>
      </w:r>
      <w:r/>
    </w:p>
    <w:p>
      <w:r/>
      <w:r>
        <w:t>نبي في يهوذا في ظل سيادة الحكومة الفارسية. شجع يَهُوشَعَ وزَرُبَّابِلَ على إعادة بناء الهيكل. نبوءاته مُسجلة في سفر حَجَّي.</w:t>
      </w:r>
      <w:r/>
      <w:r/>
      <w:r/>
    </w:p>
    <w:p>
      <w:pPr>
        <w:pStyle w:val="Heading2"/>
      </w:pPr>
      <w:r>
        <w:t>حَزَقِيَّا</w:t>
      </w:r>
      <w:r/>
    </w:p>
    <w:p>
      <w:r/>
      <w:r>
        <w:t>ابن آحاز وأبية. كان والد منسّى وكان من سبط يهوذا. كان الملك الثاني عشر لمملكة يهوذا الجنوبية. عندما كان ملكاً، صنع الله معجزة لإنقاذ أورشليم من الأشوريين. اتبع حَزقيا الله بأمانة وقاد الشعب إلى عبادة الله وحده.</w:t>
      </w:r>
      <w:r/>
      <w:r/>
      <w:r/>
    </w:p>
    <w:p>
      <w:pPr>
        <w:pStyle w:val="Heading2"/>
      </w:pPr>
      <w:r>
        <w:t>حزقيال</w:t>
      </w:r>
      <w:r/>
    </w:p>
    <w:p>
      <w:r/>
      <w:r>
        <w:t>كاهن أصبح نبيًا عندما سيطرت بابل على المملكة الجنوبية. كان ابن بوزي وكان من سبط لاوي. كان ضمن مجموعة اليهود الذين أجبروا على العيش في المنفى في بابل. رؤاه ونبوءاته مسجلة في سفر حزقيال.</w:t>
      </w:r>
      <w:r/>
      <w:r/>
      <w:r/>
    </w:p>
    <w:p>
      <w:pPr>
        <w:pStyle w:val="Heading2"/>
      </w:pPr>
      <w:r>
        <w:t>حُقوق الإبن البِكر</w:t>
      </w:r>
      <w:r/>
    </w:p>
    <w:p>
      <w:r/>
      <w:r>
        <w:t>الُسلطة والامتيازات الأسرية الممنوحة للابن البِكر. كان يحدث ذلك عندما توفي والد الأسرة. كان يحصل الابن البِكر على ممتلكات ضِعف الأبناء الآخرين. كان لديه سلطة على بقية أفراد الأسرة كالتي كانت للأب.كان مسؤولاً عن كونه قائد الأسرة.</w:t>
      </w:r>
      <w:r/>
      <w:r/>
      <w:r/>
    </w:p>
    <w:p>
      <w:pPr>
        <w:pStyle w:val="Heading2"/>
      </w:pPr>
      <w:r>
        <w:t>حُكّام</w:t>
      </w:r>
      <w:r/>
    </w:p>
    <w:p>
      <w:r/>
      <w:r>
        <w:t>لقد أراد الله أن كل ما خلقه يعيش ويعمل معًا في سلام وفرح. وقد كانت مسؤولية البشر هي التأكد من حدوث ذلك.إن الله هو الحاكم على كل الخليقة. لكنه إختار أن يجعل من البشر حكامًا على النباتات، والحيوانات، والأرض والبحار. إن هذه تُعتبر إحدى الطرق التي خلق الله بها البشر ليكونوا مثله. فكان يجب على البشر، كحُكّام، أن يملأوا الأرض ويخضعوها. إن هذا لا يعني أن البشر يمكنهم استخدام أرض الله كما يريدون. بل يعني أنهم يجب أن يعتنوا بكل شيء على الأرض. فيجب عليهم أن يساعدوا كل شيء ليكون كما يريده الله. ويفعل البشر ذلك باتّباع مثال الله في الحكم والسيادة. فلقد أظهر الله نفسه كسيد يُبارك، ويُكرم ويحمي ما خلقه. كما أعلن يسوع أن الله هو الحاكم والسيد الذي يُعطي كل شيء لخدمة وبركة الآخرين. وعندما لا يتبع البشر مثال الله في الحكم، فإن الأرض تُعاني.</w:t>
      </w:r>
      <w:r/>
      <w:r/>
      <w:r/>
    </w:p>
    <w:p>
      <w:pPr>
        <w:pStyle w:val="Heading2"/>
      </w:pPr>
      <w:r>
        <w:t>حكمة</w:t>
      </w:r>
      <w:r/>
    </w:p>
    <w:p>
      <w:r/>
      <w:r>
        <w:t>المهارة والقدرة والمعرفة والفهم للشيء. والحكمة من الله تشمل الفطنة والقدرة على تمييز الصواب من الخطأ. وتشمل معرفة الصواب والعدل والقيام به. وتشمل اتخاذ الإجراء اللازم عند الحاجة إليه. إنها تقوم على احترام الله. الحكمة هي عكس الحماقة. الحكمة من الله هي نعمة روحية يمنحها الله لشعبه. وصف سفر الأمثال كيف كانت الحكمة جزءًا من خلق الله للعالم. تصف 1 كورنثوس 30:1 يسوع بأنه صار لنا حكمة من الله.</w:t>
      </w:r>
      <w:r/>
      <w:r/>
      <w:r/>
    </w:p>
    <w:p>
      <w:pPr>
        <w:pStyle w:val="Heading2"/>
      </w:pPr>
      <w:r>
        <w:t>حمل الله</w:t>
      </w:r>
      <w:r/>
    </w:p>
    <w:p>
      <w:r/>
      <w:r>
        <w:t>هو أحد ألقاب يسوع الذي يصف كيف بذل نفسه. فلقد تم ذبح الحملان أثناء عمل اول فصح. وهكذا نجا شعب إسرائيل من الهلاك بسبب دماء هذه الحملان. ثم بعد ذلك، استخدمت الحملان في فرائض وممارسات العبادة اليهودية كذبيحة عن الخطية. ولقد بذل يسوع نفسه بتقديم حياته على الصليب. وبذبيحة نفسه هذه، فقد أنقذ شعبه من الهلاك بسبب الخطية، والموت والشر. فأصبح مثل خروف الفصح الذي فدي وأنقذ شعب إسرائيل. وفي سفر الرؤيا، فقد رأى الرسول يوحنا يسوع في صورة خروف قائم كأنه مذبوح. ولكنه كان حيًا. هذا لأن يسوع قد قام من بين الأموات بعد أن مات على الصليب.</w:t>
      </w:r>
      <w:r/>
      <w:r/>
      <w:r/>
    </w:p>
    <w:p>
      <w:pPr>
        <w:pStyle w:val="Heading2"/>
      </w:pPr>
      <w:r>
        <w:t>حَنَّة</w:t>
      </w:r>
      <w:r/>
    </w:p>
    <w:p>
      <w:r/>
      <w:r>
        <w:t>أم صموئيل النبي. كان ألقانة زوجها. لفترة طويلة لم تكن قادرة على الإنجاب. ثم سمح لها الله أن تحمل. وبكل شكر، صلت صلاة جميلة عن عناية الله بشعبه.</w:t>
      </w:r>
      <w:r/>
      <w:r/>
      <w:r/>
    </w:p>
    <w:p>
      <w:pPr>
        <w:pStyle w:val="Heading2"/>
      </w:pPr>
      <w:r>
        <w:t>حَوَاء</w:t>
      </w:r>
      <w:r/>
    </w:p>
    <w:p>
      <w:r/>
      <w:r>
        <w:t>ثاني إنسان خلقه الله وأول أنثى. كان آدم زوجها. في اللغة العبرية اسم حواء يعني واهبة الحياة. خلق الله حواء من أحد أضلاع آدم. كان لها صداقة وسلام مع الله أثناء إقامتها في جنة عدن. عملت مع آدم في العناية بالجنة. كانت أم قايين وهابيل وشيث. عندما توقف آدم وحواء عن طاعة الله، كان عليهما مغادرة جنة عدن.</w:t>
      </w:r>
      <w:r/>
      <w:r/>
      <w:r/>
    </w:p>
    <w:p>
      <w:pPr>
        <w:pStyle w:val="Heading2"/>
      </w:pPr>
      <w:r>
        <w:t>حُوبَابَ</w:t>
      </w:r>
      <w:r/>
    </w:p>
    <w:p>
      <w:r/>
      <w:r>
        <w:t>صهر موسى. كان ابن رعوئيل الذي كان يُدعى أيضًا يثرون. كان حوباب شقيق زوجة موسى صفورة. كان من مجموعة الشعب القِيني. بقي مع بني إسرائيل أثناء سفرهم من جبل سيناء إلى كنعان. كان دليلًا لهم في الصحراء.</w:t>
      </w:r>
      <w:r/>
      <w:r/>
      <w:r/>
    </w:p>
    <w:p>
      <w:pPr>
        <w:pStyle w:val="Heading2"/>
      </w:pPr>
      <w:r>
        <w:t>حياة أبدية</w:t>
      </w:r>
      <w:r/>
    </w:p>
    <w:p>
      <w:r/>
      <w:r>
        <w:t>الحياة التي لا يمكن أن تدمرها الخطية أو الموت. ستدوم إلى الأبد. كان يسوع أول إنسان يحصل على الحياة الأبدية. إنها الحياة التي حصل عليها عندما أقامه الله من بين الأموات. يمنحها يسوع لكل من يؤمن به ويتبعه. سيكون لهم الحياة الأبدية في الخليقة الجديدة. إنها حياة السلام والصداقة مع الله.</w:t>
      </w:r>
      <w:r/>
      <w:r/>
      <w:r/>
    </w:p>
    <w:p>
      <w:pPr>
        <w:pStyle w:val="Heading2"/>
      </w:pPr>
      <w:r>
        <w:t>خِتان</w:t>
      </w:r>
      <w:r/>
    </w:p>
    <w:p>
      <w:r/>
      <w:r>
        <w:t>ممارسة بعض الشعوب في الأزمنة والأماكن المسجلة في الكتاب المقدس. يتم قطع لحم غرلة كل ذكر. بالنسبة لبني إسرائيل، كان الختان علامة. فقد أظهر أنهم جزء من الشعب الذي قطع الله معه عهدًا. مارس بنو إسرائيل الختان فقط على الذكور الذين تجاوزوا ثمانية أيام من العمر.</w:t>
      </w:r>
      <w:r/>
      <w:r/>
      <w:r/>
    </w:p>
    <w:p>
      <w:pPr>
        <w:pStyle w:val="Heading2"/>
      </w:pPr>
      <w:r>
        <w:t>ختم</w:t>
      </w:r>
      <w:r/>
    </w:p>
    <w:p>
      <w:r/>
      <w:r>
        <w:t>هناك عدة معاني لكلمة ختم في الكتاب المقدس. المعنى الأول هو إغلاق شيء ما أو قفله. أما المعنى الثاني فهو يشير إلى تفعيل اتفاق أو عهد ما. والمعنى الثالث يشير إلى قطعة من الشمع اللاصق. فقد كان الناس يضعون الشمع على اللفائف أو الأوراق المهمة لإغلاقها. كان من المفترض أن يكسر الختم ويفتح الأوراق فقط الأشخاص الذين لديهم حق أو تصريح بذلك. إن المعنى الأخير هو علامة رسمية أو ملوكية تُظهر ماهية شخص ما. كان الختم الذي يوضع على الأوراق أو الأشياء الأخرى يترك علامته عليها. فكان هذا يظهر أن الشخص قد وافق على شيء ما أو أنه يخصه.</w:t>
      </w:r>
      <w:r/>
      <w:r/>
      <w:r/>
    </w:p>
    <w:p>
      <w:pPr>
        <w:pStyle w:val="Heading2"/>
      </w:pPr>
      <w:r>
        <w:t>خطية</w:t>
      </w:r>
      <w:r/>
    </w:p>
    <w:p>
      <w:r/>
      <w:r>
        <w:t>الأفكار أو الكلمات أو الأفعال أو الرغبات التي تتعارض مع ما يريده الله. انها مؤذية للشخص وللآخرين ولبقية الخليقة. جاءت الخطية إلى العالم عندما عصى آدم وحواء الله. دمرت الخطية السلام بين الله والبشر. لقد دمرت السلام بين البشر والسلام بين كل ما خلقه الله. فالخطية تجلب الموت. إنها تُبقي البشر منفصلين عن الله. يصف الكتاب المقدس الخطية بأنها سيد والبشر بأنهم عبيد لها. الخطية شريرة. يسوع هو الوحيد القادر على تدمير قوة الخطية. يسوع وحده يستطيع تحرير البشر منها.</w:t>
      </w:r>
      <w:r/>
      <w:r/>
      <w:r/>
    </w:p>
    <w:p>
      <w:pPr>
        <w:pStyle w:val="Heading2"/>
      </w:pPr>
      <w:r>
        <w:t>خلاص</w:t>
      </w:r>
      <w:r/>
    </w:p>
    <w:p>
      <w:r/>
      <w:r>
        <w:t>يحدث عندما يأتي الله وينقذ شعبه. إن الله قد أظهر تدريجيًا على مدار مئات السنين خطته للخلاص. فقد كان الإسرائيليون واليهود ينتظرون الله كي ينقذهم . فكانوا ينتظرونه ليخلصهم من أعدائهم مرة واحدة وإلى الأبد. كانوا يعتقدون أن أعداءهم هم جيوش الأمم المحيطة أو أشخاص يعاملونهم بشكل سيء. لكن الله ملتزم بإنقاذ كل خليقته. وهو سيخلصها من سلطان الخطية، والموت والشر. إن هذا يشمل جميع الناس الذين يؤمنون به. ولقد أصبح هذا واضحًا عندما مات يسوع على الصليب وقام من بين الأموات. فعندما يُؤمن الناس بيسوع، فإنه يخلصهم من سلطان الخطية، والموت والشر. إن هذا هو بداية خلاصهم. كل من يؤمن بيسوع فقد خلص إلى الأبد. وسيكتمل هذا الخلاص عندما يعود يسوع إلى الأرض. (</w:t>
      </w:r>
      <w:r>
        <w:t>الإيمان</w:t>
      </w:r>
      <w:r>
        <w:t>)</w:t>
      </w:r>
      <w:r/>
      <w:r/>
      <w:r/>
    </w:p>
    <w:p>
      <w:pPr>
        <w:pStyle w:val="Heading2"/>
      </w:pPr>
      <w:r>
        <w:t>خليقة</w:t>
      </w:r>
      <w:r/>
    </w:p>
    <w:p>
      <w:r/>
      <w:r>
        <w:t>كل شيء موجود خلقه الله. وهذا يشمل الأرض والبحار والسماء وكل ما فيها. ويشمل أيضًا كل شيء في العالم السماوي. كل ما خلقه الله كان حَسنًا عندما خلقه. الخليقة تعاني بسبب خطايا البشر. سيحررها الله من آثار الخطية في الخليقة الجديدة. (</w:t>
      </w:r>
      <w:r>
        <w:t>الخليقة الجديدة</w:t>
      </w:r>
      <w:r>
        <w:t>).</w:t>
      </w:r>
      <w:r/>
      <w:r/>
      <w:r/>
    </w:p>
    <w:p>
      <w:pPr>
        <w:pStyle w:val="Heading2"/>
      </w:pPr>
      <w:r>
        <w:t>خيمة الاجتماع</w:t>
      </w:r>
      <w:r/>
    </w:p>
    <w:p>
      <w:r/>
      <w:r>
        <w:t>إنها الخيمة حيث كان الله يسكن وسط شعب إسرائيل بعد خروجهم من مصر. وهناك تحدّث مع موسى ومع شعب إسرائيل. ولقد أعطى الله موسى تعليمات واضحة حول كيفية صنعها. وقد احتوت خيمة الاجتماع على تابوت العهد ومذبح البخور. كذلك تضمنت المنارة ومائدة خبز الوجوه (الخبز المقدس). ولقد كان بها مذبحًا لتقديم الذبائح وفناءً أو ساحة خارجية. كما احتوت على المرحضة (وعاءً كبيرًا من الماء) ليغسل الكهنة أيديهم وأقدامهم. ولقد شارك كل شخص حكيم وماهر في صنع الخيمة وفقًا للمثال الذي أظهره الله لموسى على جبل سيناء. ولقد حمل بنو إسرائيل الخيمة معهم في كل مكان ذهبوا إليه. وأخيرًا، فقد كانت مثال يشير إلى طريقة عمل الله من خلال يسوع وذلك بعد سنوات عديدة.</w:t>
      </w:r>
      <w:r/>
      <w:r/>
      <w:r/>
    </w:p>
    <w:p>
      <w:pPr>
        <w:pStyle w:val="Heading2"/>
      </w:pPr>
      <w:r>
        <w:t>خَيمَةَ الِاجْتِمَاعِ</w:t>
      </w:r>
      <w:r/>
    </w:p>
    <w:p>
      <w:r/>
      <w:r>
        <w:t>خيمة خارج مَحلة بني إسرائيل بالقرب من جبل سيناء. التقى الله بموسى وبني إسرائيل هناك من خلال عمود السحاب. خدمت بعض النساء عند المدخل وبقي يشوع في الخيمة طوال الوقت. بعد بناء الخيمة المقدسة لم تعد خيمة الاجتماع مستخدمة. لكن الخيمة المقدسة كانت تسمى أيضًا خيمة الاجتماع.</w:t>
      </w:r>
      <w:r/>
      <w:r/>
      <w:r/>
    </w:p>
    <w:p>
      <w:pPr>
        <w:pStyle w:val="Heading2"/>
      </w:pPr>
      <w:r>
        <w:t>داجون</w:t>
      </w:r>
      <w:r/>
    </w:p>
    <w:p>
      <w:r/>
      <w:r>
        <w:t>إله زائف عُبِد من قبل مجموعات من الناس في كنعان وما حولها. تعني كلمة داجون في اللغة العبرية الحُبوب. كان من المفهوم أن داجون هو أبو البعل.</w:t>
      </w:r>
      <w:r/>
      <w:r/>
      <w:r/>
    </w:p>
    <w:p>
      <w:pPr>
        <w:pStyle w:val="Heading2"/>
      </w:pPr>
      <w:r>
        <w:t>دَارِيُّوس</w:t>
      </w:r>
      <w:r/>
    </w:p>
    <w:p>
      <w:r/>
      <w:r>
        <w:t>ملك فارس الذي كان يُدعى أيضًا داريوس الأكبر أو داريوس الأول. سمح داريوس لليهود بإعادة بناء الهيكل.</w:t>
      </w:r>
      <w:r/>
      <w:r/>
      <w:r/>
    </w:p>
    <w:p>
      <w:pPr>
        <w:pStyle w:val="Heading2"/>
      </w:pPr>
      <w:r>
        <w:t>دَان</w:t>
      </w:r>
      <w:r/>
    </w:p>
    <w:p>
      <w:r/>
      <w:r>
        <w:t>الابن الأكبر ليعقوب وبلهة. في اللغة العبرية، اسم دان يعني قاض. أصبح نسله من أسباط إسرائيل. دان هو أيضاً اسم المدينة الرئيسية لسبط دان. كانت بالقرب من جبل حرمون وكانت من أقصى شمال إسرائيل.</w:t>
      </w:r>
      <w:r/>
      <w:r/>
      <w:r/>
    </w:p>
    <w:p>
      <w:pPr>
        <w:pStyle w:val="Heading2"/>
      </w:pPr>
      <w:r>
        <w:t>دَانِيَال</w:t>
      </w:r>
      <w:r/>
    </w:p>
    <w:p>
      <w:r/>
      <w:r>
        <w:t>شاب من المملكة الجنوبية عندما كان يهوياقيم ملكاً. سُبي من يهوذا ليعيش في بابل. خدم العديد من الملوك البابليين والفرس كحكيم وقائد حكومي. كان يُدعى أيضًا بلطشاصر. كان نبيًا وأعطاه الله رؤى ورسائل. وهي مسجلة في سفر دانيال.</w:t>
      </w:r>
      <w:r/>
      <w:r/>
      <w:r/>
    </w:p>
    <w:p>
      <w:pPr>
        <w:pStyle w:val="Heading2"/>
      </w:pPr>
      <w:r>
        <w:t>دَاوُد</w:t>
      </w:r>
      <w:r/>
    </w:p>
    <w:p>
      <w:r/>
      <w:r>
        <w:t>ابن يسى من سبط يهوذا. كان من نسل راعوث. كان داود راعي غنم في صغره. اتبع الله بأمانة وأصبح أشهر ملوك إسرائيل. كان يعزف على الآلات الموسيقية ويكتب الأغاني والأشعار. كان أمينًا لله ولم يعبد إلا الله. وكان كل الملوك من بعده يُشبهونه. أقام الله عهداً مع داود. (</w:t>
      </w:r>
      <w:r>
        <w:t>العهد مع داود</w:t>
      </w:r>
      <w:r>
        <w:t>)</w:t>
      </w:r>
      <w:r/>
      <w:r/>
      <w:r/>
    </w:p>
    <w:p>
      <w:pPr>
        <w:pStyle w:val="Heading2"/>
      </w:pPr>
      <w:r>
        <w:t>دَبُورَة</w:t>
      </w:r>
      <w:r/>
    </w:p>
    <w:p>
      <w:r/>
      <w:r>
        <w:t>أحد قضاة إسرائيل الاثني عشر. كانت نبية في بلاد جبل أفرايم. خدمت بني إسرائيل بتسوية الأمور الصعبة لهم. عينت باراق كقائد للهجوم ضد جيش سيسرا. تم تسجيل أغنيتها عن انتصارهم في سفر القضاة الفصل الخامس.</w:t>
      </w:r>
      <w:r/>
      <w:r/>
      <w:r/>
    </w:p>
    <w:p>
      <w:pPr>
        <w:pStyle w:val="Heading2"/>
      </w:pPr>
      <w:r>
        <w:t>دَرْبة</w:t>
      </w:r>
      <w:r/>
    </w:p>
    <w:p>
      <w:r/>
      <w:r>
        <w:t>مدينة في إقليم غلاطية الروماني في آسيا الصغرى. زارها بولس في ثلاث من رحلاته لمشاركة الأخبار السارة عن يسوع. يُعتقد أن رسالة بولس إلى أهل غلاطية كانت تُقرأ على الكنيسة هناك.</w:t>
      </w:r>
      <w:r/>
      <w:r/>
      <w:r/>
    </w:p>
    <w:p>
      <w:pPr>
        <w:pStyle w:val="Heading2"/>
      </w:pPr>
      <w:r>
        <w:t>دَليلة</w:t>
      </w:r>
      <w:r/>
    </w:p>
    <w:p>
      <w:r/>
      <w:r>
        <w:t>امرأة فلسطينية كان شمشون مغرمًا بها. استخدمها القادة الفلسطينيون لمعرفة سر قوة شمشون المذهلة. كذب شمشون عليها ثلاث مرات. لكن دليلة توسلت إلى أن أخبرها شمشون أخيرًا بالحقيقة. وحصلت على المال مقابل تسليم شمشون للقادة.</w:t>
      </w:r>
      <w:r/>
      <w:r/>
      <w:r/>
    </w:p>
    <w:p>
      <w:pPr>
        <w:pStyle w:val="Heading2"/>
      </w:pPr>
      <w:r>
        <w:t>دم</w:t>
      </w:r>
      <w:r/>
    </w:p>
    <w:p>
      <w:r/>
      <w:r>
        <w:t xml:space="preserve"> هناك معنيان لكلمة دم في كل أنحاء الكتاب المقدس. إن المعنى الأول يُشير إلي ذلك السائل الأحمر داخل أجسام البشر والحيوانات. أما المعنى الثاني فهو علامة أو إشارة على الحياة. فالحياة عطية من الله. وكان الدم يُعتبر مهمًا لأنه يبيّن أن حيوان ما أو شخص ما كان على قيد الحياة. ولقد كان مفهومًا أن فقدان الدم يؤدي إلى الموت. لذلك كان أي شيء يتعلق بفقدان الدم يُعتبر نجسًا. كما كان الدم يُستخدم في تطهير وتقديس الأشياء وذلك لكونه شيئًا ثمينًا ومحوريًا. لذلك فإن رش دم الذبائح على شخص أو شيء ما، كان يُقدّم برهانًا أو دليلًا. فقد أظهر أن الشخص أو الشيء قد تم تطهيره من الموت والخطية.</w:t>
      </w:r>
      <w:r/>
      <w:r/>
      <w:r/>
    </w:p>
    <w:p>
      <w:pPr>
        <w:pStyle w:val="Heading2"/>
      </w:pPr>
      <w:r>
        <w:t>دمشق</w:t>
      </w:r>
      <w:r/>
    </w:p>
    <w:p>
      <w:r/>
      <w:r>
        <w:t>عاصمة المملكة الواقعة شمال أرض إسرائيل. تقع في البلد الذي يسمى الآن سوريا. كانت لسنوات عديدة مدينة الآراميين. تبعد حوالي 300 كم شمال أورشليم.</w:t>
      </w:r>
      <w:r/>
      <w:r/>
      <w:r/>
    </w:p>
    <w:p>
      <w:pPr>
        <w:pStyle w:val="Heading2"/>
      </w:pPr>
      <w:r>
        <w:t>دوسيتية</w:t>
      </w:r>
      <w:r/>
    </w:p>
    <w:p>
      <w:r/>
      <w:r>
        <w:t>الاعتقاد بأن يسوع لم يكن له جسد بشري ولم يكن إنسانًا كاملاً. كان هذا الاعتقاد مبنيًا على فكرة يونانية. وقد بنت أفكارها على أساس أن المادة شر. كانت تتضمن هذه الفكرة أيضًا أن الأشياء الروحية التي تدوم إلى الأبد فقط الأشياء الجيدة. أصبحت الدوسيتية فيما بعد جزءًا من حركة أكبر تُدعى الغنوسية. آمنت الغنوسية أن مشكلة العالم تكمن في أن البشر لديهم أجساد. واعتقدوا أن الخلاص هو بامتلاك البشر للمعرفة السرية.</w:t>
      </w:r>
      <w:r/>
      <w:r/>
      <w:r/>
    </w:p>
    <w:p>
      <w:pPr>
        <w:pStyle w:val="Heading2"/>
      </w:pPr>
      <w:r>
        <w:t>دِينَة</w:t>
      </w:r>
      <w:r/>
    </w:p>
    <w:p>
      <w:r/>
      <w:r>
        <w:t>ابنة يعقوب وليئة. إخوتها لاوي وشمعون قتلوا شكيم بعد أن أغواها وأذلّها.</w:t>
      </w:r>
      <w:r/>
      <w:r/>
      <w:r/>
    </w:p>
    <w:p>
      <w:pPr>
        <w:pStyle w:val="Heading2"/>
      </w:pPr>
      <w:r>
        <w:t>دينونة</w:t>
      </w:r>
      <w:r/>
    </w:p>
    <w:p>
      <w:r/>
      <w:r>
        <w:t>المعاناة والعقاب على فعل ما يخالف ما يريده الله. يجلب الله الدينونة على الناس والجماعات البشرية والكائنات الروحية الشريرة. إنه يجلب الدينونة لوقف الأمور الخاطئة والأعمال الشريرة. الدينونة ضد الشر هي الطريقة التي يعيد بها الله العدالة إلى عالمه. يمكن أن تكون دينونة الله مؤلمة ويمكن أن تؤدي إلى موت الناس. كما يمكن أن تقود الناس إلى التوبة والابتعاد عن الخطية والشر. يمكن أن يعلم الناس أن يفعلوا ما يريده الله. هذا يسمح للناس بالعيش في سلام مع الله ومع بعضهم البعض.</w:t>
      </w:r>
      <w:r/>
      <w:r/>
      <w:r/>
    </w:p>
    <w:p>
      <w:pPr>
        <w:pStyle w:val="Heading2"/>
      </w:pPr>
      <w:r>
        <w:t>ذبائح السلامة (التقدمات)</w:t>
      </w:r>
      <w:r/>
    </w:p>
    <w:p>
      <w:r/>
      <w:r>
        <w:t>إنها الذبائح والتقدمات التي يصنعها الناس لإظهار امتنانهم لله. ولقد أظهرت هذه التقدمات العلاقة الوثيقة بين الله وشعبه. ولهذا السبب تُسمى ذبائح السلامة. كما يتم تقديمها كجزء من الوفاء بنذر قد قطعه شخص ما. ويمكن أن تكون هذه التقدمات عبارة عن أي شيء يرغب الشخص في تقديمه. فمثلًا، كانت المواد التي قدمها الناس لعمل خيمة الإجتماع والهيكل من التقدمات . كما كانت الذبائح الحيوانية جزءًا من ذبائح السلامة والتقدمات. وتم تقديم الدقيق والزيت والخمر. كان كلًا من الكاهن والأشخاص الذين قدموا هذه الذبيحة أو التقدمة يأكلون جزءًا منها. ولقد كانوا يأكلونه بعد تقديمه كذبيحة أولًا. وكانوا يضربون بالأبواق خلال تقديم ذبائح وتقدمات السلامة.</w:t>
      </w:r>
      <w:r/>
      <w:r/>
      <w:r/>
    </w:p>
    <w:p>
      <w:pPr>
        <w:pStyle w:val="Heading2"/>
      </w:pPr>
      <w:r>
        <w:t>ذبائح حيوانية</w:t>
      </w:r>
      <w:r/>
    </w:p>
    <w:p>
      <w:r/>
      <w:r>
        <w:t>هي طريقة معينة لتقديم وذبح الحيوانات. وكان يتم القيام بذلك من أجل عبادة وتكريم شخص ما أو إله. ولقد كانت هذه الممارسة شائعة ومعروفة في الأزمنة والأماكن المُسجّلة في الكتاب المقدس. كان الذين يعبدون الإله الحقيقي يقدّمون ذبائح من الحيوانات لإظهار توبتهم عن الخطية. فكان موت الحيوان إشارة على الموت والأذى الذي تجلبه الخطية. وقد كان أيضًا علامة على عقاب الخطايا التي يرتكبها البشر. فقد كانت الحيوانات تُذبح وتموت بدلاً عن البشر. وبهذه الطريقة كانت الحيوانات تُقدّم للتكفير عن خطايا الناس. أما الناس الذين يعبدون الآلهة المزيفة فكانوا يقدمون الذبائح الحيوانية لأسباب مختلفة. فكانوا يفعلون ذلك لإظهار مدى التزامهم تجاه عبادة آلهتهم المزيفة . كما كانوا يفعلون ذلك للحصول على بركة. وأيضًا، فقد كانوا يقدّمون هذه الذبائح لأنهم كانوا يعتقدون أن الآلهة المزيفة جائعة أو غاضبة.</w:t>
      </w:r>
      <w:r/>
      <w:r/>
      <w:r/>
    </w:p>
    <w:p>
      <w:pPr>
        <w:pStyle w:val="Heading2"/>
      </w:pPr>
      <w:r>
        <w:t>ذبيحة</w:t>
      </w:r>
      <w:r/>
    </w:p>
    <w:p>
      <w:r/>
      <w:r>
        <w:t>هي شيء يُقدّم لله كتقدمة أو قربان. وهي إحدى طرق عبادة الله. ولقد أوصى الله شعبه، في شريعة موسى، بتقديم الذبائح له. فكانوا يقدمون لله حيواناتهم، ومحاصيلهم وأشياء أخرى يمتلكونها. كان عليهم ان يحضروها إلى خيمة الاجتماع أو الهيكل. وكانت ذبيحة الخطية واحدة من أنواع الذبائح للتكفير عن خطايا الناس. وهكذا كان يُغفر لهم ويصبحون مقبولين لدى الله. بعض من التقدمات والذبائح الأخرى كانت لشكر الله على إحسانه. أما في العهد الجديد، فإن يسوع بذل نفسه كذبيحة. فلقد قدم حياته كذبيحة خطية للتكفير عن خطايا الناس. وذبيحة المسيح تجعل الناس الذين يؤمنون به مبررين لدى الله. كما يُعبّر تلاميذ يسوع عن إمتنانهم لعمل المسيح من خلال تقديم أشياء كثيرة لأجله. وبينما يواصلون عمل يسوع على الأرض، فإنهم قد يتخلّون عن المال والأشياء التي يمتلكونها. وقد يتخلّون عن أشياء كانوا يأملون في القيام بها أو الحصول عليها. وقد يتخلون حتى عن حياتهم. فإنهم يُقدّمون كل ما لديهم لله لأنهم يثقون به ويحبونه. كما يصنعون التقدمات من أجل عمل ما هو خير للآخرين.</w:t>
      </w:r>
      <w:r/>
      <w:r/>
      <w:r/>
    </w:p>
    <w:p>
      <w:pPr>
        <w:pStyle w:val="Heading2"/>
      </w:pPr>
      <w:r>
        <w:t>ذبيحة الإثم</w:t>
      </w:r>
      <w:r/>
    </w:p>
    <w:p>
      <w:r/>
      <w:r>
        <w:t>كانت الذبائح أو التقدمات تُقدّم عندما يكون الناس غير أمناء لله وقد أخطأوا سهوًا. كما كانت تُقدّم أيضًا عندما يخطئ الناس ضد الآخرين. فكان الله يطلب من الناس تقديم هذه الذبائح. فعندما يدرك الناس أن ما فعلوه كان خطية، كان عليهم التوقف عن فعله. وكان عليهم العودة إلى الله والثقة به ليغفر لهم. كانوا يُظهرون ذلك من خلال تقديم ذبيحة الإثم. ولقد كان ذبح كبش هو طريقة التكفير عن الخطية التي ارتكبها الشخص. كما كان على الشخص المذنب إعادة ما كان قد أخذه. وقد كان عليهم أيضًا دفع تعويض إضافي للشخص الذي سببوا له الضرر. كان الكهنة يحرقون جزءًا من ذبيحة الإثم. أما الأجزاء الأخرى فكانوا يأكلونها في مكان مقدس داخل خيمة الاجتماع أو الهيكل.</w:t>
      </w:r>
      <w:r/>
      <w:r/>
      <w:r/>
    </w:p>
    <w:p>
      <w:pPr>
        <w:pStyle w:val="Heading2"/>
      </w:pPr>
      <w:r>
        <w:t>ذبيحة الخطية</w:t>
      </w:r>
      <w:r/>
    </w:p>
    <w:p>
      <w:r/>
      <w:r>
        <w:t>هي الذبائح والتقدمات التي طلب الله من شعبه تقديمها عندما يخطئون سهوًا. كان على كل إنسان أن يتوقف عن فعل الخطية بمجرد إدراكه أن ما يفعله كان كذلك. وكان عليهم أن يعودوا إلى الله ويثقوا به ليغفر لهم خطيتهم. ولقد كانوا يظهرون ذلك بأن يقدّموا ذبيحة خطية. كان يعتبر ذبح الحيوان وسيلة للتكفير عن الخطية التي ارتكبها الشخص. ويمكن أن تكون الذبيحة من الثيران أو الماعز والحملان، من الحمام أو اليمام، أو قد تكون دقيقًا ناعمًا. ولقد طلب الله تقديم ذبيحة الخطية بمجرد إدراك خطية الشخص. كما كان يجب تقديمها أيضًا في وقت معين من السنة. ولقد كانت معظم ذبائح الخطية تُؤكل من قبل الكهنة في ساحة خيمة الاجتماع أو الهيكل. ولكن البعض منها كان يُحرق بالكامل. كانت أجزاء منها تُحرق على المذبح. بينما الأجزاء الأخرى تُحرق خارج المحلة أو المدينة. عندما بذل يسوع نفسه على الصليب، فإنه دفع ثمن خطايا جميع الناس. كان هو ذبيحة الخطية الأخيرة والوحيدة المطلوبة.</w:t>
      </w:r>
      <w:r/>
      <w:r/>
      <w:r/>
    </w:p>
    <w:p>
      <w:pPr>
        <w:pStyle w:val="Heading2"/>
      </w:pPr>
      <w:r>
        <w:t>ذَبِيحَة الْمُحْرَقَة</w:t>
      </w:r>
      <w:r/>
    </w:p>
    <w:p>
      <w:r/>
      <w:r>
        <w:t>الذبائح أو القرابين من ذكور الحيوانات أو الطيور الطاهرة التي يختارها الناس. كان يتم حرق الحيوان بأكمله باستثناء الجلد. كان هذا علامة على أن الشخص الذي يقدم الذبيحة مُكرس لالله. كانت هناك أوقات معينة يجب أن تُقدَّم فيها المحرقات. كان بإمكان الناس أيضًا تقديم محرقات في أوقات أخرى عندما يريدون ذلك. كانت الأبواق تُبَوَق أثناء تقديم المحرقات.</w:t>
      </w:r>
      <w:r/>
      <w:r/>
      <w:r/>
    </w:p>
    <w:p>
      <w:pPr>
        <w:pStyle w:val="Heading2"/>
      </w:pPr>
      <w:r>
        <w:t>رابيّ (ربّان أو حاخام)</w:t>
      </w:r>
      <w:r/>
    </w:p>
    <w:p>
      <w:r/>
      <w:r>
        <w:t>معلم يهودي ذكر. درس الرابيوّن عادةً العهد القديم والكتابات اليهودية الأخرى في المدارس. وعادةً ما كانوا يتدربون على يد معلمين آخرين. كان على الناس الذين يريدون التعلم منهم وأن يصيروا مثلهم أن يصبحوا تلاميذهم. عادة ما كان الفتيان والرجال فقط هم التلاميذ. كان يسوع مُعلّم على الرغم من أنه لم يتدرب مثل حاخامات عصره. كان يرحب بالرجال والنساء على حد سواء كتلاميذ له.</w:t>
      </w:r>
      <w:r/>
      <w:r/>
      <w:r/>
    </w:p>
    <w:p>
      <w:pPr>
        <w:pStyle w:val="Heading2"/>
      </w:pPr>
      <w:r>
        <w:t>رَاحَاب</w:t>
      </w:r>
      <w:r/>
    </w:p>
    <w:p>
      <w:r/>
      <w:r>
        <w:t>امرأة من مدينة أريحا في كنعان. كانت زانِيَة. أخفت الجواسيس الذين أرسلهم يشوع وحافظت على سلامتهم. عندما دمر بنو إسرائيل أريحا، أنقذوا راحاب وعائلتها. أصبحت جزءًا من شعب الله. كان داود ويسوع من نسلها.</w:t>
      </w:r>
      <w:r/>
      <w:r/>
      <w:r/>
    </w:p>
    <w:p>
      <w:pPr>
        <w:pStyle w:val="Heading2"/>
      </w:pPr>
      <w:r>
        <w:t>راحة</w:t>
      </w:r>
      <w:r/>
    </w:p>
    <w:p>
      <w:r/>
      <w:r>
        <w:t>يُوجد في الكتاب المقدس العديد من المعاني لكلمة الراحة. المعنى الأول موجود في سفر التكوين الإصحاح 2. فبعد أن أنهى الله عمله في خلق العالم، استراح. كان هناك سلام بين الله وبين كل ما خلقه. فكل شيء تم خلقه، كان لديه ما يحتاجه ليعيش كما أراده الله. معنى آخر لكلمة راحة تم ذكره في الوصايا العشر. إنها راحة السبت. ففي اليوم السابع من الأسبوع، كان على شعب إسرائيل أن يستريحوا ولا يعملوا. المزمور 95 يذكر معنيً ثالث. إنها الراحة التي حصل عليها شعب إسرائيل بعد أن تحرروا من العبودية. فقد أخرجهم الله إلى أرض الموعد التي وعد بإعطائها لهم. أما المعنى الكامل للراحة فيُذكر في الرسالة إلى العبرانيين الإصحاحات 3 و 4. فإن يسوع هو الذي يحقق الراحة الحقيقية لأولئك الذين يؤمنون به. فيبدأون في إختبار راحة يسوع عندما يبدأون في اتّباعه. لكنهم سيستمتعون بها بشكل كامل عندما يحكم كملك على كل خليقة.</w:t>
      </w:r>
      <w:r/>
      <w:r/>
      <w:r/>
    </w:p>
    <w:p>
      <w:pPr>
        <w:pStyle w:val="Heading2"/>
      </w:pPr>
      <w:r>
        <w:t>رَاحيل</w:t>
      </w:r>
      <w:r/>
    </w:p>
    <w:p>
      <w:r/>
      <w:r>
        <w:t>الابنة الثانية للابان والزوجة الثانية ليعقوب. كانت ليئة أختها وبلهة جارية لها. كانت راعية غنم. أحبها يعقوب أكثر مما أحب ليئة. أصبحت أم يوسف وبنيامين.</w:t>
      </w:r>
      <w:r/>
      <w:r/>
      <w:r/>
    </w:p>
    <w:p>
      <w:pPr>
        <w:pStyle w:val="Heading2"/>
      </w:pPr>
      <w:r>
        <w:t>رِاعوث</w:t>
      </w:r>
      <w:r/>
    </w:p>
    <w:p>
      <w:r/>
      <w:r>
        <w:t>امرأة من موآب وزوجة ابن نعومي. عندما مات زوجها، غادرت موآب وذهبت إلى إسرائيل مع نعمي. تزوجت من إسرائيلي اسمه بوعز وأصبحت جدة داود.</w:t>
      </w:r>
      <w:r/>
      <w:r/>
      <w:r/>
    </w:p>
    <w:p>
      <w:pPr>
        <w:pStyle w:val="Heading2"/>
      </w:pPr>
      <w:r>
        <w:t>رأوبَيْن</w:t>
      </w:r>
      <w:r/>
    </w:p>
    <w:p>
      <w:r/>
      <w:r>
        <w:t>الابن الأكبر ليعقوب وليئة. في اللغة العبرية يعني اسم رأوبين هوذا ابن. يبدو مثل الكلمة التي تعني لقد رأى معاناتي. ذهب راوبين واضطجع مع بلهة سرية أبيه. بسبب ذلك، خسر امتياز البكورية. أصبح نسله من اسباط إسرائيل.</w:t>
      </w:r>
      <w:r/>
      <w:r/>
      <w:r/>
    </w:p>
    <w:p>
      <w:pPr>
        <w:pStyle w:val="Heading2"/>
      </w:pPr>
      <w:r>
        <w:t>رَحُبْعَام</w:t>
      </w:r>
      <w:r/>
    </w:p>
    <w:p>
      <w:r/>
      <w:r>
        <w:t>ابن سليمان وامرأة عمونية تدعى نعمة. بينما كان رحبعام ملكًا، انقسمت أمة إسرائيل إلى مملكتين. حكم رحبعام على مملكة يهوذا الجنوبية. كان قائدًا أحمق فعل أشياء شريرة وعبد آلهة كاذبة. لم يكن لديه الثروة أو السلطة التي كانت لدى سليمان.</w:t>
      </w:r>
      <w:r/>
      <w:r/>
      <w:r/>
    </w:p>
    <w:p>
      <w:pPr>
        <w:pStyle w:val="Heading2"/>
      </w:pPr>
      <w:r>
        <w:t>رحلات بولس</w:t>
      </w:r>
      <w:r/>
    </w:p>
    <w:p>
      <w:r/>
      <w:r>
        <w:t>قام بولس بعدة رحلات طويلة عبر الأراضي التي تحكمها الحكومة الرومانية. في كل مكان ذهب إليه، كان يبشر اليهود أولاً بالبشارة عن يسوع. ثم كرز للأمم. ساعد في تأسيس كنائس بين أولئك الذين آمنوا بيسوع. سافر مع برنابا في الرحلة الأولى. سافر مع سيلا في الرحلة الثانية. كما سافر مع العديد من المساعدين في الرحلة الثالثة. سافر كسجين إلى روما في رحلته الرابعة. وقد استمرت كل رحلة أكثر من عام.</w:t>
      </w:r>
      <w:r/>
      <w:r/>
      <w:r/>
    </w:p>
    <w:p>
      <w:pPr>
        <w:pStyle w:val="Heading2"/>
      </w:pPr>
      <w:r>
        <w:t>رحمة</w:t>
      </w:r>
      <w:r/>
    </w:p>
    <w:p>
      <w:r/>
      <w:r>
        <w:t>المحبة الرقيقة أو اللطف تجاه شخص يعاني بطريقة ما. الله مليء بالرحمة تجاه الناس ويظهر لطفه بطرق عديدة. أحد أكبر الأمثلة على رحمته هو كيف يغفر خطايا الناس.</w:t>
      </w:r>
      <w:r/>
      <w:r/>
      <w:r/>
    </w:p>
    <w:p>
      <w:pPr>
        <w:pStyle w:val="Heading2"/>
      </w:pPr>
      <w:r>
        <w:t>رسائل إلى السبع كنائس</w:t>
      </w:r>
      <w:r/>
    </w:p>
    <w:p>
      <w:r/>
      <w:r>
        <w:t>أمر يسوع يوحنا بكتابة رسائل تحتوي على رسائل إلى سبع كنائس. بدأت كل رسالة بوصف يسوع بطريقة مختلفة. في معظم الرسائل، ذكر يسوع طرقًا كانت الكنيسة تعيش فيها بأمانة. وفي معظمها ذكر أيضًا طرقًا لم تكن الكنيسة أمينة له. حث يسوع المؤمنين في كل كنيسة على الاستماع إلى الروح القدس. أنهى يسوع كل رسالة بوعد. كان الوعد لأولئك الذين سيشاركوا في انتصاره على قوة الخطية.</w:t>
      </w:r>
      <w:r/>
      <w:r/>
      <w:r/>
    </w:p>
    <w:p>
      <w:pPr>
        <w:pStyle w:val="Heading2"/>
      </w:pPr>
      <w:r>
        <w:t>رسائل بولس</w:t>
      </w:r>
      <w:r/>
    </w:p>
    <w:p>
      <w:r/>
      <w:r>
        <w:t>لقد كتب بولس رسائل للعديد من المؤمنين والعديد من الكنائس. إن ثلاثة عشر من هذه الرسائل موجودة في العهد الجديد. وتشمل أسفار رومية، و1 كورنثوس، و2 كورنثوس، وغلاطية، وأفسس، وفيلبي وكولوسي. كما تشمل أيضًا أسفار 1 تسالونيكي، و2 تسالونيكي، و1 تيموثاوس، و2 تيموثاوس، وتيطس وفليمون. لقد كان من الشائع أن ينطق بولس بما يريد أن يكتبه في رسائله بصوت عالٍ. ثم يقوم أحد مساعديه بكتابة الرسالة. وبعدها يضيف بولس جزءًا أخيرًا من الرسالة بخط يده. وكان ذلك يساعد الناس على التأكد من أن الرسائل كانت حقًا منه. ثم يحمل مُساعدوا بولس هذه الرسائل التي أرسلها بولس إلى الكنائس أو إلى أشخاص آخرين. ولقد كانت الكنيسة تقرأ الرسائل بصوت عالٍ ثم تشاركها مع كنائس أخرى في المنطقة. وقد كتب بولس بعضًا من رسائله بينما كان موجودًا في السجن.</w:t>
      </w:r>
      <w:r/>
      <w:r/>
      <w:r/>
    </w:p>
    <w:p>
      <w:pPr>
        <w:pStyle w:val="Heading2"/>
      </w:pPr>
      <w:r>
        <w:t>رسائل قضائية</w:t>
      </w:r>
      <w:r/>
    </w:p>
    <w:p>
      <w:r/>
      <w:r>
        <w:t>رسائل أرسلها الله إلى الناس من خلال نبي عن الدينونة التي سيأتي بها. وحذرت الرسائل الناس من فعل الشرور. أنذرهم الله بالابتعاد عن خطاياهم والتوبة. حذرهم الله لأنه أرادهم أن يغيروا طرقهم. إذا لم يتغيروا، سيجلب الله الدينونة عليهم. وإن تغيَّروا، فلن يجلب الله الدينونة عليهم. أظهر إعطاء الناس هذه التحذيرات للناس أن الله كان مليئًا بالرحمة.</w:t>
      </w:r>
      <w:r/>
      <w:r/>
      <w:r/>
    </w:p>
    <w:p>
      <w:pPr>
        <w:pStyle w:val="Heading2"/>
      </w:pPr>
      <w:r>
        <w:t>رُسُل</w:t>
      </w:r>
      <w:r/>
    </w:p>
    <w:p>
      <w:r/>
      <w:r>
        <w:t>تلاميذ يسوع الاثنا عشر وأتباعه المقربون الآخرون الذين أصبحوا قادة في الكنائس الأولى. علّم الرسل الناس عن يسوع ونشروا الأخبار السارة عنه. رسول هي كلمة من اللغة اليونانية تعني الشخص المرسل.</w:t>
      </w:r>
      <w:r/>
      <w:r/>
      <w:r/>
    </w:p>
    <w:p>
      <w:pPr>
        <w:pStyle w:val="Heading2"/>
      </w:pPr>
      <w:r>
        <w:t>رِفقة</w:t>
      </w:r>
      <w:r/>
    </w:p>
    <w:p>
      <w:r/>
      <w:r>
        <w:t>ابنة بتوئيل وأخت لابان من بلاد ما بين النهرين. تزوجت من إسحق وأصبحت أم يعقوب وعيسو.</w:t>
      </w:r>
      <w:r/>
      <w:r/>
      <w:r/>
    </w:p>
    <w:p>
      <w:pPr>
        <w:pStyle w:val="Heading2"/>
      </w:pPr>
      <w:r>
        <w:t>روحي</w:t>
      </w:r>
      <w:r/>
    </w:p>
    <w:p>
      <w:r/>
      <w:r>
        <w:t>هو كل ما له علاقة بروح الإنسان أو كائن روحي. وهناك العديد من المعاني لكلمة روح في كل أنحاء الكتاب المقدس. أحد هذه المعاني يشير إلي روح الله أو الروح القدس. كما أن أحد المعاني الأخرى يشير إلي الكائنات الروحية. كذلك فإن أحد المعانى يشير إلي روح الشخص. فعندما خلق الله البشر، نفخ فيهم الحياة. إن هذه الحياة التي من الله هي روح كل شخص. إنها الجزء غير المادي من كل شخص. وهي ستمكث إلى الأبد. والأشياء التي تحدث في روح الشخص أو تحدث لروحه، تُوصف بأنها أشياء روحية. وغالبًا ما يُشار أيضًا إلي روح الإنسان باعتبارها قلبه أو نفسه.</w:t>
      </w:r>
      <w:r/>
      <w:r/>
      <w:r/>
    </w:p>
    <w:p>
      <w:pPr>
        <w:pStyle w:val="Heading2"/>
      </w:pPr>
      <w:r>
        <w:t>روما</w:t>
      </w:r>
      <w:r/>
    </w:p>
    <w:p>
      <w:r/>
      <w:r>
        <w:t>مملكة في المنطقة المحيطة بالبحر الأبيض المتوسط استمرت لمئات السنين. كانت العاصمة تسمى روما أيضاً. أصبحت حكومة قوية حكمت العديد من الأمم والشعوب. وقد حكمت إسرائيل في زمن العهد الجديد. ولسنوات عديدة كان يقودها أباطرة أقوياء. عاملت الحكومة الرومانية العديد من أتباع يسوع معاملة سيئة.</w:t>
      </w:r>
      <w:r/>
      <w:r/>
      <w:r/>
    </w:p>
    <w:p>
      <w:pPr>
        <w:pStyle w:val="Heading2"/>
      </w:pPr>
      <w:r>
        <w:t>رؤية</w:t>
      </w:r>
      <w:r/>
    </w:p>
    <w:p>
      <w:r/>
      <w:r>
        <w:t>تحدُث عندما يُظهر الله للبشر شيئًا من العالم السماوي (</w:t>
      </w:r>
      <w:r>
        <w:t>العالم السماوي</w:t>
      </w:r>
      <w:r>
        <w:t>). إن الرؤى تأتي من الله وهي دائمًا تتفق مع الحق الذي يخص شخصية الله. كما إنها إحدى الطرق التي بها يُعلن الله عن نفسه وعن مقاصده للناس. فهو يُظهر للناس ويُريهم شيئًا عن من يكون هو. وقد يعطيهم أيضًا رسالة من خلال تلك الرؤي. قد تكون هذه الرسالة خاصة بالشخص الذي استقبل الرؤية فقط. أو قد يطلب الله منهم مشاركة الرسالة مع آخرين. كما يمكن لله أيضًا إرسال الملائكة كي يظهروا للناس في رؤيا. ويمكن للرؤى أن تحدث من خلال الأحلام عندما يكون الناس نيام. الناس لا يصنعون الرؤى التي من الله. لكنها عطية من الله. ولكن بعض الرؤى قد تكون من الشيطان والكائنات الروحية الشريرة. تلك الرؤى ضارة ولا تُظهر الحق عن الله. كما أن بعض الناس قد يتظاهرون بأن لديهم رؤى. إنهم يفعلون ذلك لخداع الآخرين بتعاليم غير صحيحة.</w:t>
      </w:r>
      <w:r/>
      <w:r/>
      <w:r/>
    </w:p>
    <w:p>
      <w:pPr>
        <w:pStyle w:val="Heading2"/>
      </w:pPr>
      <w:r>
        <w:t>رئيس الكهنة</w:t>
      </w:r>
      <w:r/>
    </w:p>
    <w:p>
      <w:r/>
      <w:r>
        <w:t>القائد الديني الذي يتمتع بأكبر سلطة في إسرائيل. كان يجب أن يكون رئيس الكهنة ذكراً من سبط لاوي. كان يجب أن يكون من نسل هارون. كان رئيس الكهنة يعلم الناس كما فعل موسى. كان لديه واجبات خاصة في خيمة الإجتماع ولاحقاً في الهيكل. كان رئيس الكهنة وحده هو المسموح له بالدخول إلى قدس الأقداس. كان يخبر الشعب بما يريد الله أن يفعلوه. كما كان يقدم الذبائح من أجل غفران خطايا إسرائيل.</w:t>
      </w:r>
      <w:r/>
      <w:r/>
      <w:r/>
    </w:p>
    <w:p>
      <w:pPr>
        <w:pStyle w:val="Heading2"/>
      </w:pPr>
      <w:r>
        <w:t>زانية (عاهرة)</w:t>
      </w:r>
      <w:r/>
    </w:p>
    <w:p>
      <w:r/>
      <w:r>
        <w:t>هو ذلك الشخص الذي يمارس الجنس مع آخرين نظير مقابل ما. بعض الناس يمارسون الدعارة لأنهم لا يملكون خيارًا آخر. وهذا يحدث مع العبيد أو مع الأشخاص الذين يعيشون تحت سلطة شخص آخر. لكن بعض الناس يختارون أن يمارسوا الدعارة بإختيارهم. إنها طريقتهم لكسب المال. ولقد تحدّث الكتاب المقدس عن الأشخاص الذين يختارون أن يمارسوا الدعارة. فإنهم رمز او صورة للأشخاص أو الجماعات التي تحاول جعل الآخرين يخطئون. كما أنهم صورة أو مثال على عدم الإخلاص في عبادة الله وحده. فإن الزواج كان إحدى الطرق التي يصف بها الكتاب المقدس علاقة الله بشعبه. وعندما يقوم شعبه بعبادة آلهة أخرى، فإنهم يكونون مثل شخص غير أمين في زواجه. فإن الأمر يشبه علاقة الزني مع الآلهة المزيفة. الله لا يريد لأي إنسان أن يستبيح جسده من خلال الدعارة. كما أنه لا يريدهم أن يعبدوا أي شيء أو أي شخص غيره.</w:t>
      </w:r>
      <w:r/>
      <w:r/>
      <w:r/>
    </w:p>
    <w:p>
      <w:pPr>
        <w:pStyle w:val="Heading2"/>
      </w:pPr>
      <w:r>
        <w:t>زَبُولُون</w:t>
      </w:r>
      <w:r/>
    </w:p>
    <w:p>
      <w:r/>
      <w:r>
        <w:t>الابن السادس ليعقوب وليئة. ربما يعني اسم زبولون في اللغة العبرية الشرف. أصبح نسله من أسباط إسرائيل.</w:t>
      </w:r>
      <w:r/>
      <w:r/>
      <w:r/>
    </w:p>
    <w:p>
      <w:pPr>
        <w:pStyle w:val="Heading2"/>
      </w:pPr>
      <w:r>
        <w:t>زِرْكْسِيس</w:t>
      </w:r>
      <w:r/>
    </w:p>
    <w:p>
      <w:r/>
      <w:r>
        <w:t>حاكم المملكة الفارسية من 486 إلى 465 قبل الميلاد. في اللغة العبرية كان يعرف باسم أَحَشْوِيرُوش.</w:t>
      </w:r>
      <w:r/>
      <w:r/>
      <w:r/>
    </w:p>
    <w:p>
      <w:pPr>
        <w:pStyle w:val="Heading2"/>
      </w:pPr>
      <w:r>
        <w:t>زَكَرِيَّا</w:t>
      </w:r>
      <w:r/>
    </w:p>
    <w:p>
      <w:r/>
      <w:r>
        <w:t>كان كاهنًا ونبيًا في يهوذا عندما كانت الحكومة الفارسية مسيطرة. كان ابن برخيا وكان من سبط لاوي. شجع يشوع وزربابل على إعادة بناء الهيكل. رؤاه ونبوءاته مسجلة في سفر زكريا. كان هذا زكريا مختلفاً عن زكريا والد يوحنا المعمدان.</w:t>
      </w:r>
      <w:r/>
      <w:r/>
      <w:r/>
    </w:p>
    <w:p>
      <w:pPr>
        <w:pStyle w:val="Heading2"/>
      </w:pPr>
      <w:r>
        <w:t>زَكَرِيَّا - العهد الجديد</w:t>
      </w:r>
      <w:r/>
    </w:p>
    <w:p>
      <w:r/>
      <w:r>
        <w:t>والد يوحنا المعمدان. وكانت أليصابات زوجته. كان كاهناً من سبط لاوي ومن نسل هارون. قال زكريا نبوة جميلة عندما وُلد يوحنا المعمدان.</w:t>
      </w:r>
      <w:r/>
      <w:r/>
      <w:r/>
    </w:p>
    <w:p>
      <w:pPr>
        <w:pStyle w:val="Heading2"/>
      </w:pPr>
      <w:r>
        <w:t>زِلْفَةُ</w:t>
      </w:r>
      <w:r/>
    </w:p>
    <w:p>
      <w:r/>
      <w:r>
        <w:t>خادمة ليئة. أعطتها ليئة كجارية ليعقوب (</w:t>
      </w:r>
      <w:r>
        <w:t>الجواري</w:t>
      </w:r>
      <w:r>
        <w:t>). أصبح نسل أبنائها جاد وأشير من اسباط إسرائيل.</w:t>
      </w:r>
      <w:r/>
      <w:r/>
      <w:r/>
    </w:p>
    <w:p>
      <w:pPr>
        <w:pStyle w:val="Heading2"/>
      </w:pPr>
      <w:r>
        <w:t>زواج</w:t>
      </w:r>
      <w:r/>
    </w:p>
    <w:p>
      <w:r/>
      <w:r>
        <w:t>هي الطريقة أو الممارسة في الكتاب المقدس التي سمحت لرجل وإمرأة أن يعيشوا معًا. كما سمحت لهم بأن يكونوا عائلة. وهكذا أطاع البشر وصية الله بأن يثمروا ويكثروا وأن يملئوا الأرض. ولقد احتوت شريعة موسى علي العديد من التفاصيل بخصوص الزواج بين بني إسرائيل. فكانت الوصية الرئيسية هي أن الأزواج والزوجات يجب أن يكونوا دائمًا مخلصين لبعضهم البعض. وكان عليهم أن يمارسوا العلاقة الحميمة فقط مع بعضهم البعض. ولقد قدّم سفر نشيد الأنشاد مثالاً على الفرح، والاحترام، والوداعة الموجودة في الزواج. كما استخدم أنبياء العهد القديم الزواج كصورة أو مثال. فلقد عكس الزواج شيئًا عن العلاقة بين شعب إسرائيل والله. فكان الله بمثابة الزوج وشعب إسرائيل مثل الزوجة. ولقد أحب الله إسرائيل وكان دائمًا مُخلصًا لشعبه. كما استخدم كُتّاب العهد الجديد أيضًا الزواج كصورة. فكان يسوع مثل العريس والكنيسة مثل العروس. ولقد كان هذا يظهر حجم محبة يسوع لأتباعه.</w:t>
      </w:r>
      <w:r/>
      <w:r/>
      <w:r/>
    </w:p>
    <w:p>
      <w:pPr>
        <w:pStyle w:val="Heading2"/>
      </w:pPr>
      <w:r>
        <w:t>زوجات</w:t>
      </w:r>
      <w:r/>
    </w:p>
    <w:p>
      <w:r/>
      <w:r>
        <w:t>في أزمنة وأماكن العهد القديم كان للعديد من الرجال أكثر من زوجة واحدة. وتظهر العديد من القصص في الكتاب المقدس المشاكل التي سببها ذلك للعائلات. فقد تسبب ذلك في مشاكل في عائلة يعقوب. كما تسبب أيضًا في مشاكل للقادة والملوك مثل سليمان. بمرور الوقت، فهم بنو إسرائيل أنه يجب أن يكون للرجل زوجة واحدة فقط. كانت هذه هي الممارسة التي اتبعها أتباع يسوع في العهد الجديد. (</w:t>
      </w:r>
      <w:r>
        <w:t>الزواج</w:t>
      </w:r>
      <w:r>
        <w:t>)</w:t>
      </w:r>
      <w:r/>
      <w:r/>
      <w:r/>
    </w:p>
    <w:p>
      <w:pPr>
        <w:pStyle w:val="Heading2"/>
      </w:pPr>
      <w:r>
        <w:t>سارة</w:t>
      </w:r>
      <w:r/>
    </w:p>
    <w:p>
      <w:r/>
      <w:r>
        <w:t>امرأة من بلاد ما بين النهرين كانت زوجة إبراهيم. كانت ابنة تارح ولكن من أم مختلفة عن أم إبراهيم. غيّر الله اسم ساراي إلى سارة في الإصحاح 17 من سفر التكوين. في اللغة العبرية، تعني كل من ساراي وسارة في اللغة العبرية أميرة أو امرأة نبيلة. لم تكن قادرة على الإنجاب لسنوات عديدة. وعدها الله أن يكون لها ولد. وعندما كبرت في السن، أنجبت إسحق.</w:t>
      </w:r>
      <w:r/>
      <w:r/>
      <w:r/>
    </w:p>
    <w:p>
      <w:pPr>
        <w:pStyle w:val="Heading2"/>
      </w:pPr>
      <w:r>
        <w:t>ساردِس</w:t>
      </w:r>
      <w:r/>
    </w:p>
    <w:p>
      <w:r/>
      <w:r>
        <w:t>مدينة مهمة في الأراضي الرومانية في آسيا. كان يوجد بها هيكل للإلهة أَرْطَامِيس.</w:t>
      </w:r>
      <w:r/>
      <w:r/>
      <w:r/>
    </w:p>
    <w:p>
      <w:pPr>
        <w:pStyle w:val="Heading2"/>
      </w:pPr>
      <w:r>
        <w:t>سام</w:t>
      </w:r>
      <w:r/>
    </w:p>
    <w:p>
      <w:r/>
      <w:r>
        <w:t>الابن الثاني لنوح. نجا هو وزوجته من الطوفان لأنهما كانا في الفلك. عامل أباه باحترام عندما سكر نوح بعد الطوفان. اتبع سام الله. اعترف نوح بسام كقائد بين إخوته. تكلم بالبركة على عائلة سام.</w:t>
      </w:r>
      <w:r/>
      <w:r/>
      <w:r/>
    </w:p>
    <w:p>
      <w:pPr>
        <w:pStyle w:val="Heading2"/>
      </w:pPr>
      <w:r>
        <w:t>سامرة</w:t>
      </w:r>
      <w:r/>
    </w:p>
    <w:p>
      <w:r/>
      <w:r>
        <w:t>هي عاصمة مملكة إسرائيل الشمالية. وقد جعل الملك عمري من السامرة مركزًا للحكم في المملكة الشمالية. ثم جعلها أخآب مركز العبادة والممارسات الدينية في المملكة الشمالية. وقد سيطر الآشوريون على المدينة والمنطقة المحيطة بها في عام 722 قبل الميلاد. ولقد أحضروا شعوبًا أخرى من الناس للعيش هناك. فاختلطت هذه الشعوب مع شعب إسرائيل الذين بقوا في السامرة. وأصبح أطفالهم أو نسلهم بعد ذلك يُعرفون بالسامريين. وفي زمن حكم الرومان، أصبحت السامرة منطقة من إسرائيل. وقد كانت تقع بين الجليل في الشمال واليهودية في الجنوب. وفي زمن يسوع، كان السامريون يدّعون أنهم من نسل إبراهيم. وعادة ما كان اليهود والسامريون يعاملون بعضهم البعض كأعداء.</w:t>
      </w:r>
      <w:r/>
      <w:r/>
      <w:r/>
    </w:p>
    <w:p>
      <w:pPr>
        <w:pStyle w:val="Heading2"/>
      </w:pPr>
      <w:r>
        <w:t>سبت</w:t>
      </w:r>
      <w:r/>
    </w:p>
    <w:p>
      <w:r/>
      <w:r>
        <w:t>هو اليوم السابع من الأسبوع لدى شعب إسرائيل وعند اليهود. إنه يوم مقدس حيث كانوا يستريحون فيه ولا يعملون. وكان ذلك يشمل مواشيهم، والعبيد والغرباء الذين يعيشون بينهم. كان يومًا لتذكر وإكرام كيف استراح الله بعد خلق العالم. كما إنه يوم للشكر والامتنان على الراحة التي وعد الله بها شعب إسرائيل بعد تحريرهم من العبودية في أرض مصر. كما أن يوم السبت كان علامة على عهد الله مع شعب إسرائيل عند جبل سيناء. وقد كان اليوم تذكيرًا بأن الله صالح ويدبر كل ما يحتاجه شعبه. ثم لاحقًا، وضع القادة الدينيون من اليهود العديد من القواعد حول ما كان مسموحًا به في يوم السبت. لم تكن هذه القواعد دائمًا تساعد الناس على إكرام وعبادة الله. وقد علم يسوع الناس كيف يُمجدّون الله في يوم السبت. وعلى الرغم من مقاومة قادة اليهود، إلا أنه صنع معجزات في يوم السبت.</w:t>
      </w:r>
      <w:r/>
      <w:r/>
      <w:r/>
    </w:p>
    <w:p>
      <w:pPr>
        <w:pStyle w:val="Heading2"/>
      </w:pPr>
      <w:r>
        <w:t>سبعة</w:t>
      </w:r>
      <w:r/>
    </w:p>
    <w:p>
      <w:r/>
      <w:r>
        <w:t>الرقم المستخدم في الكتاب المقدس للحديث عن الأشياء التي اكتملت. إنه يدل كمال أو اكتمال الأشياء.</w:t>
      </w:r>
      <w:r/>
      <w:r/>
      <w:r/>
    </w:p>
    <w:p>
      <w:pPr>
        <w:pStyle w:val="Heading2"/>
      </w:pPr>
      <w:r>
        <w:t>سبعون سنة</w:t>
      </w:r>
      <w:r/>
    </w:p>
    <w:p>
      <w:r/>
      <w:r>
        <w:t>إنها طريقة لوصف الفترة الزمنية التي قضتها المملكة الجنوبية في السبي نتيجة لعنة كسر العهد. وكان ذلك دليلًا على أن السبي استمر لفترة طويلة. ولكنه كان أيضًا علامة على أن السبي لن يستمر إلى الأبد. يمكن أن تصف 70 عامًا عدة فترات زمنية مهمة. ففي عام 605 قبل الميلاد أصبح نبوخذ نصر ملكًا علي بابل. ثم بعد حوالي 70 عامًا، سيطرت مملكة فارس على المملكة البابلية. وأيضًا في عام 605 قبل الميلاد، أُجبر الناس من أورشليم على العيش في بابل. ثم بعد حوالي 70 عامًا، عادت مجموعة من اليهود من بابل إلى يهوذا. في عام 586 قبل الميلاد، قامت جيوش بابل بتدمير الهيكل في أورشليم. ثم بعد حوالي 70 عامًا، أعاد اليهود بناء الهيكل مرة أخرى في أورشليم.</w:t>
      </w:r>
      <w:r/>
      <w:r/>
      <w:r/>
    </w:p>
    <w:p>
      <w:pPr>
        <w:pStyle w:val="Heading2"/>
      </w:pPr>
      <w:r>
        <w:t>سحابة</w:t>
      </w:r>
      <w:r/>
    </w:p>
    <w:p>
      <w:r/>
      <w:r>
        <w:t>غالبًا ما أعلن الله حضوره للناس من خلال سحابة. هكذا أظهر مجده لهم. حدث هذا في العهد القديم في عمود السحاب بعد خروج بني إسرائيل من مصر. حدث ذلك على جبل سيناء، فوق خيمة الاجتماع وفوق تابوت العهد. حدث ذلك في قدس الأقداس في الهيكل وفي رؤية حزقيال للهيكل. في العهد الجديد حدث ذلك مع يسوع وبطرس ويعقوب ويوحنا على الجبل. حدث ذلك عندما عاد يسوع إلى الآب وفي رؤية يوحنا لإبن الإنسان. وسيحدث مرة أخرى عند عودة يسوع إلى الأرض.</w:t>
      </w:r>
      <w:r/>
      <w:r/>
      <w:r/>
    </w:p>
    <w:p>
      <w:pPr>
        <w:pStyle w:val="Heading2"/>
      </w:pPr>
      <w:r>
        <w:t>سحابة من الشهود</w:t>
      </w:r>
      <w:r/>
    </w:p>
    <w:p>
      <w:r/>
      <w:r>
        <w:t>طريقة لوصف الناس الذين يؤمنون بالله ويعبدونه قبل أن يموتوا. هم شهود لله وهم أحياء على الأرض. السحابة طريقة لوصفهم معًا كجماعة. هؤلاء الناس ماتوا. أمثلة إيمانهم بالله تشجع المؤمنين الأحياء. أرواحهم تنتظر متى سيقيم الله شعبه من بين الأموات. الأشخاص المذكورون في الإصحاح 11 من العبرانيين هم من بين هؤلاء الشهود.</w:t>
      </w:r>
      <w:r/>
      <w:r/>
      <w:r/>
    </w:p>
    <w:p>
      <w:pPr>
        <w:pStyle w:val="Heading2"/>
      </w:pPr>
      <w:r>
        <w:t>سِحر</w:t>
      </w:r>
      <w:r/>
    </w:p>
    <w:p>
      <w:r/>
      <w:r>
        <w:t>هو محاولة لاستخدام القوة الروحية التي لا تأتي من الله. يستخدم الناس هذه القوة لمحاولة السيطرة على الأشياء أو الأشخاص الآخرين. كما يستخدمون هذه القوة لمحاولة إيذاء الآخرين. ويستخدمونها لمحاولة حماية أنفسهم من الأذى. وأيضًا يستخدمونها لمحاولة إحداث تغييرات في العالم. وغالبًا ما تظهر هذه التغييرات على أنها معجزات. ولقد استخدم العديد من الناس السحر في زمن وأماكن الكتاب المقدس. فقد كانوا يعتقدون أن هذه القوة الروحية تأتي من الآلهة والإلهات. كما كانوا يعتقدون أن أرواح أفراد العائلة الذين ماتوا يمكن أن تساعدهم في استخدام هذه القوة. وكذلك إعتقدوا أن هذه القوة يمكن أن توجد في العالم الطبيعي. ولا يزال العديد من الناس يعتقدون في هذه الأشياء حتى الآن. فهم يبحثون عن مساعدة الآلهة، أو الكائنات الروحية، أو أشياء في العالم الطبيعي.</w:t>
      </w:r>
      <w:r/>
      <w:r/>
      <w:r/>
    </w:p>
    <w:p>
      <w:pPr>
        <w:pStyle w:val="Heading2"/>
      </w:pPr>
      <w:r>
        <w:t>سَدُومَ وعَمُورَة</w:t>
      </w:r>
      <w:r/>
    </w:p>
    <w:p>
      <w:r/>
      <w:r>
        <w:t>مدينتان في كنعان. كان الناس الذين يعيشون هناك معروفين بفعل الشرور. عاش ابن أخي إبراهيم لوط في سدوم. دمر الله سدوم وعمورة ولكن الله أنقذ لوطًا. دمر الله هاتين المدينتين بسبب طرقهما الشريرة.</w:t>
      </w:r>
      <w:r/>
      <w:r/>
      <w:r/>
    </w:p>
    <w:p>
      <w:pPr>
        <w:pStyle w:val="Heading2"/>
      </w:pPr>
      <w:r>
        <w:t>سَراري</w:t>
      </w:r>
      <w:r/>
    </w:p>
    <w:p>
      <w:r/>
      <w:r>
        <w:t>في أزمنة وأماكن العهد القديم كان للعديد من الرجال أكثر من زوجة واحدة. وكانت الزوجة الرئيسية للرجل تتمتع بأكبر قدر من السلطة بين النساء في المنزل. وكان للزوجات اللواتي يُطلق عليهن السَراري حقوق أقل. وغالبًا ما كانت الإماء أو الخادمات يُجبرن على أن يكن سَراري.</w:t>
      </w:r>
      <w:r/>
      <w:r/>
      <w:r/>
    </w:p>
    <w:p>
      <w:pPr>
        <w:pStyle w:val="Heading2"/>
      </w:pPr>
      <w:r>
        <w:t>سرّانية المسيح</w:t>
      </w:r>
      <w:r/>
    </w:p>
    <w:p>
      <w:r/>
      <w:r>
        <w:t>يشير هذا التعبير إلى الحق حول كيفية تحقيق الله لخطته من أجل العالم من خلال يسوع المسيح. في العهد الجديد، تُستخدم كلمة السر لوصف شيئًا عادة ما يكون غير مُعلن للناس. لقد قال أنبياء العهد القديم إن الله سيُنقذ شعبه. لكن اليهود لم يعرفوا بالضبط كيف أو متى سيفعل الله ذلك. كما لم يكونوا متأكدين من ماهية الشخص أو الشيء الذي سيتم إنقاذهم منه. كما لم يعرفوا بالضبط من الأشخاص الذين سيتم إنقاذهم. شرح بولس هذا السر في رسائله. فقد كانت خطة الله هي خلاص جميع الناس الذين يضعون ثقتهم في يسوع. كان يسوع إنسانًا كاملًا وكان هو ابن الله أيضًا. إن الله يُخلّص شعبه من سلطان الخطية، والشر والموت. وهو يخلصهم من خلال ما فعله يسوع عندما بذل نفسه على الصليب.</w:t>
      </w:r>
      <w:r/>
      <w:r/>
      <w:r/>
    </w:p>
    <w:p>
      <w:pPr>
        <w:pStyle w:val="Heading2"/>
      </w:pPr>
      <w:r>
        <w:t>سفر أخنوخ</w:t>
      </w:r>
      <w:r/>
    </w:p>
    <w:p>
      <w:r/>
      <w:r>
        <w:t>سفر يهودي معروف قبل زمن يسوع وبعده. لم يكتبه أخنوخ المذكور في سفر التكوين.</w:t>
      </w:r>
      <w:r/>
      <w:r/>
      <w:r/>
    </w:p>
    <w:p>
      <w:pPr>
        <w:pStyle w:val="Heading2"/>
      </w:pPr>
      <w:r>
        <w:t>سلاسل النسب</w:t>
      </w:r>
      <w:r/>
    </w:p>
    <w:p>
      <w:r/>
      <w:r>
        <w:t>إنها قائمة بأسماء الأشخاص في عائلة ما. كانت هذه القوائم مهمة جدًا في أوقات وأماكن الكتاب المقدس. كما تُعرف أيضًا بسلاسل الأنساب. إنها تضم أشخاصًا معينين في العائلة ولكن ليس الجميع. وعادة ما تحتوي على الرجال فقط. وكانت كلمة ابن هي الوسيلة للحديث عن الأبناء أو الأحفاد وأبناء الأحفاد. كما تضم بعض القوائم أحيانًا معلومات إضافية أو قصصًا عن أشخاص معينين. ولقد كان الأشخاص الأكبر سنًا يقصّون الأسماء والقصص للأشخاص الأصغر سنًا في العائلة. وبهذه الطريقة يعرف الجميع عن تسلسل العائلة. ولقد تم تسجيل العديد من قوائم تسلسل العائلات في الكتاب المقدس. فإنها توضح السبط الذي ينتمي إليه الشخص الإسرائيلي أو اليهودي. كذلك كانت تظهر ما إذا كان يمكن لشخص ما أن يصبح كاهنًا أو ما إذا كان ينتمي إلى عائلة ملكية.</w:t>
      </w:r>
      <w:r/>
      <w:r/>
      <w:r/>
    </w:p>
    <w:p>
      <w:pPr>
        <w:pStyle w:val="Heading2"/>
      </w:pPr>
      <w:r>
        <w:t>سلام</w:t>
      </w:r>
      <w:r/>
    </w:p>
    <w:p>
      <w:r/>
      <w:r>
        <w:t>كلمة السلام في اللغة العبرية هي شالوم. وهي تعني أكثر من مجرد وقت لا يوجد فيه قتال أو حرب. إنها تعني أن هناك أمان وصحة وعدالة. إنها تعني أن كل شخص لديه ما يكفي مما يحتاج إليه. يعني أن العلاقات كاملة وسليمة كما يريدها الله أن تكون. وهذا يشمل أن يكون كل شخص في سلام مع الله. ويشمل أيضًا العلاقات بين الناس وكل شيء آخر خلقه الله.</w:t>
      </w:r>
      <w:r/>
      <w:r/>
      <w:r/>
    </w:p>
    <w:p>
      <w:pPr>
        <w:pStyle w:val="Heading2"/>
      </w:pPr>
      <w:r>
        <w:t>سِلُوَام</w:t>
      </w:r>
      <w:r/>
    </w:p>
    <w:p>
      <w:r/>
      <w:r>
        <w:t>مكان داخل أسوار أورشليم حيث كانت هناك بركة ماء عذب. سلوام تعني مُرسَل. وقد بنى الملك حزقيا أول بركة هناك، والتي دمّرها البابليون، ولكن أُعيد بناؤها في زمن نحميا. كانت مياه البركة تُسكب على المذبح خلال عيد المظال، والتي كانت تأتي من نبع جيحون. وقد كان هناك أيضًا في هذا المكان بُرج سقط في زمن يسوع وقتل 18 شخصًا.</w:t>
      </w:r>
      <w:r/>
      <w:r/>
      <w:r/>
    </w:p>
    <w:p>
      <w:pPr>
        <w:pStyle w:val="Heading2"/>
      </w:pPr>
      <w:r>
        <w:t>سلوانس</w:t>
      </w:r>
      <w:r/>
    </w:p>
    <w:p>
      <w:r/>
      <w:r>
        <w:t>قائد بين المؤمنين في أورشليم. عمل مع بولس وبرنابا وبطرس. كان نبيًا ومواطنًا رومانيًا. ساعد في نقل رسالة مهمة من كنيسة أورشليم إلى كنائس الأمم. كما ساعد بولس وبطرس في كتابة رسائل إلى الكنائس.</w:t>
      </w:r>
      <w:r/>
      <w:r/>
      <w:r/>
    </w:p>
    <w:p>
      <w:pPr>
        <w:pStyle w:val="Heading2"/>
      </w:pPr>
      <w:r>
        <w:t>سُلَيْمَان</w:t>
      </w:r>
      <w:r/>
    </w:p>
    <w:p>
      <w:r/>
      <w:r>
        <w:t>ابن داود وبَثْشَبَع الذي أصبح ملكًا على إسرائيل. أعطاه الله اسم يديديا. في اللغة العبرية يديديا يعني محبوب يهوه. أظهر هذا الاسم أن الله اختار سليمان ليكون ملكاً بعد داود. كان سليمان ملك عندما بُني الهيكل في أورشليم. كان حكيماً جداً وغنياً جداً. كتب العديد من الأمثال والأناشيد. لاحقًا في حكمه توقف سليمان عن الإخلاص لله. أدى ذلك إلى انقسام أُمّة إسرائيل إلى مملكتين.</w:t>
      </w:r>
      <w:r/>
      <w:r/>
      <w:r/>
    </w:p>
    <w:p>
      <w:pPr>
        <w:pStyle w:val="Heading2"/>
      </w:pPr>
      <w:r>
        <w:t>سماء</w:t>
      </w:r>
      <w:r/>
    </w:p>
    <w:p>
      <w:r/>
      <w:r>
        <w:t>ففي الكتاب المقدس هناك معنيان لكلمة السماء. المعنى الأول هو السماء فوق الأرض. المعنى الثاني هو حيث يحكم الله الملك والخالق. إنها ليست مكانًا معينًا يمكن السفر إليه. إنها حيث يُعبد الله. سيأتي الله بالسماء إلى الأرض في الخليقة الجديدة. لا يمكن للناس أن يفهموا أو يتخيلوا السماء بشكل كامل. (</w:t>
      </w:r>
      <w:r>
        <w:t>ملكوت الله</w:t>
      </w:r>
      <w:r>
        <w:t xml:space="preserve">, </w:t>
      </w:r>
      <w:r>
        <w:t>الخليقة الجديدة</w:t>
      </w:r>
      <w:r>
        <w:t>)</w:t>
      </w:r>
      <w:r/>
      <w:r/>
      <w:r/>
    </w:p>
    <w:p>
      <w:pPr>
        <w:pStyle w:val="Heading2"/>
      </w:pPr>
      <w:r>
        <w:t>سِمْعَانُ ٱلْقَيْرَوَانِي</w:t>
      </w:r>
      <w:r/>
    </w:p>
    <w:p>
      <w:r/>
      <w:r>
        <w:t>رجل من قيروان حمل جزءًا من صليب يسوع. أجبره الجنود الرومان على القيام بذلك. كانت قيروان تقع في ما يُسمى الآن بليبيا في أفريقيا. عاش هناك العديد من اليهود الذين كانوا يتكلمون اللغة اليونانية، والذين كانوا يسافرون إلى أورشليم لحضور الأعياد اليهودية. كان ابنا سمعان اسمهما أَلَكْسَنْدَرُسَ ورُوفُسَ. قد يكون رُوفُسَ هذا هو نفسه رُوفُسَ الذي تحدث عنه بولس في رومية 13:16.</w:t>
      </w:r>
      <w:r/>
      <w:r/>
      <w:r/>
    </w:p>
    <w:p>
      <w:pPr>
        <w:pStyle w:val="Heading2"/>
      </w:pPr>
      <w:r>
        <w:t>سِميْرنَا</w:t>
      </w:r>
      <w:r/>
    </w:p>
    <w:p>
      <w:r/>
      <w:r>
        <w:t>مدينة مهمة في الأراضي الرومانية في آسيا. كانت على ساحل بحر إيجة. وهي جزء من مدينة إزمير فيما يُعرف اليوم بتركيا.</w:t>
      </w:r>
      <w:r/>
      <w:r/>
      <w:r/>
    </w:p>
    <w:p>
      <w:pPr>
        <w:pStyle w:val="Heading2"/>
      </w:pPr>
      <w:r>
        <w:t>سيحون وعوج</w:t>
      </w:r>
      <w:r/>
    </w:p>
    <w:p>
      <w:r/>
      <w:r>
        <w:t>ملكان أموريان عاشا شرق نهر الأردن. كان سيحون ملك حَشْبُونَ وعوج ملك بَاشَانَ. طلب بنو إسرائيل الإذن بالمرور عبر أراضيهما بسلام. هاجمهم سيحون وعوج لكن بني إسرائيل انتصروا عليهم في المعارك. اختارت بعض القبائل الإسرائيلية البقاء والعيش في تلك الأراضي.</w:t>
      </w:r>
      <w:r/>
      <w:r/>
      <w:r/>
    </w:p>
    <w:p>
      <w:pPr>
        <w:pStyle w:val="Heading2"/>
      </w:pPr>
      <w:r>
        <w:t>سيف</w:t>
      </w:r>
      <w:r/>
    </w:p>
    <w:p>
      <w:r/>
      <w:r>
        <w:t>هو سلاح حاد يستخدم للقتال. ولقد أعلن كُتّاب الكتاب المقدس إن الكلمات التي يتحدث بها الناس قد تشبه السيوف. إن هذا يُظهر كيف يمكن للناس أن يسببوا الأذى بكلماتهم. وقد شبّه الكتاب المقدس أيضًا كلمة الله بأنها مثل السيف. وقد أظهر هذا أن كلمة الله تخترق وتكشف ما في قلوب الناس. كما إنها تُوضّح كيف أن كلمة الله تقوّي وتحمي المؤمنين عندما يصارعون ضد الشر. ولقد وُصفت الكلمات الخارجة من فم يسوع بشكل خاص بأنها سيف. وتُظهر هذه الصورة أن يسوع هو كلمة الله. كل ما يتحدث به هو الحق عن الله. ولقد انتصر يسوع علي أكاذيب إبليس عن الله و سحقها من خلال استخدام كلمة الله.</w:t>
      </w:r>
      <w:r/>
      <w:r/>
      <w:r/>
    </w:p>
    <w:p>
      <w:pPr>
        <w:pStyle w:val="Heading2"/>
      </w:pPr>
      <w:r>
        <w:t>شَاوُل الْمَلِك</w:t>
      </w:r>
      <w:r/>
    </w:p>
    <w:p>
      <w:r/>
      <w:r>
        <w:t>أول ملوك إسرائيل. كان ابن قيس وكان من سبط بنيامين. كان طويل القامة ووسيمًا. كملك، توقف عن الثقة بالله وطاعته. لهذا السبب، لم يستمر نسله في الحكم في إسرائيل. كان شاول يسيطر عليه الخوف والغيرة. حاول جاهدًا قتل داود. ومات في معركة ضد الفلسطينيين.</w:t>
      </w:r>
      <w:r/>
      <w:r/>
      <w:r/>
    </w:p>
    <w:p>
      <w:pPr>
        <w:pStyle w:val="Heading2"/>
      </w:pPr>
      <w:r>
        <w:t>شَجَرَةَ ٱلْحَيَاةِ</w:t>
      </w:r>
      <w:r/>
    </w:p>
    <w:p>
      <w:r/>
      <w:r>
        <w:t>شجرة في جنة عدن. كانت ثمرتها تسمح للبشر بالعيش إلى الأبد. لم يُسمح للبشر بالأكل منها بعد أن أخطأ آدم وحواء. رأى حزقيال أشجارًا مثل شجرة الحياة في رؤيته للهيكل (حزقيال 12:47). في سفر الرؤيا، رأى يوحنا هذه الشجرة في السماء الجديدة والأرض الجديدة (رؤيا 22: 2). يمكن لكل من عاش في مدينة الله المقدسة ( أُورُشَلِيمَ ٱلْجَدِيدَةَ) أن يأكل منها مجانًا. وهذا يعني أن لهم الحياة الأبدية والعيش إلى الأبد مع الله.</w:t>
      </w:r>
      <w:r/>
      <w:r/>
      <w:r/>
    </w:p>
    <w:p>
      <w:pPr>
        <w:pStyle w:val="Heading2"/>
      </w:pPr>
      <w:r>
        <w:t>شجرة الزيتون</w:t>
      </w:r>
      <w:r/>
    </w:p>
    <w:p>
      <w:r/>
      <w:r>
        <w:t>شجرة شائعة في المنطقة المحيطة بالبحر الأبيض المتوسط. توفر أشجار الزيتون وثمارها الطعام والزيت والدواء والخشب. استخدم كتّاب الكتاب المقدس شجرة الزيتون كعلامة لتفسير أشياء أخرى. كانت الأوراق علامة للسلام. كان الزيت يُستخدم لمسح الأشياء أو الأشخاص وتكريسهم و تقدسيهم. كان الزيت أيضًا علامة لروح الله. يُصنع الزيت عن طريق سحق الزيتون. هذه صورة لآلام يسوع على جبل الزيتون قبل موته. أشجار الزيتون هي أيضًا صورة لشعب الله.</w:t>
      </w:r>
      <w:r/>
      <w:r/>
      <w:r/>
    </w:p>
    <w:p>
      <w:pPr>
        <w:pStyle w:val="Heading2"/>
      </w:pPr>
      <w:r>
        <w:t>شَجَرَةَ مَعْرِفَةِ ٱلْخَيْرِ وَٱلشَّر</w:t>
      </w:r>
      <w:r/>
    </w:p>
    <w:p>
      <w:r/>
      <w:r>
        <w:t>كانت هذه شجرة معرفة الخير والشر. كانت في وسط جنة عدن. كانت الشجرة الوحيدة التي لم يُسمح لآدم وحواء بالأكل منها. هذا لأن الله وحده يعلم ويقرر ما هو الخير وما هو الشر. لا يُسمح للبشر باتخاذ قرار بشأن ذلك.</w:t>
      </w:r>
      <w:r/>
      <w:r/>
      <w:r/>
    </w:p>
    <w:p>
      <w:pPr>
        <w:pStyle w:val="Heading2"/>
      </w:pPr>
      <w:r>
        <w:t>شرائع سفر اللّاويّين</w:t>
      </w:r>
      <w:r/>
    </w:p>
    <w:p>
      <w:r/>
      <w:r>
        <w:t>أعطى الله موسى وهارون شرائع عن كيفية عيش بني إسرائيل معًا. كان الكثير منها قواعد عامة عن أشياء قد تحدث في تلك الأيام. كان الهدف منها مساعدة الشعب على معرفة من هو الله. ساعدتهم الشرائع على اتخاذ قرارات حكيمة بشأن الأمور اليومية. كان على شعب الله اتخاذ جميع قراراتهم بناءً على من هو الله.</w:t>
      </w:r>
      <w:r/>
      <w:r/>
      <w:r/>
    </w:p>
    <w:p>
      <w:pPr>
        <w:pStyle w:val="Heading2"/>
      </w:pPr>
      <w:r>
        <w:t>شريعة موسي</w:t>
      </w:r>
      <w:r/>
    </w:p>
    <w:p>
      <w:r/>
      <w:r>
        <w:t>يوجد معنيان لشريعة موسى. المعنى الأول يشير إلي وصايا الله لشعب إسرائيل والتي تخص كيفية عيش حياتهم. يُطلق على هذا أيضًا اسم الناموس. وهو يشمل الوصايا العشر. ولقد أعطى الله هذه الوصايا من خلال موسى. كانت بعض الوصايا والفرائض تتعلق بعبادة الله بطرق صحيحة. بينما وصايا وأحكام أخرى كانت تتعلق بكيفية تعامل شعب إسرائيل مع بعضهم البعض. كما تناولت قوانين أخرى كيفية عيش شعب إسرائيل معًا في مجتمعات وكأمة. أما المعنى الثاني لشريعة موسى فهو الأسفار الخمسة الأولى من العهد القديم. فإن هذا هو المكان الذي تم فيه تسجيل جميع الوصايا والشرائع. وتُسمى هذه الأسفار أيضًا بالتوراة أو أسفار موسي الخمسة. إن كلمة توراة تعني في اللغة العبرية الشريعة. أما في اللغة اليونانية فإن الأسفار الخمسة تعني اللفائف الخمس. (</w:t>
      </w:r>
      <w:r>
        <w:t>الوصايا العشر</w:t>
      </w:r>
      <w:r>
        <w:t xml:space="preserve">, </w:t>
      </w:r>
      <w:r>
        <w:t>القوانين اليهودية</w:t>
      </w:r>
      <w:r>
        <w:t>)</w:t>
      </w:r>
      <w:r/>
      <w:r/>
      <w:r/>
    </w:p>
    <w:p>
      <w:pPr>
        <w:pStyle w:val="Heading2"/>
      </w:pPr>
      <w:r>
        <w:t>شعب الله</w:t>
      </w:r>
      <w:r/>
    </w:p>
    <w:p>
      <w:r/>
      <w:r>
        <w:t>طريقة للحديث عن أمة إسرائيل. بعد مجيء يسوع، كل من يتبعه يعتبر جزءًا من شعب الله. كل إنسان مدعو إلى اتباع يسوع. هذا صحيح بغض النظر عن العائلة أو الجماعة أو الأمة التي يأتي منها الناس. إنه صحيح بغض النظر عن اللغة التي يتحدثون بها. عبادة يسوع تجمعهم معًا كواحد في عائلة الله. (</w:t>
      </w:r>
      <w:r>
        <w:t>إسرائيل</w:t>
      </w:r>
      <w:r>
        <w:t>)</w:t>
      </w:r>
      <w:r/>
      <w:r/>
      <w:r/>
    </w:p>
    <w:p>
      <w:pPr>
        <w:pStyle w:val="Heading2"/>
      </w:pPr>
      <w:r>
        <w:t>شَكيم</w:t>
      </w:r>
      <w:r/>
    </w:p>
    <w:p>
      <w:r/>
      <w:r>
        <w:t>مدينة في كنعان أصبحت مدينة مهمة في إسرائيل. بنى إبراهيم ويعقوب مذابح لله هناك. كان شكيم أيضًا اسم الرجل الذي اغتصب دينة. قتل إخوة دينة شكيم ورجال المدينة بسبب ما فعله شكيم.</w:t>
      </w:r>
      <w:r/>
      <w:r/>
      <w:r/>
    </w:p>
    <w:p>
      <w:pPr>
        <w:pStyle w:val="Heading2"/>
      </w:pPr>
      <w:r>
        <w:t>شماس</w:t>
      </w:r>
      <w:r/>
    </w:p>
    <w:p>
      <w:r/>
      <w:r>
        <w:t>أتباع يسوع الذين خدموا كقادة للكنيسة. عمل الشمامسة بجد للمساعدة في تلبية احتياجات المؤمنين في الكنيسة. يرد وصف عمل الشمامسة الأوائل في أعمال الرسل 6: 1–7.</w:t>
      </w:r>
      <w:r/>
      <w:r/>
      <w:r/>
    </w:p>
    <w:p>
      <w:pPr>
        <w:pStyle w:val="Heading2"/>
      </w:pPr>
      <w:r>
        <w:t>شَمْشون</w:t>
      </w:r>
      <w:r/>
    </w:p>
    <w:p>
      <w:r/>
      <w:r>
        <w:t>أحد قضاة إسرائيل الاثني عشر. كان من سبط دان وكان أبوه منوح. ظهر ملاك الرب لأمه ليبشرها بولادته. كان عليه أن يعيش نذيرًا طوال حياته. استخدم الله شمشون ليحرر بني إسرائيل من سوء معاملة الفلسطينيين لهم.</w:t>
      </w:r>
      <w:r/>
      <w:r/>
      <w:r/>
    </w:p>
    <w:p>
      <w:pPr>
        <w:pStyle w:val="Heading2"/>
      </w:pPr>
      <w:r>
        <w:t>شُوشَان</w:t>
      </w:r>
      <w:r/>
    </w:p>
    <w:p>
      <w:r/>
      <w:r>
        <w:t>إحدى عواصم الحكومة الفارسية. كانت تقع شرق نهر دجلة في الدولة التي تسمى الآن إيران.</w:t>
      </w:r>
      <w:r/>
      <w:r/>
      <w:r/>
    </w:p>
    <w:p>
      <w:pPr>
        <w:pStyle w:val="Heading2"/>
      </w:pPr>
      <w:r>
        <w:t>شِيث</w:t>
      </w:r>
      <w:r/>
    </w:p>
    <w:p>
      <w:r/>
      <w:r>
        <w:t>ابن آدم وحواء. كان يشبه آدم من نواحٍ بخِلاف قايين. لقد اتبع الله. اختار الله أن يعمل من خلال نسل شيث في خطته لخلاص العالم. كان يسوع من نسل شيث.</w:t>
      </w:r>
      <w:r/>
      <w:r/>
      <w:r/>
    </w:p>
    <w:p>
      <w:pPr>
        <w:pStyle w:val="Heading2"/>
      </w:pPr>
      <w:r>
        <w:t>شَيلوه</w:t>
      </w:r>
      <w:r/>
    </w:p>
    <w:p>
      <w:r/>
      <w:r>
        <w:t>مدينة إسرائيلية هامة في بلاد تلال أفْرايِم. كانت تقع شمال أورشليم. أقام يشوع خيمة الإجتماع هناك عندما دخل بنو إسرائيل كنعان.</w:t>
      </w:r>
      <w:r/>
      <w:r/>
      <w:r/>
    </w:p>
    <w:p>
      <w:pPr>
        <w:pStyle w:val="Heading2"/>
      </w:pPr>
      <w:r>
        <w:t>شيوخ</w:t>
      </w:r>
      <w:r/>
    </w:p>
    <w:p>
      <w:r/>
      <w:r>
        <w:t>القادة الذكور اليهود الذين كانوا محترمين ولهم سلطة بين بني إسرائيل. كانوا يتخذون قرارات مهمة لشعب الله. كانوا يسمون أيضًا شيوخ الشعب أو شيوخ الجماعة. كانوا ينقلون التعاليم والقصص والقوانين عبر السنين. كان عليهم حفظ النظام ومساعدة بني إسرائيل على طاعة شرائع الله. في العهد الجديد، كانت هناك مجموعة معينة من الشيوخ تسمى السنهدرين أو المجمع اليهودي. عارض معظمهم يسوع وتعاليمه.</w:t>
      </w:r>
      <w:r/>
      <w:r/>
      <w:r/>
    </w:p>
    <w:p>
      <w:pPr>
        <w:pStyle w:val="Heading2"/>
      </w:pPr>
      <w:r>
        <w:t>شيوخ الكنيسة</w:t>
      </w:r>
      <w:r/>
    </w:p>
    <w:p>
      <w:r/>
      <w:r>
        <w:t>أتباع يسوع الذين خدموا كقادة للكنيسة. لقد علّموا الرسالة عن يسوع بأمانة، وتأكدوا من أن الآخرين فعلوا ذلك أيضًا. صلوا من أجل الناس وساعدوا في اتخاذ قرارات مهمة للكنائس.</w:t>
      </w:r>
      <w:r/>
      <w:r/>
      <w:r/>
    </w:p>
    <w:p>
      <w:pPr>
        <w:pStyle w:val="Heading2"/>
      </w:pPr>
      <w:r>
        <w:t>صَدُّوقيون</w:t>
      </w:r>
      <w:r/>
    </w:p>
    <w:p>
      <w:r/>
      <w:r>
        <w:t>مجموعة القادة الدينيين اليهود الذين يتمتعون بأكبر قدر من السلطة في أورشليم. كان هذا في زمن العهد الجديد. كانوا مسؤولين عن الهيكل وعملوا بشكل وثيق مع الحكام الرومان. لم يؤمنوا بالملائكة أو أن الله أقام الناس من الأموات. لم يؤمنوا بأن يسوع هو المسيح الذي وعد الله بإرساله. عارض معظم الصدوقيين يسوع وتعاليمه.</w:t>
      </w:r>
      <w:r/>
      <w:r/>
      <w:r/>
    </w:p>
    <w:p>
      <w:pPr>
        <w:pStyle w:val="Heading2"/>
      </w:pPr>
      <w:r>
        <w:t>صِراع يعقوب</w:t>
      </w:r>
      <w:r/>
    </w:p>
    <w:p>
      <w:r/>
      <w:r>
        <w:t>صارع يعقوب الرجل الذي باركه في طريقه إلى كنعان، قبل لقاءه بعيسو. أوضحت نبوة هوشع 4:12 أن الرجل كان ملاك. وقد أعطى يعقوب اسم إسرائيل. وفهم يعقوب أنه صارع الله.</w:t>
      </w:r>
      <w:r/>
      <w:r/>
      <w:r/>
    </w:p>
    <w:p>
      <w:pPr>
        <w:pStyle w:val="Heading2"/>
      </w:pPr>
      <w:r>
        <w:t>صلاة</w:t>
      </w:r>
      <w:r/>
    </w:p>
    <w:p>
      <w:r/>
      <w:r>
        <w:t>ممارسة التحدث مع الله والاستماع إلى الله.</w:t>
      </w:r>
      <w:r/>
      <w:r/>
      <w:r/>
    </w:p>
    <w:p>
      <w:pPr>
        <w:pStyle w:val="Heading2"/>
      </w:pPr>
      <w:r>
        <w:t>صَليب</w:t>
      </w:r>
      <w:r/>
    </w:p>
    <w:p>
      <w:r/>
      <w:r>
        <w:t>قطعتان من الخشب كانتا توضعان معًا بحيث يمكن تثبيت شخص ما عليهما. كان الرومان يقتلون المجرمين والمتمردين والعبيد بهذه الطريقة. تسمى هذه العملية بالصلب. كان يتم ذلك علنًا لجلب العار للسجناء. كما كانت تتم أيضًا لجعل الناس يخافون من عصيان القوانين الرومانية. كان الموت على الصليب مؤلمًا جدًا وبطيئًا في العادة. كان بإمكان الجنود الرومان أن يجعلوا الموت أسرع بكسر أرجل المجرمين. كان الصليب علامة للرعب والموت. تحدّث يسوع عن الصليب ليُظهر كيف يجب على أتباعه أن يكونوا على استعداد للمعاناة.</w:t>
      </w:r>
      <w:r/>
      <w:r/>
      <w:r/>
    </w:p>
    <w:p>
      <w:pPr>
        <w:pStyle w:val="Heading2"/>
      </w:pPr>
      <w:r>
        <w:t>صموئيل</w:t>
      </w:r>
      <w:r/>
    </w:p>
    <w:p>
      <w:r/>
      <w:r>
        <w:t>هو رجل من شعب إسرائيل وقد خدم شعب الله كنبي، وكاهن وقاض. في اللغة العبرية، يعني اسم صموئيل أن الله قد سمع لي. ويمكن أن يعني الاسم أيضًا مُستعار أو مأخوذ من الله. كان صموئيل أمينًا لله طوال حياته. وهو كان ابن ألقانة وحنة. كما كان من سبط لاوي ومن عشيرة قورح. وكان أبناؤه يوئيل وأبيا. ولقد تربى وكبر صموئيل كنذير في خيمة الاجتماع في شيلوه. وبدأ خدمة شعب إسرائيل كنبي وهو مازال صغيرًا. ثم خدم ككاهن بعد وفاة عالي. كما خدم كقاض ومن خلاله خلص الله شعبه من الفلسطينيين. ولقد مسح صموئيل أولاً شاول كملك ثم داود بعد ذلك.</w:t>
      </w:r>
      <w:r/>
      <w:r/>
      <w:r/>
    </w:p>
    <w:p>
      <w:pPr>
        <w:pStyle w:val="Heading2"/>
      </w:pPr>
      <w:r>
        <w:t>صُورَ وَصَيْدَاءَ</w:t>
      </w:r>
      <w:r/>
    </w:p>
    <w:p>
      <w:r/>
      <w:r>
        <w:t>مدن على ساحل البحر الأبيض المتوسط في البلاد التي تسمى الآن لبنان. عاش الشعب الفينيقي هناك أولاً. سيطر على المدن فيما بعد العديد من الحكومات المختلفة. لم يسيطر بنو إسرائيل على هذه المدن عندما انتقلوا إلى كنعان. كانت صور أيضاً حصناً قوياً. كان هناك سلام بين صور وإسرائيل خلال حكم بعض ملوك إسرائيل. كان الناس في صور وصيدا يعبدون الآلهة الكاذبة وكانوا معروفين بفعل الشرور.</w:t>
      </w:r>
      <w:r/>
      <w:r/>
      <w:r/>
    </w:p>
    <w:p>
      <w:pPr>
        <w:pStyle w:val="Heading2"/>
      </w:pPr>
      <w:r>
        <w:t>صوم</w:t>
      </w:r>
      <w:r/>
    </w:p>
    <w:p>
      <w:r/>
      <w:r>
        <w:t>الاستغناء عن الطعام. كان الناس في إسرائيل يصومون لمساعدتهم على التركيز في الصلاة. كانوا يصومون لإظهار ندمهم على خطاياهم. كان الصوم بدون طعام يساعدهم على التركيز على هدف أرادوا الوصول إليه.. كانوا يصومون أيضًا حزنًا على شيء محزن حدث لهم. علّم يسوع أن الصوم كان جزءًا من عبادة الله وخدمته. إنها ممارسة مهمة يُمكن أن تساعد الناس أثناء صلاتهم.</w:t>
      </w:r>
      <w:r/>
      <w:r/>
      <w:r/>
    </w:p>
    <w:p>
      <w:pPr>
        <w:pStyle w:val="Heading2"/>
      </w:pPr>
      <w:r>
        <w:t>ضرائب</w:t>
      </w:r>
      <w:r/>
    </w:p>
    <w:p>
      <w:r/>
      <w:r>
        <w:t>الأموال التي تطلب الحكومة من الناس دفعها. أولئك الذين يعيشون تحت سُلطة تلك الحكومة يدفعون هذا المال. ومن المفترض أن يستخدم القادة هذه الأموال لرعاية شعبهم.</w:t>
      </w:r>
      <w:r/>
      <w:r/>
      <w:r/>
    </w:p>
    <w:p>
      <w:pPr>
        <w:pStyle w:val="Heading2"/>
      </w:pPr>
      <w:r>
        <w:t>طاهر أو نجس</w:t>
      </w:r>
      <w:r/>
    </w:p>
    <w:p>
      <w:r/>
      <w:r>
        <w:t>الطريقة التي وصف بها ناموس موسى الأشياء التي يمكن أن تكون، أو لا تكون، قريبة من الله. هذه الكلمات لها معان روحية. فهي لا تعني أن شيئًا ما قذر أو غير قذر. ففي الكتاب المقدس، كانت الأشياء النظيفة تُعد طاهرة، والأشياء القذرة تُعد نجسة. وكان هذا يعني أنه يُمكن للأشخاص الطاهرين أن يكونوا جزءًا من شعب الله. أما النجسون، فقد كان عليهم أن يظلوا منعزلين لا يمكنهم عبادة الله مع الآخرين (نقاء أو نجاسة، سفر اللاويين 11: 1–15: 33).</w:t>
      </w:r>
      <w:r/>
      <w:r/>
      <w:r/>
    </w:p>
    <w:p>
      <w:pPr>
        <w:pStyle w:val="Heading2"/>
      </w:pPr>
      <w:r>
        <w:t>طاهر أو نجس</w:t>
      </w:r>
      <w:r/>
    </w:p>
    <w:p>
      <w:r/>
      <w:r>
        <w:t>إنها طرق يصف بها الكتاب المقدس ما هو مقبول أو غير مقبول لدى الله. تُعتبر الأشياء طاهرة أو مُقدسة عندما تكون مُتفقة مع ما يريده الله. وتُعتبر الأشياء نجسة عندما تخالف ما يريده الله. فيمكن أن تكون أفكار الناس وكلماتهم وأفعالهم نقية أو غير نقية. يُسمي الكتاب المقدس أيضًا الأشياء النقية طاهرة والأشياء غير النقية غير طاهرة أو نجسة. الروح القدس يسكن بين الناس الذين يعيشون بطرق نقية وطاهرة. أما الناس الذين يعيشون بطرق غير نقية فلا يمكنهم الاقتراب من الله. في العهد القديم، لقد أعطى الله شعبه طرقًا ووصايا ليكونوا طاهرين وأنقياء. وعندما جاء يسوع، بذل نفسه على الصليب ليبرر ويقدس أتباعه . ويظل تلاميذ يسوع أنقياء إذا ما قاموا باتباع مثال يسوع في الحياة. (</w:t>
      </w:r>
      <w:r>
        <w:t>طاهر أو دنس</w:t>
      </w:r>
      <w:r>
        <w:t>)</w:t>
      </w:r>
      <w:r/>
      <w:r/>
      <w:r/>
    </w:p>
    <w:p>
      <w:pPr>
        <w:pStyle w:val="Heading2"/>
      </w:pPr>
      <w:r>
        <w:t>طرد</w:t>
      </w:r>
      <w:r/>
    </w:p>
    <w:p>
      <w:r/>
      <w:r>
        <w:t>الطريقة التي خطط الله لإنزال الدينونة على الكنعانيين بسبب طرقهم الشريرة. لقد صبر الله عليهم لمئات السنين. ثم أصدر دينونة ضدهم ليوقف أعمالهم الشريرة. كان حكمه أنه لن يسمح لهم بعد الآن بالبقاء في أرضهم. كان سيستخدم بني إسرائيل كأداة له لطردهم. لكن بني إسرائيل لم يطيعوا الله تمامًا. لم يطردوا جميع الكنعانيين. بدلاً من ذلك، عاش بنو إسرائيل مع الكنعانيين واتبعوا طرقهم الشريرة.</w:t>
      </w:r>
      <w:r/>
      <w:r/>
      <w:r/>
    </w:p>
    <w:p>
      <w:pPr>
        <w:pStyle w:val="Heading2"/>
      </w:pPr>
      <w:r>
        <w:t>طَّرِيق يَسوع</w:t>
      </w:r>
      <w:r/>
    </w:p>
    <w:p>
      <w:r/>
      <w:r>
        <w:t>اسم لعمليّة إتّباع يسوع. استُخدم هذا الاسم في سفر أعمال الرسل لوصف كيفية عيش جماعة المؤمنين.</w:t>
      </w:r>
      <w:r/>
      <w:r/>
      <w:r/>
    </w:p>
    <w:p>
      <w:pPr>
        <w:pStyle w:val="Heading2"/>
      </w:pPr>
      <w:r>
        <w:t>طلاق</w:t>
      </w:r>
      <w:r/>
    </w:p>
    <w:p>
      <w:r/>
      <w:r>
        <w:t>يحدث الطلاق عندما ينفصل الأشخاص المتزوجون وينهون الزواج (</w:t>
      </w:r>
      <w:r>
        <w:t>الزواج</w:t>
      </w:r>
      <w:r>
        <w:t>). ولقد احتوت شريعة موسى على وصايا تخص الطلاق. فعندما يتوقف الزوجان عن العيش معًا، يتم جعل الطلاق رسميًا من خلال إعطاء كتاب طلاق. وقد استخدم بعض الأنبياء الطلاق كصورة رمزية. وأصبحت تصف شيئًا عن طبيعة العلاقة بين شعب إسرائيل والله. فهم لم يكونوا مُخلصين لعهد جبل سيناء. ولذلك سمح الله بأن يتم سبي شعبه وأن يمكثوا في أرض سبيهم في آشور وبابل. ولم يعودوا يعيشون في الأرض التي أعطاهم إياها. لقد كان هذا تشبيهًا لما يحدث عندما يتوقف زوجان عن العيش معًا. وبهذه الطريقة كان السبي مثل الطلاق بين الله وشعبه.</w:t>
      </w:r>
      <w:r/>
      <w:r/>
      <w:r/>
    </w:p>
    <w:p>
      <w:pPr>
        <w:pStyle w:val="Heading2"/>
      </w:pPr>
      <w:r>
        <w:t>طوفان</w:t>
      </w:r>
      <w:r/>
    </w:p>
    <w:p>
      <w:r/>
      <w:r>
        <w:t>القصة في سفر التكوين عن تدمير الله للعالم الذي خلقه. فعل الله هذا ليوقف الخطية التي ملأت الأرض. عادت المياه التي فصلها الله أثناء الخلق معًا. حدث هذا لمدة 40 يومًا. لم ينجُ سوى الناس والحيوانات في الفلك. (</w:t>
      </w:r>
      <w:r>
        <w:t>40 يومًا</w:t>
      </w:r>
      <w:r>
        <w:t>).</w:t>
      </w:r>
      <w:r/>
      <w:r/>
      <w:r/>
    </w:p>
    <w:p>
      <w:pPr>
        <w:pStyle w:val="Heading2"/>
      </w:pPr>
      <w:r>
        <w:t>ظلام</w:t>
      </w:r>
      <w:r/>
    </w:p>
    <w:p>
      <w:r/>
      <w:r>
        <w:t>هناك معنيان لكلمة ظلام في الكتاب المقدس. المعنى الأول هو عندما تغرب الشمس ويحل الظلام في الخارج. المعنى الثاني هو علامة على الأشياء التي تعارض الله. هذه الظلمة تسبب الارتباك والمشاكل. إنها تريد تدمير ما خلقه الله. يتم الحديث عن الشر والكائنات الروحية الشريرة على أنها مملكة الظلمة. (</w:t>
      </w:r>
      <w:r>
        <w:t>الكائنات الروحية الشريرة</w:t>
      </w:r>
      <w:r>
        <w:t>)</w:t>
      </w:r>
      <w:r/>
      <w:r/>
      <w:r/>
    </w:p>
    <w:p>
      <w:pPr>
        <w:pStyle w:val="Heading2"/>
      </w:pPr>
      <w:r>
        <w:t>عالم</w:t>
      </w:r>
      <w:r/>
    </w:p>
    <w:p>
      <w:r/>
      <w:r>
        <w:t>يُوجد معنيان لكلمة العالم في الكتاب المقدس. المعنى الأول يخص المكان الذي خلقه الله كي تعيش فيه النباتات، والحيوانات وأيضًا البشر. أما المعنى الثاني فهو طريقة للحديث والتعبير عن الشر. إن العالم الذي خلقه الله صالح وليس شرير. لكن الشيطان شرير وله القدرة على فعل أشياء شريرة في العالم. وقد يختار العديد من الناس اتُباع طرقه الشريرة. فإن هذا هو ما قصده كُتّاب العهد الجديد عندما تكلموا عن طرق العالم. كما أعلنوا أن يسوع قد انتصر في المعركة ضد العالم. وإن هذا يعني أن يسوع قد انتصر على الخطية، والموت وكل الكائنات الروحية الشريرة. لقد غلب يسوع في هذه المعركة من خلال اجتياز الآلام، والموت على الصليب والقيامة من بين الأموات. وبسبب هذا، يعيش أتباع وتلاميذ يسوع تحت سلطان الروح القدس. ولا يعيشون كعبيد لقوة الخطية، والموت والشر. وهذا ما قصده كُتّاب العهد الجديد عندما تكلموا عن حريتنا من هذا العالم الشرير.</w:t>
      </w:r>
      <w:r/>
      <w:r/>
      <w:r/>
    </w:p>
    <w:p>
      <w:pPr>
        <w:pStyle w:val="Heading2"/>
      </w:pPr>
      <w:r>
        <w:t>عالم سماوي</w:t>
      </w:r>
      <w:r/>
    </w:p>
    <w:p>
      <w:r/>
      <w:r>
        <w:t>طريقة للتحدث عن جميع الكائنات الروحية الموجودة، وهو ليس مكانًا محددًا. يشمل العالم السماوي كائنات روحية تخدم الله ويشمل كائنات روحية شريرة. (</w:t>
      </w:r>
      <w:r>
        <w:t>الكائنات الروحية</w:t>
      </w:r>
      <w:r>
        <w:t xml:space="preserve">، </w:t>
      </w:r>
      <w:r>
        <w:t>الكائنات الروحية الشريرة</w:t>
      </w:r>
      <w:r>
        <w:t>). يُعرف العالم السماوي أيضًا باسم العالم الروحي. لا يستطيع البشر رؤية أو سماع أو لمس العالم السماوي من تلقاء أنفسهم. الخيارات التي يتخذونها لها تأثير في العالم الروحي. وهذا يشمل خياراتهم حول من يعبدون وكيف يعاملون الآخرين. صلاة أتباع يسوع لها أيضًا تأثير في العالم الروحي. عندما يُظهر الله للبشر أشياءً في العالم الروحي يُطلق عليها رؤيا.</w:t>
      </w:r>
      <w:r/>
      <w:r/>
      <w:r/>
    </w:p>
    <w:p>
      <w:pPr>
        <w:pStyle w:val="Heading2"/>
      </w:pPr>
      <w:r>
        <w:t>عالي الكاهن</w:t>
      </w:r>
      <w:r/>
    </w:p>
    <w:p>
      <w:r/>
      <w:r>
        <w:t>رئيس الكهنة عندما كان صموئيل شابًا في زمن القضاة الاثني عشر. خدم عندما كانت خيمة الإجتماع في شيلوه. كان عالي والد حفني وفينحاس. لم يمنع ابنيه من فعل الشرور. لهذا السبب، لم يستمر نسل عالي في الخدمة كرؤساء كهنة.</w:t>
      </w:r>
      <w:r/>
      <w:r/>
      <w:r/>
    </w:p>
    <w:p>
      <w:pPr>
        <w:pStyle w:val="Heading2"/>
      </w:pPr>
      <w:r>
        <w:t>عاموس</w:t>
      </w:r>
      <w:r/>
    </w:p>
    <w:p>
      <w:r/>
      <w:r>
        <w:t>نبي من مملكة يهوذا الجنوبية خلال عهد الملك عزيا. كان راعياً للغنم. كانت رسائله حول المملكة الشمالية خلال حكم الملك يربعام الثاني. يُسجل نبوءاته في سفر عاموس.</w:t>
      </w:r>
      <w:r/>
      <w:r/>
      <w:r/>
    </w:p>
    <w:p>
      <w:pPr>
        <w:pStyle w:val="Heading2"/>
      </w:pPr>
      <w:r>
        <w:t>عاي</w:t>
      </w:r>
      <w:r/>
    </w:p>
    <w:p>
      <w:r/>
      <w:r>
        <w:t>مدينة في كنعان حيث بنى إبراهيم مذبحاً. خسر بنو إسرائيل معركتهم الأولى ضد عاي. انتصروا في المعركة الثانية ودمروا المدينة. في اللغة العبرية عاي تعني الخراب.</w:t>
      </w:r>
      <w:r/>
      <w:r/>
      <w:r/>
    </w:p>
    <w:p>
      <w:pPr>
        <w:pStyle w:val="Heading2"/>
      </w:pPr>
      <w:r>
        <w:t>عائلة الله</w:t>
      </w:r>
      <w:r/>
    </w:p>
    <w:p>
      <w:r/>
      <w:r>
        <w:t>إنها تصف طبيعة العلاقة التي يريدها الله مع جميع الناس. تختلف عائلة الله عن العائلات البشرية. في أزمنة وأماكن الكتاب المقدس، كان الرجال الأكبر سنًا عادةً هم من يقودون العائلات. وكانت العائلات تشمل النساء الأكبر سنًا، والرجال والنساء الأصغر سنًا وكذلك الأطفال. وقد كان العبيد أيضًا يعتبرون جزءًا من أهل البيت. كان للرجال السلطة والقيادة على النساء والأطفال. كما كان للسادة السلطان على العبيد. وهذا النظام هو ما كانت تعتمد عليه الأمم والشعوب في ذلك الوقت. ولقد شرحت الأناجيل، ورسائل بولس وبطرس شكل وطبيعة عائلة الله. فكل الذين يتبعون يسوع، ينتمون جميعًا إلى عائلة الله. الله هو الذي يتبنّاهم كأبناء له. وكل فرد في هذه العائلة محبوب ومقبول من الله. ولذلك يجب أن يعاملوا بعضهم البعض بالاحترام والمحبة. بعض المؤمنين لديهم سلطة على الآخرين، ويجب عليهم استخدامها لبركة الآخرين وخدمتهم. وبعض المؤمنين ليس لديهم سلطة على الآخرين، ويجب عليهم أن يقوموا بعملهم كما لو كانوا يخدمون يسوع.</w:t>
      </w:r>
      <w:r/>
      <w:r/>
      <w:r/>
    </w:p>
    <w:p>
      <w:pPr>
        <w:pStyle w:val="Heading2"/>
      </w:pPr>
      <w:r>
        <w:t>عبادة الله وحده</w:t>
      </w:r>
      <w:r/>
    </w:p>
    <w:p>
      <w:r/>
      <w:r>
        <w:t>لا ينبغي أن يُعبد أحد ولا شيء سوى الله. هذا ينطبق دائمًا على جميع الناس في كل مكان. لقد سجد نسل إبراهيم لالله لمئات السنين. ومع ذلك فقد سجد الكثير منهم أيضًا لآلهة باطلة في نفس الوقت. كانت الشعوب من حولهم تسجد أيضًا للعديد من الآلهة الكاذبة. كان هذا شائعًا جدًا في أزمنة وأماكن الكتاب المقدس. لكن الله هو الإله الحقيقي الوحيد. أوضح الله ذلك في عهده مع بني إسرائيل في جبل سيناء. فقد أمر بني إسرائيل أن يعبدوه وحده. كان هذا أول وأهم جزء من عهده معهم.</w:t>
      </w:r>
      <w:r/>
      <w:r/>
      <w:r/>
    </w:p>
    <w:p>
      <w:pPr>
        <w:pStyle w:val="Heading2"/>
      </w:pPr>
      <w:r>
        <w:t>عبد الرب</w:t>
      </w:r>
      <w:r/>
    </w:p>
    <w:p>
      <w:r/>
      <w:r>
        <w:t>إنه خادم أو عبد قد وعد الله بإرساله ليساعد شعب الله. يتضمن سفر إشعياء نبوات كثيرة تخص هذا العبد. ولقد اختار الله هذا العبد ليوصّل ويعلّم كلمة الله إلى شعبه. كما أفرز الله هذا العبد ليقود شعبه بالعدل. وكان سيتألم أثناء خدمته. أحيانًا يُستخدم تعبير عبد الرب لوصف شعب إسرائيل. وفي أحيان أخري، يُستخدم التعبير لوصف نبي أو شخص آخر ساعد شعب الله. ولكن في مرات أخرى، فإن تعبير عبد الرب يُشير إلى مخلّص سوف يأتي في المستقبل. في الإصحاح الثالث من أعمال الرسل، أظهر بطرس كيف أن هذا العبد الموصوف في سفر إشعياء، كان هو نفسه المسيا اليهودي. ثم أوضح بطرس كيف أن يسوع كان هو هذا العبد وكان هو المسيا.</w:t>
      </w:r>
      <w:r/>
      <w:r/>
      <w:r/>
    </w:p>
    <w:p>
      <w:pPr>
        <w:pStyle w:val="Heading2"/>
      </w:pPr>
      <w:r>
        <w:t>عَبرانيون</w:t>
      </w:r>
      <w:r/>
    </w:p>
    <w:p>
      <w:r/>
      <w:r>
        <w:t>اسم لأشخاص من نسل إبراهيم. وغالبًا ما كان يُستخدم ككلمة أخرى لليهود. كانت لغة الشعب العبراني تسمى العبرية. وقد كُتب معظم العهد القديم باللغة العبرية. (</w:t>
      </w:r>
      <w:r>
        <w:t>نسل</w:t>
      </w:r>
      <w:r>
        <w:t xml:space="preserve"> و</w:t>
      </w:r>
      <w:r>
        <w:t>يهودي</w:t>
      </w:r>
      <w:r>
        <w:t>)</w:t>
      </w:r>
      <w:r/>
      <w:r/>
      <w:r/>
    </w:p>
    <w:p>
      <w:pPr>
        <w:pStyle w:val="Heading2"/>
      </w:pPr>
      <w:r>
        <w:t>عبيد</w:t>
      </w:r>
      <w:r/>
    </w:p>
    <w:p>
      <w:r/>
      <w:r>
        <w:t>لقد عمل العديد من الناس كعبيد وذلك في الأزمنة والأماكن المسجلة في الكتاب المقدس. وكانت حياة كثير من الشعوب والطريقة التي يعيشون بها تعتمد على العمل الذي يقوم به هؤلاء العبيد. فقد كان من الممكن أن يقوم العبيد بعمل كل وظيفة في البيت تقريبًا. لم يُعّلم كُتاب أسفار الكتاب المقدس الناس بأن يكون لديهم عبيد. بل لقد علّم كُتاب العهد القديم الطريقة التي يجب علي العبيد والسادة أن يعاملوا بها بعضهم البعض. وكان هذا يعتمد على الوصايا في شريعة موسى. فقد كان مسموحًا لجميع العبيد في شعب إسرائيل بالراحة في يوم السبت. كما كان يُسمح لهم بعبادة الله مع الناس الأحرار. كذلك لم يكن مطلوبًا منهم البقاء عبيدًا حتى يموتوا. ولم يكن مُفترضًا أن يُباع شعب الله كعبيد. وقد علّم كتّاب الوحي في العهد الجديد أن العبيد والسادة كانوا أعضاء متساوين في عائلة الله. فقد كانوا يخدمون يسوع ويخدمون بعضهم البعض. كما أن هناك أيضًا معنى روحي لمفهوم العبودية في الكتاب المقدس. فقد وصف كُتّاب الكتاب المقدس البشر بأنهم عبيد للخطية. وهذا يعني أن الخطية هي التي تحكم على جميع البشر وتسيطر عليهم. لكن يسوع يُحرر الناس من كونهم عبيدًا للخطية.</w:t>
      </w:r>
      <w:r/>
      <w:r/>
      <w:r/>
    </w:p>
    <w:p>
      <w:pPr>
        <w:pStyle w:val="Heading2"/>
      </w:pPr>
      <w:r>
        <w:t>عثليا</w:t>
      </w:r>
      <w:r/>
    </w:p>
    <w:p>
      <w:r/>
      <w:r>
        <w:t>حفيدة عمري وأم أخزيا. يُعتقد أنها كانت ابنة أخآب وإيزابل. يُعتقد أنها تزوجت الملك يورام. قتلت عثليا ذكور كل نسل داود الذين كان يمكن أن يصبحوا ملوكًا. فعلت ذلك بعد أن قتل ياهو ابنها أخزيا. تلم ينجُ سوى يوآش. حكمت أثاليا كملكة على المملكة الجنوبية لمدة ست سنوات. وقادت الشعب إلى عبادة البعل. فعلت الكثير من الأشياء الشريرة. قتلها حراس القصر.</w:t>
      </w:r>
      <w:r/>
      <w:r/>
      <w:r/>
    </w:p>
    <w:p>
      <w:pPr>
        <w:pStyle w:val="Heading2"/>
      </w:pPr>
      <w:r>
        <w:t>عثنيئيل</w:t>
      </w:r>
      <w:r/>
    </w:p>
    <w:p>
      <w:r/>
      <w:r>
        <w:t>قريب كالب وأحد القضاة الاثني عشر لإسرائيل. كانت زوجته ابنة كالب عَكْسْة. فاز بمعارك لإسرائيل على ملك أرام النهرين.</w:t>
      </w:r>
      <w:r/>
      <w:r/>
      <w:r/>
    </w:p>
    <w:p>
      <w:pPr>
        <w:pStyle w:val="Heading2"/>
      </w:pPr>
      <w:r>
        <w:t>عَخَان</w:t>
      </w:r>
      <w:r/>
    </w:p>
    <w:p>
      <w:r/>
      <w:r>
        <w:t>رجل إسرائيلي من سبط يهوذا. احتفظ بأشياء من أريحا كان ينبغي أن تُدمر. تسبب هذا في مشاكل لعائلته ولجماعة إسرائيل بأكملها. قُتل عَخَان وجميع أفراد عائلته في وادي عخور. في اللغة العبرية عخور تعني المتاعب.</w:t>
      </w:r>
      <w:r/>
      <w:r/>
      <w:r/>
    </w:p>
    <w:p>
      <w:pPr>
        <w:pStyle w:val="Heading2"/>
      </w:pPr>
      <w:r>
        <w:t>عِرَافَةً</w:t>
      </w:r>
      <w:r/>
    </w:p>
    <w:p>
      <w:r/>
      <w:r>
        <w:t>شخص يتحدث إلى أرواح الموتى لتلقي الرسائل. كانت هذه ممارسة شائعة بين الجماعات الشعبية المحيطة ببني إسرائيل. لم يسمح الله لشعبه أن يفعل ذلك. بدلاً من ذلك كان عليهم أن يصلوا إليه. كان عليهم أن يسترشدوا بكلمة الله وروح الله.</w:t>
      </w:r>
      <w:r/>
      <w:r/>
      <w:r/>
    </w:p>
    <w:p>
      <w:pPr>
        <w:pStyle w:val="Heading2"/>
      </w:pPr>
      <w:r>
        <w:t>عَزْرا</w:t>
      </w:r>
      <w:r/>
    </w:p>
    <w:p>
      <w:r/>
      <w:r>
        <w:t>كاهن قاد مجموعة من اليهود للعودة من بابل إلى أورشليم. كان أيضًا معلمًا للشريعة. كان ابن سرايا. كان من نَسل هارون في سبط لاوي. علّم عزرا اليهود في أورشليم شريعة موسى. كان هذا بعد أن عاشوا في بابل لسنوات عديدة.</w:t>
      </w:r>
      <w:r/>
      <w:r/>
      <w:r/>
    </w:p>
    <w:p>
      <w:pPr>
        <w:pStyle w:val="Heading2"/>
      </w:pPr>
      <w:r>
        <w:t>عشتاروث</w:t>
      </w:r>
      <w:r/>
    </w:p>
    <w:p>
      <w:r/>
      <w:r>
        <w:t>إلهة عبدتها العديد من الجماعات الشعبية في كنعان وما حولها. وكانت تسمى أيضًا عشتار وعشتروت وعشتاروت. وكانت تُعبد كأم لآلهة أخرى من الذكور والإناث.</w:t>
      </w:r>
      <w:r/>
      <w:r/>
      <w:r/>
    </w:p>
    <w:p>
      <w:pPr>
        <w:pStyle w:val="Heading2"/>
      </w:pPr>
      <w:r>
        <w:t>عشور</w:t>
      </w:r>
      <w:r/>
    </w:p>
    <w:p>
      <w:r/>
      <w:r>
        <w:t>كان على شعب إسرائيل أن يقدموا عُشر كل ما لديهم لله. وكان ذلك يشمل كل ما تنتجه أرضهم ومواشيهم. وكان ذلك يساعدهم على تذكّر أن كل شيء كان يخص الله وملكه. كما كان يساعدهم ذلك على تذكّر أن كل ما لديهم هو عطية من الله وإحسان منه. وكذلك لكي يكونوا ممتلئين بالفرح في الأرض التي أعطاها الله لهم. فكانوا يقدمون العُشر من كل شيء إلي الله عن طريق إعطائه إلى الكهنة واللاويين. كما كانوا يشاركونه مع الفقراء والمحتاجين. ولقد استمرت ممارسة تقديم العشور لله من كل شيء لمئات السنين. كما يُطلق على هذه الممارسة أيضًا دفع العُشور. والعديد من المسيحيين يدفعون عُشورهم إلى كنائسهم. كما يمكن أن تكون العشور أي شيء ينتجه عملهم بما في ذلك المال.</w:t>
      </w:r>
      <w:r/>
      <w:r/>
      <w:r/>
    </w:p>
    <w:p>
      <w:pPr>
        <w:pStyle w:val="Heading2"/>
      </w:pPr>
      <w:r>
        <w:t>عصا هارون</w:t>
      </w:r>
      <w:r/>
    </w:p>
    <w:p>
      <w:r/>
      <w:r>
        <w:t>العصا التي استخدمها هارون عندما صنع الله بواسطته آيات وعجائب. وفي وقت لاحق، جعل الله العصا تُخرج فُروخًا وأزهارًا ولوزًا. وهذا يدل على أن الله اختار نسل عائلة هارون لخدمته ككهنة. كانت عصا هارون محفوظة في تابوت العهد.</w:t>
      </w:r>
      <w:r/>
      <w:r/>
      <w:r/>
    </w:p>
    <w:p>
      <w:pPr>
        <w:pStyle w:val="Heading2"/>
      </w:pPr>
      <w:r>
        <w:t>عَماليق</w:t>
      </w:r>
      <w:r/>
    </w:p>
    <w:p>
      <w:r/>
      <w:r>
        <w:t>مجموعة من الناس جنوب كنعان. يُعتقد أنهم من نسل عائلة حفيد عيسو عماليق. كانوا أعداء شعب إسرائيل. هاجموا بني إسرائيل لمئات السنين.</w:t>
      </w:r>
      <w:r/>
      <w:r/>
      <w:r/>
    </w:p>
    <w:p>
      <w:pPr>
        <w:pStyle w:val="Heading2"/>
      </w:pPr>
      <w:r>
        <w:t>عَمانوئيل</w:t>
      </w:r>
      <w:r/>
    </w:p>
    <w:p>
      <w:r/>
      <w:r>
        <w:t>اسم في اللغة العبرية يعني الله معنا. في زمن الملك آحاز، تنبأ إشعياء عن صبي اسمه عمانوئيل. سيكون علامة على أن الله مع المملكة الجنوبية، وأن المملكة الجنوبية سوف تخلُص، وسيتم إنقاذهم من جيوش العدو التي هاجمتهم. كان لنبوءة إشعياء أيضًا معنى مستقبليّ. كتب البشير متى عن هذا في إنجيله. فالله، في المسيح، كان مع شعبه في جسد بشري. فيسوع هو عمانوئيل الذي يخلّص شعب الله من أعداء الخطية والموت.</w:t>
      </w:r>
      <w:r/>
      <w:r/>
      <w:r/>
    </w:p>
    <w:p>
      <w:pPr>
        <w:pStyle w:val="Heading2"/>
      </w:pPr>
      <w:r>
        <w:t>عمل</w:t>
      </w:r>
      <w:r/>
    </w:p>
    <w:p>
      <w:r/>
      <w:r>
        <w:t>بعد أن خلق الله البشر الأوائل، أعطاهم عملًا ليقوموا به. عمل البشر هو أن يكونوا حكامًا لعالم الله (</w:t>
      </w:r>
      <w:r>
        <w:t>حكام</w:t>
      </w:r>
      <w:r>
        <w:t>). هذا العمل بركة للناس. ويشمل زراعة الأرض. ويشمل الطرق العديدة التي يعتني بها الناس بما أعطاهم الله. يريد الله من الناس أن يقتدوا به في العمل والراحة. لا يريد الله أن يكون الناس كسالى. يجب على الناس أن يبذلوا قصارى جهدهم لإعالة أنفسهم وعائلاتهم ومجتمعاتهم.</w:t>
      </w:r>
      <w:r/>
      <w:r/>
      <w:r/>
    </w:p>
    <w:p>
      <w:pPr>
        <w:pStyle w:val="Heading2"/>
      </w:pPr>
      <w:r>
        <w:t>عَمُّونِيِّينَ</w:t>
      </w:r>
      <w:r/>
    </w:p>
    <w:p>
      <w:r/>
      <w:r>
        <w:t>مجموعة من الناس كانوا يعيشون شرق نهر الأردن. كانوا من نسل لوط. كانت الأرض التي يعيشون فيها تُسمى عَمُّون. كانوا يعبدون الإله الكاذب المسمى مُولَكَ.</w:t>
      </w:r>
      <w:r/>
      <w:r/>
      <w:r/>
    </w:p>
    <w:p>
      <w:pPr>
        <w:pStyle w:val="Heading2"/>
      </w:pPr>
      <w:r>
        <w:t>عنيد (صلب الرقبة)</w:t>
      </w:r>
      <w:r/>
    </w:p>
    <w:p>
      <w:r/>
      <w:r>
        <w:t>إنها طريقة لوصف الأشخاص الذين يرفضون الاستماع إلى الله أو طاعته. ويُقدم الكتاب المقدس أمثلة على الأشخاص الذين يختارون أن يكونوا بهذه الطريقة. كما أنه يذكر أمثلة لأشخاص قد قسّي الله قلبهم. لقد حدث ذلك مع فرعون خلال الخروج. كما حدث عندما هاجم الكنعانيون جيش يشوع. إن هذا لا يعني أن الله يتسبب في عدم إيمان بعض الناس به. فلقد أظهر كل من فرعون وجيوش الكنعانيين، أنهم قد رفضوا الإيمان بالله. وكانوا مُصمّمين على مقاومة ورفض ما أراد الله تحقيقه. لكن الله تأكّد من أن ما أراد تحقيقه قد تحقق. وقد استخدم مدى عنادهم ورفضهم كوسيلة لإتمام مقاصده وخططه.</w:t>
      </w:r>
      <w:r/>
      <w:r/>
      <w:r/>
    </w:p>
    <w:p>
      <w:pPr>
        <w:pStyle w:val="Heading2"/>
      </w:pPr>
      <w:r>
        <w:t>عهد</w:t>
      </w:r>
      <w:r/>
    </w:p>
    <w:p>
      <w:r/>
      <w:r>
        <w:t>اتفاق أو مجموعة من الوعود مثل المعاهدة. أبرم شخصان أو مجموعتان اتفاقاً. وكان أحدهما يتمتع بسلطة أكبر من الآخر. وكان الشخص الذي يتمتع بسلطة أقل يحصل على مكافأة مقابل طاعته للمعاهدة أو العهد. كانت المكافأة هي بركات العهد. أما إذا لم يطيعا المعاهدة أو العهد، فستحدث لعنات العهد. كان الناس أو الجماعات التي تعقد العهد يتشاركون في وجبة أو يقدمون ذبيحة. كانوا يكتبون اتفاقهم أمام الشهود. وكان كل منهم يحتفظ بنسخة. هكذا كانت العهود توضع موضع التنفيذ. في الكتاب المقدس، كانت العهود عادةً بين الله وشعبه.</w:t>
      </w:r>
      <w:r/>
      <w:r/>
      <w:r/>
    </w:p>
    <w:p>
      <w:pPr>
        <w:pStyle w:val="Heading2"/>
      </w:pPr>
      <w:r>
        <w:t>عهد جبل سيناء</w:t>
      </w:r>
      <w:r/>
    </w:p>
    <w:p>
      <w:r/>
      <w:r>
        <w:t>اختار الله أن يعمل من خلال شعب إسرائيل في خطته لخلاص العالم. وقد أظهر الله ذلك من خلال صنعه لعهد مع نسل يعقوب. وكان العهد مع أولئك الذين أنقذهم الله من العبودية في مصر. كما كان مع جميع شعب إسرائيل الذين سيولدون بعدهم أيضًا. كان على الشعب أن يحفظ الوصايا العشر مع باقي الوصايا الأخرى التي أعطاها الله لموسى. وكان الله سيمنحهم الصحة، والأمان، والسلام ويُكثّر نسلهم خلال إقامتهم في أرض كنعان. كما كان سيمنحهم ما يكفي من الطعام والشراب. كان سيجعلهم مملكة من الكهنة وأمة مقدسة. ولقد أعطاهم الختان كعلامة لهذا العهد وكذلك يوم السبت. وأقام الله هذا العهد مع شعبه على جبل سيناء. وكان موسى هو الوسيط لهذا العهد.</w:t>
      </w:r>
      <w:r/>
      <w:r/>
      <w:r/>
    </w:p>
    <w:p>
      <w:pPr>
        <w:pStyle w:val="Heading2"/>
      </w:pPr>
      <w:r>
        <w:t>عودة المسيح</w:t>
      </w:r>
      <w:r/>
    </w:p>
    <w:p>
      <w:r/>
      <w:r>
        <w:t>عندما يعود يسوع إلى الأرض ليحكم تمامًا كملك. بعد أن قام من بين الأموات، ذهب ليحكم مع الآب في السماء. عندما يعود، سيعرف جميع الناس أنه الرب والملك. سيوقف يسوع كل الشرور على الأرض. سيجمع السماء والأرض معًا كواحد في ملكوت الله.</w:t>
      </w:r>
      <w:r/>
      <w:r/>
      <w:r/>
    </w:p>
    <w:p>
      <w:pPr>
        <w:pStyle w:val="Heading2"/>
      </w:pPr>
      <w:r>
        <w:t>عيد الأبواق</w:t>
      </w:r>
      <w:r/>
    </w:p>
    <w:p>
      <w:r/>
      <w:r>
        <w:t>اليوم الأول من الشهر السابع. يُنفَخ في قرون الكباش مثل الأبواق. كان ذلك قبل تسعة أيام من اليوم الذي كان تُدفع فيه ثمن الخطايا (عيد الكَفارة). استخدم بنو إسرائيل تلك الأيام للراحة والتفكير في خطاياهم والاعتراف بها. استخدموها للاستعداد ليوم الكَفارة. يسمى هذا العيد الآن رُوش هَاشَنَاه. ويعتبر الآن أول أيام السنة الجديدة عند اليهود.</w:t>
      </w:r>
      <w:r/>
      <w:r/>
      <w:r/>
    </w:p>
    <w:p>
      <w:pPr>
        <w:pStyle w:val="Heading2"/>
      </w:pPr>
      <w:r>
        <w:t>عيد الفصح</w:t>
      </w:r>
      <w:r/>
    </w:p>
    <w:p>
      <w:r/>
      <w:r>
        <w:t>الوقت الذي يحتفل فيه اليهود بكيفية إنقاذ الله لهم من العبودية في مصر. إنها بداية عيد الفطير. يأتي اسم الفصح من شيء حدث قبل الخروج مباشرة. عبور الله عن بيوت بني إسرائيل خلال الضربة العاشرة. هكذا نجا أبكارهم من الملاك المُهلِك خلال تلك الضربة. بعد هذه الضربة سمح فرعون لبني إسرائيل بالخروج من مصر. أعطى الله لبني إسرائيل تعليمات حول كيفية الاحتفال بعيد الفصح كل عام. تضمنت وجبة خاصة مع أطعمة معينة. بعد سنوات عديدة، قُتل يسوع في وقت عيد الفصح.</w:t>
      </w:r>
      <w:r/>
      <w:r/>
      <w:r/>
    </w:p>
    <w:p>
      <w:pPr>
        <w:pStyle w:val="Heading2"/>
      </w:pPr>
      <w:r>
        <w:t>عيد الفطير</w:t>
      </w:r>
      <w:r/>
    </w:p>
    <w:p>
      <w:r/>
      <w:r>
        <w:t>العيد اليهودي الذي كان يستمر لمدة سبعة أيام بعد عيد الفصح. كان الخبز الذي يأكله الإسرائيليون خلال هذا الوقت، خالياً من الخميرة. كان هذا لتذكيرهم بالخروج. فعندما حررهم الله من العبودية في مصر، غادروها بسرعة. لم يكن لديهم وقت لاستخدام الخميرة في خبزهم. كان على ذكور بني إسرائيل السفر إلى خيمة الإجتماع أو الهيكل من أجل هذا العيد.</w:t>
      </w:r>
      <w:r/>
      <w:r/>
      <w:r/>
    </w:p>
    <w:p>
      <w:pPr>
        <w:pStyle w:val="Heading2"/>
      </w:pPr>
      <w:r>
        <w:t>عيد الفوريم</w:t>
      </w:r>
      <w:r/>
    </w:p>
    <w:p>
      <w:r/>
      <w:r>
        <w:t>هو عيد يهودي للإحتفال ولتذكّر النجاة من خطة هامان لإهلاك جميع اليهود. وهو ليس من الأعياد المذكورة في شريعة موسى. فقد بدأ اليهود في الاحتفال به عندما كانت المملكة الفارسية تحكم العالم. ولقد احتفلوا به في اليومين 14 و 15 من الشهر الثاني عشر. وفد سُمي بالفوريم لأن هامان كان قد ألقى قُرعة لتحديد موعد هلاك اليهود. وتعني الكلمة فور في اللغة العبرية قرعة. ولقد أنقذت رسالة إستير ومردخاي اليهود من خطط هامان. فكان العيد وقتًا للإحتفال بفرح من خلال مشاركة الطعام الجيد وتقديم العطايا للفقراء. وقد أصبحت قراءة سفر إستير بصوت عالٍ ممارسة شائعة خلال عيد الفوريم.</w:t>
      </w:r>
      <w:r/>
      <w:r/>
      <w:r/>
    </w:p>
    <w:p>
      <w:pPr>
        <w:pStyle w:val="Heading2"/>
      </w:pPr>
      <w:r>
        <w:t>عِيد المَظَال</w:t>
      </w:r>
      <w:r/>
    </w:p>
    <w:p>
      <w:r/>
      <w:r>
        <w:t>العيد اليهودي الذي يبدأ بعد خمسة أيام من اليوم الذي يُدفَع فيه ثمن الخطايا (عيد الكَفارة). كان الشعب يحتفل بالحصاد وكيف أن الله كان يعولهم ويرزقهم. كان على الذكور من بني إسرائيل السفر إلى خيمة الإجتماع أو الهيكل لحضور هذا العيد. خلال أيام العيد السبعة، كانوا ينامون في مظالٍ. كان هذا ليتذكروا كيف كانوا يعيشون في مَظال أو خيام في الصحراء. كان يجب قراءة شريعة العهد (شريعة موسى) كل سبع سنوات بصوت عالٍ خلال هذا العيد.</w:t>
      </w:r>
      <w:r/>
      <w:r/>
      <w:r/>
    </w:p>
    <w:p>
      <w:pPr>
        <w:pStyle w:val="Heading2"/>
      </w:pPr>
      <w:r>
        <w:t>عِيسو</w:t>
      </w:r>
      <w:r/>
    </w:p>
    <w:p>
      <w:r/>
      <w:r>
        <w:t>الابن الأكبر لإسحق ورفقة وحفيد إبراهيم. كان أخًا توأمًا ليعقوب وكان يُدعى أيضًا أدوم. كان الأدوميون من نَسل عيسو.</w:t>
      </w:r>
    </w:p>
    <w:p>
      <w:r/>
      <w:r/>
      <w:r/>
      <w:r/>
    </w:p>
    <w:p>
      <w:pPr>
        <w:pStyle w:val="Heading2"/>
      </w:pPr>
      <w:r>
        <w:t>غريب (دخيل)</w:t>
      </w:r>
      <w:r/>
    </w:p>
    <w:p>
      <w:r/>
      <w:r>
        <w:t>هو أي شخص لا ينتمي إلى مكان أو إلي جماعة. إن الأشخاص الذين عاشوا في مكان مختلف عن المكان الذي كانت منه عائلاتهم، كانوا يعتبرون غرباء. كذلك الأشخاص الذين أصبحوا جزءًا من جماعة ليست جزءًا من الجماعة التي تنتمي إليها عائلاتهم، كانوا أيضًا يعتبرون غرباء. ولقد اعتبر بنو إسرائيل أي شخص ليس من نسل يعقوب غريبًا. وكان علي الغرباء الذين عاشوا بينهم أن يطيعوا بعض الوصايا من شريعة موسى. وكان بنو إسرائيل الذين لم يتّبعوا شريعة موسى بأمانة غالبًا ما يُعاملون كغرباء. وكان يُطلق عليهم أيضًا الخطاة. وكذلك بنو إسرائيل الذين كانوا نجسين وفقًا لشريعة موسى كانوا يُعاملون مثل غرباء. معظم الغرباء لم يكن بإمكانهم أن يكونوا جزءًا أصيلًا من مجتمعهم. لكن البعض منهم مثل راعوث تم قبولهم تمامًا كأفراد طبيعيين في وسط شعب إسرائيل. كما إن بعض الغرباء كانوا يُعرفون أيضًا بالدخلاء أو الأجانب.</w:t>
      </w:r>
      <w:r/>
      <w:r/>
      <w:r/>
    </w:p>
    <w:p>
      <w:pPr>
        <w:pStyle w:val="Heading2"/>
      </w:pPr>
      <w:r>
        <w:t>غضب الله</w:t>
      </w:r>
      <w:r/>
    </w:p>
    <w:p>
      <w:r/>
      <w:r>
        <w:t>يُعلن الكتاب المقدس أن الله غاضب بسبب الخطية والشر. وهو يُظهر غضبه من خلال إحضار القضاء علي الذين يرفضون التوقف عن صنع الشر. فهو يدين الذين يرفضون التوبة وترك خطاياهم. ولقد شبّه الكتاب المقدس غضب الله بأنه مثل معصرة العنب. ففي معصرة العنب، يتم سحق العنب لصُنع النبيذ. كما يصف كُتّاب أسفار الكتاب المقدس غضب الله بأنه مثل كأس من الخمر. سيشرب هذه الكأس أولئك الذين رفضوا ترك خطاياهم وأعمالهم الشريرة. ولقد كانت هذه تعبيرات وصور تُظهر قضاء ودينونة الله. فقد كانت صورًا توضح كيف يُوقف الله الذين يفعلون الشر وكيف سيعاقبهم. أما أولئك الذين يؤمنون بيسوع فلقد تم تحريرهم من سلطان الخطية والشر. وبسبب هذا، فقد تم إنقاذهم من غضب الله المُعلن ضد الخطية والشر. ونرى في سفر الرؤيا أن غضب الله وغضب الحمل هما نفس الشيء.</w:t>
      </w:r>
      <w:r/>
      <w:r/>
      <w:r/>
    </w:p>
    <w:p>
      <w:pPr>
        <w:pStyle w:val="Heading2"/>
      </w:pPr>
      <w:r>
        <w:t>غَلاطية</w:t>
      </w:r>
      <w:r/>
    </w:p>
    <w:p>
      <w:r/>
      <w:r>
        <w:t>مقاطعة في الأراضي الرومانية في آسيا الصغرى، تقع اليوم في تركيا. زار بولس عدة مدن في غلاطية وساعد في تأسيس عدة كنائس هناك. كُتبت رسالته إلى غلاطية لتلك الكنائس.</w:t>
      </w:r>
      <w:r/>
      <w:r/>
      <w:r/>
    </w:p>
    <w:p>
      <w:pPr>
        <w:pStyle w:val="Heading2"/>
      </w:pPr>
      <w:r>
        <w:t>غمالائيل</w:t>
      </w:r>
      <w:r/>
    </w:p>
    <w:p>
      <w:r/>
      <w:r>
        <w:t>فرّيسي وحاخام كان عضوًا حكيمًا ومحترمًا في مجمع السنهدريم. درس بولس الرسول الشريعة اليهودية مع غمالائيل قبل أن يتبع يسوع.</w:t>
      </w:r>
      <w:r/>
      <w:r/>
      <w:r/>
    </w:p>
    <w:p>
      <w:pPr>
        <w:pStyle w:val="Heading2"/>
      </w:pPr>
      <w:r>
        <w:t>غيور</w:t>
      </w:r>
      <w:r/>
    </w:p>
    <w:p>
      <w:r/>
      <w:r>
        <w:t>إحدى الطرق التي يصف الله بها نفسه. إنه لا يغار بالطريقة الخاطئة التي يمكن أن يغار بها البشر. يمكن للبشر أن يغاروا من الآخرين الذين لديهم شيء هم أنفسهم يحتاجونه أو يريدونه. يغار الله عندما يعبد البشر آلهة كاذبة. هذا لأنه هو الإله الحقيقي الوحيد. هو الوحيد الذي يستحق أن يُعبد.</w:t>
      </w:r>
      <w:r/>
      <w:r/>
      <w:r/>
    </w:p>
    <w:p>
      <w:pPr>
        <w:pStyle w:val="Heading2"/>
      </w:pPr>
      <w:r>
        <w:t>فارس</w:t>
      </w:r>
      <w:r/>
    </w:p>
    <w:p>
      <w:r/>
      <w:r>
        <w:t>مملكة في المنطقة المعروفة الآن باسم إيران. أصبحت حكومة قوية حكمت العديد من الأمم والشعوب الأخرى. كان العديد من الفرس من الشعوب المسماة الماديون. كانت شوشن إحدى عواصمهم. وكان كورش، وداريوس وزوركسيز، وأرتحشستا ملوكًا لبلاد فارس. سيطرت الحكومة اليونانية على فارس في عام 333 قبل الميلاد.</w:t>
      </w:r>
      <w:r/>
      <w:r/>
      <w:r/>
    </w:p>
    <w:p>
      <w:pPr>
        <w:pStyle w:val="Heading2"/>
      </w:pPr>
      <w:r>
        <w:t>فَائِقِي الرُسُلِ</w:t>
      </w:r>
      <w:r/>
    </w:p>
    <w:p>
      <w:r/>
      <w:r>
        <w:t>ما أطلقه بولس على بعض القادة اليهود. عارض هؤلاء القادة عمله في الكنائس التي ساعد في إنشائها. بالمقارنة مع بولس، كانوا يبدون أقوياء وناجحين وأصحاء وأغنياء. لقد قالوا أكاذيب عن بولس وادعوا أنه كان دائمًا يسبب المتاعب. لقد استغلوا المؤمنين الجدد ولم يخدموا الناس بمحبة. تظاهروا بخدمة الله لكنهم كانوا في الحقيقة يخدمون الشيطان بفعل الشر.</w:t>
      </w:r>
      <w:r/>
      <w:r/>
      <w:r/>
    </w:p>
    <w:p>
      <w:pPr>
        <w:pStyle w:val="Heading2"/>
      </w:pPr>
      <w:r>
        <w:t>فُجَّارِ</w:t>
      </w:r>
      <w:r/>
    </w:p>
    <w:p>
      <w:r/>
      <w:r>
        <w:t>الناس الذين لا يعيشون بالطريقة التي يريد الله أن يعيش بها البشر. إنهم لا يحبون الله ولا يعبدونه ولا يطيعونه. إنهم يعبدون آلهة كاذبة. يحاولون الحصول على ما هو أفضل لأنفسهم ولا يخدمون الآخرين. يحاولون أيضًا أن يجعلوا الآخرين يتوقفون عن تبعية الله وطرقه. يريد الله من الأشرار أن يبتعدوا عن الخطية وأن يرجعوا إلى طرقه. سيقيم الله الأشرار من بين الأموات، وسوف يُدينهم.</w:t>
      </w:r>
      <w:r/>
      <w:r/>
      <w:r/>
    </w:p>
    <w:p>
      <w:pPr>
        <w:pStyle w:val="Heading2"/>
      </w:pPr>
      <w:r>
        <w:t>فِدية</w:t>
      </w:r>
      <w:r/>
    </w:p>
    <w:p>
      <w:r/>
      <w:r>
        <w:t>استرداد شيء أو شخص ما تم فقده أو بيعه. ويتم ذلك عن طريق دفع ثمن الشيء أو الشخص. كلمة أخرى لهذا الأمر هي الاسترداد. يُطلق على الشخص الذي يشتري الشيء أو الشخص الذي يشتري الشيء أو الشخص الفادي. اشترى الله بني إسرائيل عندما كانوا عبيدًا في مصر. هذا يدل على أنه كان فاديهم. عندما مات يسوع على الصليب، دفع الثمن ليشتري جميع الخطاة. إنه يفدي كل من يثق به. إنه يفديهم من قوة الخطية والموت والشر.</w:t>
      </w:r>
      <w:r/>
      <w:r/>
      <w:r/>
    </w:p>
    <w:p>
      <w:pPr>
        <w:pStyle w:val="Heading2"/>
      </w:pPr>
      <w:r>
        <w:t>فرز (تقديس)</w:t>
      </w:r>
      <w:r/>
    </w:p>
    <w:p>
      <w:r/>
      <w:r>
        <w:t>في العهد القديم كان هناك معنيان للتقديس. المعنى الأول كان للأشخاص والكهنة والأنبياء والأشياء التي تم فرزها. الناس والكهنة والأنبياء يمكن أن يُفرزوا لخدمة الله بطرق خاصة. أشياء مثل الحيوانات والأراضي والأشياء يمكن أيضًا أن تَتقدس للرب. هذا يعني أنها لم تكن تُستخدم بالطريقة العادية، كان يجب استخدامها فقط بطرق خاصة لخدمة الله. كان المعنى الثاني هو عندما كان الناس أو الأشياء مُفرزين للهلاك. كانت هذه الطريقة التي يُدين الله بها الناس على أعمالهم الشريرة.</w:t>
      </w:r>
      <w:r/>
      <w:r/>
      <w:r/>
    </w:p>
    <w:p>
      <w:pPr>
        <w:pStyle w:val="Heading2"/>
      </w:pPr>
      <w:r>
        <w:t>فرعون</w:t>
      </w:r>
      <w:r/>
    </w:p>
    <w:p>
      <w:r/>
      <w:r>
        <w:t>لقب الحاكم صاحب أكبر سلطة في مصر. ذُكر العديد من الفراعنة المختلفين في الكتاب المقدس.</w:t>
      </w:r>
      <w:r/>
      <w:r/>
      <w:r/>
    </w:p>
    <w:p>
      <w:pPr>
        <w:pStyle w:val="Heading2"/>
      </w:pPr>
      <w:r>
        <w:t>فِرِيجِيَّة</w:t>
      </w:r>
      <w:r/>
    </w:p>
    <w:p>
      <w:r/>
      <w:r>
        <w:t>قطاع في الأراضي الرومانية في آسيا الصغرى بالقرب من غلاطية.</w:t>
      </w:r>
      <w:r/>
      <w:r/>
      <w:r/>
    </w:p>
    <w:p>
      <w:pPr>
        <w:pStyle w:val="Heading2"/>
      </w:pPr>
      <w:r>
        <w:t>فلسطينيون</w:t>
      </w:r>
      <w:r/>
    </w:p>
    <w:p>
      <w:r/>
      <w:r>
        <w:t>سكان من نسل حام. عاشوا في جنوب كنعان على طول ساحل البحر الأبيض المتوسط. عملوا في بعض الأحيان مع نسل إبراهيم. وفي معظم الأوقات كانوا في حالة حرب مع أمة إسرائيل.</w:t>
      </w:r>
      <w:r/>
      <w:r/>
      <w:r/>
    </w:p>
    <w:p>
      <w:pPr>
        <w:pStyle w:val="Heading2"/>
      </w:pPr>
      <w:r>
        <w:t>فُلك نوح</w:t>
      </w:r>
      <w:r/>
    </w:p>
    <w:p>
      <w:r/>
      <w:r>
        <w:t>السفينة الكبيرة التي أعطى الله لنوح تعليمات ببنائها. أبقى الله الناس والحيوانات في السفينة بأمان أثناء الطوفان.</w:t>
      </w:r>
      <w:r/>
      <w:r/>
      <w:r/>
    </w:p>
    <w:p>
      <w:pPr>
        <w:pStyle w:val="Heading2"/>
      </w:pPr>
      <w:r>
        <w:t>فِلِيمون</w:t>
      </w:r>
      <w:r/>
    </w:p>
    <w:p>
      <w:r/>
      <w:r>
        <w:t>مسيحي ثري في كولوسي كان صديقًا لبولس وعمل معه. يُعتقد أن أبفيّة كانت زوجة فليمون وكان أرخبّس ابنهما. وكان في بيته كنيسة. كان يملك عبدًا اسمه أنسيمس. الرسالة التي كتبها بولس إليه عن أنسيمس تدعى الرسالة إلى فليمون.</w:t>
      </w:r>
      <w:r/>
      <w:r/>
      <w:r/>
    </w:p>
    <w:p>
      <w:pPr>
        <w:pStyle w:val="Heading2"/>
      </w:pPr>
      <w:r>
        <w:t>في اسم يسوع</w:t>
      </w:r>
      <w:r/>
    </w:p>
    <w:p>
      <w:r/>
      <w:r>
        <w:t>يمكن للناس أن يفعلوا شيئًا باسم شخص آخر. فعندما يفعلون ذلك، فهذا يعني أنهم يفعلون ذلك بسلطان ذلك الشخص، كما لو أن ذلك الشخص الآخر هو من يقوم بذلك. صلى التلاميذ وتكلموا وتصرفوا باسم يسوع. أظهر هذا أنهم يؤمنون أن يسوع له سلطان كامل في السماء وعلى الأرض. كما أظهر أيضًا أنهم كانوا يقومون بالعمل الذي علّمهم يسوع القيام به. اعتمد الناس باسم يسوع، وهذا يعني أنهم خضعوا للمعمودية لأنهم آمنوا بيسوع. أظهرت معموديتهم أنهم كانوا ملتزمين تمامًا باتباع يسوع.</w:t>
      </w:r>
      <w:r/>
      <w:r/>
      <w:r/>
    </w:p>
    <w:p>
      <w:pPr>
        <w:pStyle w:val="Heading2"/>
      </w:pPr>
      <w:r>
        <w:t>فيلادلفيا</w:t>
      </w:r>
      <w:r/>
    </w:p>
    <w:p>
      <w:r/>
      <w:r>
        <w:t>مدينة مهمة في الأراضي الرومانية في آسيا. هي مدينة أكشهير في تركيا اليوم.</w:t>
      </w:r>
      <w:r/>
      <w:r/>
      <w:r/>
    </w:p>
    <w:p>
      <w:pPr>
        <w:pStyle w:val="Heading2"/>
      </w:pPr>
      <w:r>
        <w:t>فيلبُّس</w:t>
      </w:r>
      <w:r/>
    </w:p>
    <w:p>
      <w:r/>
      <w:r>
        <w:t>أحد القادة السبعة الذين اختارهم المؤمنون في أورشليم ليكون شماسًا. كان يتأكد من أن جميع المؤمنين لديهم ما يكفي من الطعام. يختلف فيلبس هذا عن فيلبس الذي كان أحد تلاميذ يسوع الاثني عشر. نشر الرسالة عن يسوع في العديد من الناس والأماكن. كانت بناته الأربع نبيات.</w:t>
      </w:r>
      <w:r/>
      <w:r/>
      <w:r/>
    </w:p>
    <w:p>
      <w:pPr>
        <w:pStyle w:val="Heading2"/>
      </w:pPr>
      <w:r>
        <w:t>فِيلِبِّي</w:t>
      </w:r>
      <w:r/>
    </w:p>
    <w:p>
      <w:r/>
      <w:r>
        <w:t>مدينة يونانية في إقليم مكدونية الروماني. كانت في المنطقة التي تعرف الآن بشمال اليونان. سافر بولس إليها في رحلته الثانية. كانت أول مدينة في أوروبا يتم فيها مشاركة الأخبار السارة عن يسوع. كانت رسالة بولس إلى أهل فيلبي موجهة إلى الكنيسة هناك.</w:t>
      </w:r>
      <w:r/>
      <w:r/>
      <w:r/>
    </w:p>
    <w:p>
      <w:pPr>
        <w:pStyle w:val="Heading2"/>
      </w:pPr>
      <w:r>
        <w:t>فِينحاس</w:t>
      </w:r>
      <w:r/>
    </w:p>
    <w:p>
      <w:r/>
      <w:r>
        <w:t>ابن ألعازار وحفيد هارون. قتل رجلاً إسرائيلياً كان غير مخلص لله. عندما فعل ذلك، أوقف الله الوباء في بَعْل فغور. عقد الله عهد سلام مع فِينحاس والأبناء الذين ولدوا بعده.</w:t>
      </w:r>
      <w:r/>
      <w:r/>
      <w:r/>
    </w:p>
    <w:p>
      <w:pPr>
        <w:pStyle w:val="Heading2"/>
      </w:pPr>
      <w:r>
        <w:t>قَادَشَ بَرْنِيع</w:t>
      </w:r>
      <w:r/>
    </w:p>
    <w:p>
      <w:r/>
      <w:r>
        <w:t>منطقة تقع جنوب غرب البحر الميت في صحراء صين. خيم بنو إسرائيل هناك أثناء سفرهم من مصر إلى كنعان. من هناك رفض بنو إسرائيل دخول كنعان. قادش هو المكان الذي ماتت فيه مريم أخت موسى. وهو أيضًا المكان الذي عصى فيه موسى الله بضرب الصخرة للحصول على الماء.</w:t>
      </w:r>
      <w:r/>
      <w:r/>
      <w:r/>
    </w:p>
    <w:p>
      <w:pPr>
        <w:pStyle w:val="Heading2"/>
      </w:pPr>
      <w:r>
        <w:t>قاضي</w:t>
      </w:r>
      <w:r/>
    </w:p>
    <w:p>
      <w:r/>
      <w:r>
        <w:t>قائد مخوّل له اتخاذ القرارات المناسبة بشأن اللوائح والقوانين. كان لكل جماعة في إسرائيل قضاة محليون. كان هناك أيضًا قضاة في خيمة الإجتماع والهيكل يتخذون قرارات بشأن القضايا التي كانت صعبة للغاية بالنسبة للقضاة المحليين. ساعد اللاويون القضاة في اتخاذ قراراتهم. عمل الملوك في إسرائيل أيضًا كقضاة باتخاذ قرارات بشأن بعض القضايا. كان على القضاة دائمًا أن يفعلوا ما هو صحيح وعادل. وكان على الشعب احترامهم وطاعة قراراتهم.</w:t>
      </w:r>
      <w:r/>
      <w:r/>
      <w:r/>
    </w:p>
    <w:p>
      <w:pPr>
        <w:pStyle w:val="Heading2"/>
      </w:pPr>
      <w:r>
        <w:t>قانا الجليل</w:t>
      </w:r>
      <w:r/>
    </w:p>
    <w:p>
      <w:r/>
      <w:r>
        <w:t>بلدة في الجليل. وقعت فيها اثنتان من الآيات السبع في إنجيل يوحنا. كان نثنائيل تلميذ يسةع من قانا.</w:t>
      </w:r>
      <w:r/>
      <w:r/>
      <w:r/>
    </w:p>
    <w:p>
      <w:pPr>
        <w:pStyle w:val="Heading2"/>
      </w:pPr>
      <w:r>
        <w:t>قايين</w:t>
      </w:r>
      <w:r/>
    </w:p>
    <w:p>
      <w:r/>
      <w:r>
        <w:t>الابن الأكبر لآدم وحواء. كان مزارعاً. قدم قرباناً لم يرضي الله. قتل أخاه هابيل. كانت الأرض التي قتل فيها هابيل شاهدة عليه. حقق الله العدالة بمعاقبة قايين. لم يعد بإمكانه أن يعيش في مكان واحد أو أن يكون مزارعًا. حمى الله قايين من أن يقتله أناس آخرون.</w:t>
      </w:r>
      <w:r/>
      <w:r/>
      <w:r/>
    </w:p>
    <w:p>
      <w:pPr>
        <w:pStyle w:val="Heading2"/>
      </w:pPr>
      <w:r>
        <w:t>قُبرص</w:t>
      </w:r>
      <w:r/>
    </w:p>
    <w:p>
      <w:r/>
      <w:r>
        <w:t>جزيرة كبيرة في البحر الأبيض المتوسط غرب سوريا وجنوب تركيا. ذكر الأنبياء في العهد القديم قبرص. كانت الجزيرة مهمة في رحلة بولس الأولى لمشاركة الأخبار السارة. كان المؤمنان برنابا ومَنَاسُون من قبرص.</w:t>
      </w:r>
      <w:r/>
      <w:r/>
      <w:r/>
    </w:p>
    <w:p>
      <w:pPr>
        <w:pStyle w:val="Heading2"/>
      </w:pPr>
      <w:r>
        <w:t>قبل الميلاد</w:t>
      </w:r>
      <w:r/>
    </w:p>
    <w:p>
      <w:r/>
      <w:r>
        <w:t>طريقة لوصف كل السنوات التي سبقت ميلاد يسوع. قبل الميلاد تعني قبل المسيح.</w:t>
      </w:r>
      <w:r/>
      <w:r/>
      <w:r/>
    </w:p>
    <w:p>
      <w:pPr>
        <w:pStyle w:val="Heading2"/>
      </w:pPr>
      <w:r>
        <w:t>قتل</w:t>
      </w:r>
      <w:r/>
    </w:p>
    <w:p>
      <w:r/>
      <w:r>
        <w:t>هو قتل شخص ما عن عمد وبدون موافقة أو سماح من الله. وهذا ما كان يُعتبر جريمة قتل في العهد القديم. لقد كان خطأً ولم يكن مسموحًا به. ولقد أوضح عهد الله مع نوح ذلك وأيضًا فعلت الوصايا العشر. كانت إراقة دم إنسان على الأرض من التعبيرات التي تشير إلى جريمة القتل، . وهذا الدم المسفوك كان يُنجّس الأرض. كما كان يصرخ إلى الله. وكان هذا يعني أن الدم كان شاهدًا ضد القاتل. وقد أظهر أن هناك حاجة لتحقيق العدل. فكان يجب إعدام القاتل. وكان ذلك هو ما يعيد العدل إلى الناس وإلى الأرض. وفي العهد الجديد، علّم يسوع أن القتل يعني أكثر من مجرد قتل شخص. فقد كانت كراهية شخص ما عبارة عن خطية شديدة التأثير مثل ارتكاب جريمة قتل.</w:t>
      </w:r>
      <w:r/>
      <w:r/>
      <w:r/>
    </w:p>
    <w:p>
      <w:pPr>
        <w:pStyle w:val="Heading2"/>
      </w:pPr>
      <w:r>
        <w:t>قُدس الأقداس</w:t>
      </w:r>
      <w:r/>
    </w:p>
    <w:p>
      <w:r/>
      <w:r>
        <w:t>الغرفة التي كان يُحفظ فيها تابوت العهد (</w:t>
      </w:r>
      <w:r>
        <w:t>تابوت العهد</w:t>
      </w:r>
      <w:r>
        <w:t>). كانت هذه الغرفة في البداية في خيمة الإجتماع ثم في الهيكل. كان الله حاضرًا بين بني إسرائيل هناك. كان هناك حِجاب سميك يفصلها عن بقية الخيمة أو الهيكل. كان الحِجاب علامة على مدى إنفصال البشر عن الله. إذا تخطى الناس الحِجاب فسيموتون. كان رئيس الكهنة فقط هو الذي يستطيع الدخول إلى قدس الأقداس. كان يفعل ذلك مرة واحدة في السنة. عندما مات يسوع، انشق حِجاب قدس الأقداس. كانت تلك علامة على أن موت يسوع جعل الناس قريبين من الله مرة أخرى.</w:t>
      </w:r>
      <w:r/>
      <w:r/>
      <w:r/>
    </w:p>
    <w:p>
      <w:pPr>
        <w:pStyle w:val="Heading2"/>
      </w:pPr>
      <w:r>
        <w:t>قُدس/ قداسة</w:t>
      </w:r>
      <w:r/>
    </w:p>
    <w:p>
      <w:r/>
      <w:r>
        <w:t>أن نكون منفصلين عن بعضنا البعض. الله قدوس. هذا يعني أنه مختلف عن كل شيء آخر موجود. في الكتاب المقدس كانت بعض الأماكن مقدسة. كان هذا لأن الناس كانوا يدركون أن الله موجود هناك. كانت بعض الأشياء مقدسة. هذا يعني أنها كانت تستخدم بطرق خاصة لعبادة الله. عكس المقدس هو غير مقدس أو شرير. الأشياء غير المقدسة لا يمكن أن تكون في حضرة الله.</w:t>
      </w:r>
      <w:r/>
      <w:r/>
      <w:r/>
    </w:p>
    <w:p>
      <w:pPr>
        <w:pStyle w:val="Heading2"/>
      </w:pPr>
      <w:r>
        <w:t>قُرعة</w:t>
      </w:r>
      <w:r/>
    </w:p>
    <w:p>
      <w:r/>
      <w:r>
        <w:t>عملية لمساعدة الناس على اتخاذ قرار بشأن شيء ما. كانت شائعة جدًا بين الشعوب التي عاشت حول بني إسرائيل. سمح الله لشعبه باستخدام هذه الممارسة. لا يُعرف بالضبط ماذا كان الناس يفعلون عندما كانوا يلقون بالقُرعة. كان بنو إسرائيل يثقون في أن الله أرشدهم إلى اتخاذ خيارات حكيمة من خلال القُرعة.</w:t>
      </w:r>
      <w:r/>
      <w:r/>
      <w:r/>
    </w:p>
    <w:p>
      <w:pPr>
        <w:pStyle w:val="Heading2"/>
      </w:pPr>
      <w:r>
        <w:t>قَرِيب</w:t>
      </w:r>
      <w:r/>
    </w:p>
    <w:p>
      <w:r/>
      <w:r>
        <w:t>في جميع أنحاء الكتاب المقدس، القريب هو وسيلة للحديث عن الآخرين. كان الناس من نسل يعقوب يفهمون أن جميع بني إسرائيل الآخرين هم أقربائهم. كانوا يعاملونهم أفضل من معاملتهم للغرباء (الذين هم من الخارج). (</w:t>
      </w:r>
      <w:r>
        <w:t>الغرباء</w:t>
      </w:r>
      <w:r>
        <w:t>) في العهد الجديد، علّم يسوع أن جميع البشر هم أقارب لبعضهم البعض. يجب معاملة جميع الناس بالمحبة والاحترام.</w:t>
      </w:r>
      <w:r/>
      <w:r/>
      <w:r/>
    </w:p>
    <w:p>
      <w:pPr>
        <w:pStyle w:val="Heading2"/>
      </w:pPr>
      <w:r>
        <w:t>قصيدة (شعر)</w:t>
      </w:r>
      <w:r/>
    </w:p>
    <w:p>
      <w:r/>
      <w:r>
        <w:t>إنها طريقة للتحدث أو الكتابة يمكن أن تكون مثل الغناء. وغالبًا لا تصف القصائد الأشياء بشكل مباشر. بل إنها ترسم صورًا وإشارات بالكلمات. وهي بدورها تساعد الناس على فهم ما يقوله المتحدث أو الكاتب. تصف القصائد شيئًا من خلال شرح كيف يشبه شيئًا آخر. يشمل الكتاب المقدس العديد من القصائد المكتوبة باللغة العبرية. العديد من هذه القصائد كانت تُقال وتُكتب سطرين في كل مرة. كان السطر الأول يشارك فكرة ما. ثم يكمل السطر الثاني تلك الفكرة. وقد كان يفعل ذلك من خلال مشاركة نفس الفكرة مرة أخرى ولكن بطريقة جديدة أو مختلفة. وكان ذلك يساعد الناس على فهم وتذكر ما يريد المتحدث أو الكاتب قوله.</w:t>
      </w:r>
      <w:r/>
      <w:r/>
      <w:r/>
    </w:p>
    <w:p>
      <w:pPr>
        <w:pStyle w:val="Heading2"/>
      </w:pPr>
      <w:r>
        <w:t>قصيدة أبجدية</w:t>
      </w:r>
      <w:r/>
    </w:p>
    <w:p>
      <w:r/>
      <w:r>
        <w:t>قصيدة يبدأ كل سطر أو مقطع فيها بحرف مختلف من الحروف الأبجدية. يبدأ السطر الأول أو المقطع الأول بالحرف الأول من الأبجدية. ويبدأ السطر أو المقطع الثاني بالحرف الثاني. يستمر هذا النمط حتى نهاية الحروف الأبجدية. كانت القصائد الأبجدية شائعة في اللغة العبرية. (</w:t>
      </w:r>
      <w:r>
        <w:t>قصيدة</w:t>
      </w:r>
      <w:r>
        <w:t>)</w:t>
      </w:r>
      <w:r/>
      <w:r/>
      <w:r/>
    </w:p>
    <w:p>
      <w:pPr>
        <w:pStyle w:val="Heading2"/>
      </w:pPr>
      <w:r>
        <w:t>قضاة إسرائيل الاثني عشر</w:t>
      </w:r>
      <w:r/>
    </w:p>
    <w:p>
      <w:r/>
      <w:r>
        <w:t>سُمي 12 قائدًا في سفر القضاة قضاة. شمل عملهم أكثر من عمل القضاة الذين اتخذوا قرارات بشأن القوانين. كانوا قادة عسكريين حاربوا أعداء إسرائيل. استخدمهم الله لإنقاذ شعبه من المعاملة السيئة. خدم هؤلاء القادة في مناطق مختلفة من إسرائيل وبين القبائل المختلفة بعد وفاة يشوع. لم يقودوا جميع الأسباط الاثني عشر في وقت واحد. كان هؤلاء القادة الاثني عشر هم عثنيئيل، وإهود، وشمجر، ودبورة، وجدعون، وتولع، ويائير، ويفتاح، وإبصان، وإيلون، وعبدون، وشمشون. كما حكم قادة آخرون مثل صموئيل كقضاة بهذه الطريقة.</w:t>
      </w:r>
      <w:r/>
      <w:r/>
      <w:r/>
    </w:p>
    <w:p>
      <w:pPr>
        <w:pStyle w:val="Heading2"/>
      </w:pPr>
      <w:r>
        <w:t>قلب</w:t>
      </w:r>
      <w:r/>
    </w:p>
    <w:p>
      <w:r/>
      <w:r>
        <w:t>هناك معنيان لكلمة قلب في الكتاب المقدس. المعنى الأول هو الجزء من الجسم الذي ينبض داخل الصدر. المعنى الثاني هو الجزء الروحي من الإنسان حيث الشعور بالمشاعر. إنه المكان الذي يتخذون فيه قراراتهم بشأن ما يفعلونه ومن يعبدون. يعرف الله قلب كل شخص. إنه يعرف ما يفكرون فيه ويشعرون به والأسباب التي تجعلهم يتخذون قراراتهم. على شعب الله أن يخدموا الله من كل قلوبهم. هذا يعني أنهم يجب أن يكونوا ملتزمين تمامًا بالعيش وفقًا لطرق الله.</w:t>
      </w:r>
      <w:r/>
      <w:r/>
      <w:r/>
    </w:p>
    <w:p>
      <w:pPr>
        <w:pStyle w:val="Heading2"/>
      </w:pPr>
      <w:r>
        <w:t>قُورَح</w:t>
      </w:r>
      <w:r/>
    </w:p>
    <w:p>
      <w:r/>
      <w:r>
        <w:t>رجل وُلد عبدًا عبرانيًا في مصر. كان من سبط لاوي ولكنه لم يكن من نسل هارون. قاد العديد من الناس لمعارضة موسى وهارون في البرية. أهلكه الله هو وأتباعه. لاحقًا خدم بعض الناس من نسله الله بأمانة. وشمل ذلك النبي صموئيل ورجالاً عُرفوا باسم بنو قورح. قادوا إسرائيل في عبادة الله بالمزامير.</w:t>
      </w:r>
      <w:r/>
      <w:r/>
      <w:r/>
    </w:p>
    <w:p>
      <w:pPr>
        <w:pStyle w:val="Heading2"/>
      </w:pPr>
      <w:r>
        <w:t>قيامة</w:t>
      </w:r>
      <w:r/>
    </w:p>
    <w:p>
      <w:r/>
      <w:r>
        <w:t>القيامة من الأموات ليحيا الشخص من جديد. اختلف اليهود حول ما إذا كانت هناك قيامة بعد موت الناس أم لا. أعاد يسوع بعض الناس إلى الحياة مرة أخرى بعد موتهم. ومع ذلك لم يعش هؤلاء الناس إلى الأبد. لقد ماتوا مرة أخرى فيما بعد. ليس هذا ما حدث ليسوع. في قيامة يسوع، أقامه الله من بين الأموات ليحيا إلى الأبد. لم يمت مرة أخرى. سيُعيد الله يومًا ما جميع الناس الذين ماتوا إلى الحياة.</w:t>
      </w:r>
      <w:r/>
      <w:r/>
      <w:r/>
    </w:p>
    <w:p>
      <w:pPr>
        <w:pStyle w:val="Heading2"/>
      </w:pPr>
      <w:r>
        <w:t>قَيصَر</w:t>
      </w:r>
      <w:r/>
    </w:p>
    <w:p>
      <w:r/>
      <w:r>
        <w:t>لقب الحاكم الذي يتمتع بأكبر قدر من السلطة في الأراضي التي تسيطر عليها الحكومة الرومانية. كان يوليوس قيصر أول من استخدم هذا اللقب. استخدمه أيضًا الحكام الذين جاءوا بعده. كان القياصرة بعد يوليوس أباطرة روما. عامل جميع القياصرة تقريبًا الشعب الذي حكموه معاملة سيئة للغاية. كان القيصر أغسطس هو الإمبراطور عندما وُلد يسوع. كان الرومان يعبدون الإمبراطور باعتباره ربًا وابن الآلهة. أولئك الذين رفضوا عبادة الإمبراطور عوملوا معاملة سيئة. لم يُسمح لهم بالبيع والشراء في السوق. كان إعلان أن يسوع هو الرب وابن الله يتحدى سلطة حاكم روما.</w:t>
      </w:r>
      <w:r/>
      <w:r/>
      <w:r/>
    </w:p>
    <w:p>
      <w:pPr>
        <w:pStyle w:val="Heading2"/>
      </w:pPr>
      <w:r>
        <w:t>قَيْصَرِيَّةِ</w:t>
      </w:r>
      <w:r/>
    </w:p>
    <w:p>
      <w:r/>
      <w:r>
        <w:t>عاصمة إقليم يهودا الروماني في إسرائيل. كانت على ساحل البحر الأبيض المتوسط. قام هيرودس الكبير ببناء المدينة.</w:t>
      </w:r>
      <w:r/>
      <w:r/>
      <w:r/>
    </w:p>
    <w:p>
      <w:pPr>
        <w:pStyle w:val="Heading2"/>
      </w:pPr>
      <w:r>
        <w:t>كالب</w:t>
      </w:r>
      <w:r/>
    </w:p>
    <w:p>
      <w:r/>
      <w:r>
        <w:t>رجل وُلد عبدًا في مصر ودخل كنعان مع بني إسرائيل. لم يكن من نسل يعقوب. كان الجاسوس من سبط يهوذا الذي استكشف أرض كنعان. عاد بتقرير جيد. أطاع كالب الله طاعة كاملة.</w:t>
      </w:r>
      <w:r/>
      <w:r/>
      <w:r/>
    </w:p>
    <w:p>
      <w:pPr>
        <w:pStyle w:val="Heading2"/>
      </w:pPr>
      <w:r>
        <w:t>كامل</w:t>
      </w:r>
      <w:r/>
    </w:p>
    <w:p>
      <w:r/>
      <w:r>
        <w:t>تعني الكلمة اليونانية لكلمة "كامل" مثالي أو مكتمل. إنها تعني أنه لا ينقصه شيء وأن شيئًا ما قد وصل إلى النمو الكامل.</w:t>
      </w:r>
      <w:r/>
      <w:r/>
      <w:r/>
    </w:p>
    <w:p>
      <w:pPr>
        <w:pStyle w:val="Heading2"/>
      </w:pPr>
      <w:r>
        <w:t>كاهن</w:t>
      </w:r>
      <w:r/>
    </w:p>
    <w:p>
      <w:r/>
      <w:r>
        <w:t>هو الشخص الذي يكون عمله مساعدة الناس على العبادة. في عهد جبل سيناء، أعطى الله وصايا بخصوص الكهنة. فكانوا يساعدون الناس على عبادة الله ويعلمونهم وصايا الله. وكانوا رجالاً من نسل هارون وقاموا بخدمة الله الحقيقي فقط (</w:t>
      </w:r>
      <w:r>
        <w:t>اللاويون</w:t>
      </w:r>
      <w:r>
        <w:t xml:space="preserve">, </w:t>
      </w:r>
      <w:r>
        <w:t>هارون</w:t>
      </w:r>
      <w:r>
        <w:t>). وقد خدموه في خيمة الاجتماع ثم لاحقاً في الهيكل. ولقد كانوا يقدّمون الذبائح لله نيابة عن الناس. كما كانوا يتّبعون فرائض وممارسات خاصة حتى يصيروا طاهرين ومُقدّسين. وهذا أعطاهم الفرصة للاقتراب من المُقدّسات. كما سمح لهم بأن يكونوا قريبين من الله في خيمة الاجتماع أو الهيكل. الأشخاص الذين لم يكونوا من الكهنة، لم يُسمح لهم بفعل تلك الأشياء. وقد قال الله أيضاً إن جميع شعب إسرائيل كانوا كهنة. لكن هذا لا يعني أنهم جميعاً يخدموه في خيمة الاجتماع أو الهيكل. بل يعني أن كل إسرائيلي يمكنه معرفة الله عن قرب. وأن كل إسرائيلي يمكنه خدمته وعبادته.</w:t>
      </w:r>
      <w:r/>
      <w:r/>
      <w:r/>
    </w:p>
    <w:p>
      <w:pPr>
        <w:pStyle w:val="Heading2"/>
      </w:pPr>
      <w:r>
        <w:t>كائنات روحية</w:t>
      </w:r>
      <w:r/>
    </w:p>
    <w:p>
      <w:r/>
      <w:r>
        <w:t>كائنات ليس لها أجساد مثل أجساد البشر أو المخلوقات الأخرى على الأرض. يُطلق عليهم أيضًا الكائنات السماوية. يمكنهم أن يشبهوا البشر على الرغم من أنهم لا يملكون أجسادًا بشرية. الله كائن روحي. خلق جميع الكائنات الروحية الأخرى. (</w:t>
      </w:r>
      <w:r>
        <w:t>ملاك</w:t>
      </w:r>
      <w:r>
        <w:t>)</w:t>
      </w:r>
      <w:r/>
      <w:r/>
      <w:r/>
    </w:p>
    <w:p>
      <w:pPr>
        <w:pStyle w:val="Heading2"/>
      </w:pPr>
      <w:r>
        <w:t>كتاب الحياة</w:t>
      </w:r>
      <w:r/>
    </w:p>
    <w:p>
      <w:r/>
      <w:r>
        <w:t>في الكتاب المقدس هناك معنيان لكتاب الحياة. يُطلق عليه أيضًا كتاب الله. في العهد القديم، كان وسيلة للحديث عن الأشخاص الأحياء. وقد وُصفت بأنها قائمة أسماء جُمعت في كتاب يكتبه الله. في العهد الجديد، كانت طريقة للحديث عن الأشخاص الذين يتبعون يسوع. وُصِفَ بأنه ينتمي إلى حمل الله. كتاب الحياة ليس كتابًا حقيقيًا مكتوبًا فيه أسماء. إنها طريقة للحديث عن من هو حي أو من يؤمن بيسوع.</w:t>
      </w:r>
      <w:r/>
      <w:r/>
      <w:r/>
    </w:p>
    <w:p>
      <w:pPr>
        <w:pStyle w:val="Heading2"/>
      </w:pPr>
      <w:r>
        <w:t>كتاب مقدس</w:t>
      </w:r>
      <w:r/>
    </w:p>
    <w:p>
      <w:r/>
      <w:r>
        <w:t>كتاب الأسفار المقدسة لليهود والمسيحيين. بالنسبة لليهود، يشمل الكتاب المقدس أسفار العهد القديم الخاصة باليهود. وبالنسبة للمسيحيين، يشمل الكتاب المقدس كل من أسفار العهد القديم والعهد الجديد. (</w:t>
      </w:r>
      <w:r>
        <w:t>كلمة الله</w:t>
      </w:r>
      <w:r>
        <w:t>)</w:t>
      </w:r>
      <w:r/>
      <w:r/>
      <w:r/>
    </w:p>
    <w:p>
      <w:pPr>
        <w:pStyle w:val="Heading2"/>
      </w:pPr>
      <w:r>
        <w:t>كرنيليوس</w:t>
      </w:r>
      <w:r/>
    </w:p>
    <w:p>
      <w:r/>
      <w:r>
        <w:t>قائد الجيش الروماني الذي عاش في قيصرية. لم يكن يهوديًا لكنه كان يعبد إله إسرائيل. كان هو وعائلته من أوائل الأمم الذين تبعوا يسوع المسيح.</w:t>
      </w:r>
      <w:r/>
      <w:r/>
      <w:r/>
    </w:p>
    <w:p>
      <w:pPr>
        <w:pStyle w:val="Heading2"/>
      </w:pPr>
      <w:r>
        <w:t>كريت</w:t>
      </w:r>
      <w:r/>
    </w:p>
    <w:p>
      <w:r/>
      <w:r>
        <w:t>جزيرة كبيرة في البحر الأبيض المتوسط بالقرب من اليونان. سافر بولس إلى كريت خلال إحدى رحلاته. وساعد في تأسيس عدة كنائس هناك. وبقي تيطس لقيادة الكنائس. كان بعض المؤمنين في كريت من اليهود ولكن معظمهم كانوا من الأمم.</w:t>
      </w:r>
      <w:r/>
      <w:r/>
      <w:r/>
    </w:p>
    <w:p>
      <w:pPr>
        <w:pStyle w:val="Heading2"/>
      </w:pPr>
      <w:r>
        <w:t>كفارة- تكفير</w:t>
      </w:r>
      <w:r/>
    </w:p>
    <w:p>
      <w:r/>
      <w:r>
        <w:t>إعادة السلام إلى شيء ما عندما يكون السلام قد دُمِّر. في العلاقات، يتم تدمير السلام عندما يخطئ الناس ضد بعضهم البعض. هذا أيضًا يُدمر السلام بين الخاطئ والله. يجب على الشخص الذي يخطئ أن يتوب ويتوقف عن فعل ما أخطأ فيه. ويجب دفع ثمن الخطية. هذا يسمح بأن يكون هناك سلام بين الناس مرة أخرى. كما يسمح بوجود سلام بين الناس والله. (يوم الكفارة)</w:t>
      </w:r>
      <w:r/>
      <w:r/>
      <w:r/>
    </w:p>
    <w:p>
      <w:pPr>
        <w:pStyle w:val="Heading2"/>
      </w:pPr>
      <w:r>
        <w:t>كفرناحوم</w:t>
      </w:r>
      <w:r/>
    </w:p>
    <w:p>
      <w:r/>
      <w:r>
        <w:t>مدينة تقع على الشاطئ الشمالي الغربي لبحر الجليل. عاش يسوع في كفرناحوم لبعض الوقت وصنع فيها العديد من المعجزات. في كفرناحوم دعا يسوع بطرس وأندراوس ويعقوب ويوحنا ومتى ليكونوا تلاميذه.</w:t>
      </w:r>
      <w:r/>
      <w:r/>
      <w:r/>
    </w:p>
    <w:p>
      <w:pPr>
        <w:pStyle w:val="Heading2"/>
      </w:pPr>
      <w:r>
        <w:t>كلمة الله</w:t>
      </w:r>
      <w:r/>
    </w:p>
    <w:p>
      <w:r/>
      <w:r>
        <w:t>هناك العديد من المعاني التي وردت في كل الكتاب المقدس عند الإشارة إلى كلمة الله أو الكلمة من الله. المعنى الأول يشير إلى أي شيء يقوله الله. إن هذا يشمل الوصايا، والوعود، والنبوات وكل ما تكلّم به الله. لقد تكلّم الله بكلمات ليخلق العالم. فإن كلمة الله قوية وتسبب حدوث الأشياء. أما المعنى الثاني فيشير إلى أحد أسماء يسوع. يُطلق على يسوع تعبير الكلمة وكذلك كلمة الله. وتشير هذه الأسماء إلى أن الله قد خلق العالم من خلال يسوع. كما إنها تُعلن أن يسوع كان دائمًا موجودُا، ولم يكن يومًا غير موجود. وأن يسوع يُعلن للناس عن من هو الله. والمعنى الثالث لكلمة الله هو مجموعة الكتابات المقدسة والتي يدرسها شعب الله. ويُطلق عليها أيضًا الكتاب المقدس. ولقد كان معروفُا أن العهد القديم هو كلمة الله وأنه نص مقدس. وكان هذا حقيقيًا لشعب الله قبل زمن يسوع. أما بالنسبة للمؤمنين في زمن العهد الجديد، فقد شملت كلمة الله أيضًا تعاليم يسوع. كما قام الرسل بإعلان كلمة الله وتعليمها. وقد شمل ذلك التعليم عن يسوع في العهد القديم. وأيضًا شمل ذلك كل ما علّمه يسوع. إن العهدين القديم والجديد معًا يمثلان كلمة الله ويكوّنان معًا الكتاب المقدس. وهذا صحيح للمؤمنين بعد زمن العهد الجديد. (</w:t>
      </w:r>
      <w:r>
        <w:t>الكتاب المقدس</w:t>
      </w:r>
      <w:r>
        <w:t>)</w:t>
      </w:r>
      <w:r/>
      <w:r/>
      <w:r/>
    </w:p>
    <w:p>
      <w:pPr>
        <w:pStyle w:val="Heading2"/>
      </w:pPr>
      <w:r>
        <w:t>كنعان</w:t>
      </w:r>
      <w:r/>
    </w:p>
    <w:p>
      <w:r/>
      <w:r>
        <w:t>هي منطقة من الأرض بين البحر الأبيض المتوسط ونهر الأردن. وقد امتدّت جنوبًا حتي وصلت قُرب صحراء سيناء. كما وصلت إلى نهر الفرات شمالًا. كانت الشعوب التي تسكن هناك قبل شعب إسرائيل تُعرف بالكنعانيين. إن العديد من هذه الشعوب كانت تنتمي لنسل كنعان ابن حام. وقد شمل ذلك الحثيين، واليبوسيين، والحويين والأموريين. بعض الكنعانيين اعترفوا بأن الله هو الإله الحقيقي. كما ساعد بعضهم شعب الله وأصبحوا جزءًا منه. بينما رفض آخرون عبادة الله وحده. بل كانوا أعداء لشعب إسرائيل لذلك جلب الله عليهم القضاء. كانت أرض كنعان القديمة تشمل الأماكن التي تضُم حاليًا إسرائيل، وفلسطين، ولبنان وأجزاء من سوريا. ولقد وعد الله بإعطاء هذه الأرض لنسل إبراهيم. وعاشت أسباط إسرائيل هناك بعد أن تحررت من العبودية في أرض مصر.</w:t>
      </w:r>
      <w:r/>
      <w:r/>
      <w:r/>
    </w:p>
    <w:p>
      <w:pPr>
        <w:pStyle w:val="Heading2"/>
      </w:pPr>
      <w:r>
        <w:t>كنيسة</w:t>
      </w:r>
      <w:r/>
    </w:p>
    <w:p>
      <w:r/>
      <w:r>
        <w:t>جماعة الناس الذين يتبعون يسوع. بدأت الكنيسة بتلاميذ في أورشليم من نسل إبراهيم. نمت الكنيسة لتشمل أشخاصًا من أي عائلة ومكان وأمة. لقد أصبحوا واحدًا من خلال الإيمان بيسوع والإيمان بأنه المسيح. ينتشر ملكوت الله على الأرض عندما تتبع الكنيسة يسوع بأمانة. تُدعى الكنيسة أيضًا جسد المسيح.</w:t>
      </w:r>
      <w:r/>
      <w:r/>
      <w:r/>
    </w:p>
    <w:p>
      <w:pPr>
        <w:pStyle w:val="Heading2"/>
      </w:pPr>
      <w:r>
        <w:t>كورة الجدريين</w:t>
      </w:r>
      <w:r/>
    </w:p>
    <w:p>
      <w:r/>
      <w:r>
        <w:t>جماعة كانت تعيش على طول الشاطئ الشرقي لبحر الجليل. لم يريدوا أن يصنع يسوع معجزات في مدينتهم. أطلق مرقس ولوقا على هذه الجماعة اسم الجرجسيين. ودعاهم متى الجدريين.</w:t>
      </w:r>
      <w:r/>
      <w:r/>
      <w:r/>
    </w:p>
    <w:p>
      <w:pPr>
        <w:pStyle w:val="Heading2"/>
      </w:pPr>
      <w:r>
        <w:t>كُورَش</w:t>
      </w:r>
      <w:r/>
    </w:p>
    <w:p>
      <w:r/>
      <w:r>
        <w:t>ملك فارس الذي كان يُدعى أيضًا كورش الكبير أو كورش الثاني. استخدمه الله كأداة لجلب الدينونة ضد بابل. سيطر كورش على بابل عام 539 قبل الميلاد. أجبر العديد من اليهود على العيش في بابل. شجعهم كورش على العودة إلى يهوذا. ودعمهم في إعادة بناء أورشليم والهيكل. استخدم الله كورش كأداة لتحقيق هذه الأشياء لليهود.</w:t>
      </w:r>
      <w:r/>
      <w:r/>
      <w:r/>
    </w:p>
    <w:p>
      <w:pPr>
        <w:pStyle w:val="Heading2"/>
      </w:pPr>
      <w:r>
        <w:t>كُورِنْثُوس</w:t>
      </w:r>
      <w:r/>
    </w:p>
    <w:p>
      <w:r/>
      <w:r>
        <w:t>هي عاصمة مقاطعة أخائية. تقع في المنطقة التي تعرف الآن بجنوب اليونان. زارها بولس في رحلتيه الثانية والثالثة. وقضى فيها أكثر من عام في مشاركة رسالة يسوع ومساعدة الكنيسة. توجد رسالتان من رسائله إلى الكنيسة في كورنثوس في العهد.</w:t>
      </w:r>
      <w:r/>
      <w:r/>
      <w:r/>
    </w:p>
    <w:p>
      <w:pPr>
        <w:pStyle w:val="Heading2"/>
      </w:pPr>
      <w:r>
        <w:t>كولوسي</w:t>
      </w:r>
      <w:r/>
    </w:p>
    <w:p>
      <w:r/>
      <w:r>
        <w:t>مدينة في الأراضي الرومانية في آسيا الصغرى في ما يسمى الآن تركيا. شارك أَبَفْرَاس الرسالة عن يسوع هناك وساعد في تأسيس كنيسة. كتب بولس رسالة إلى الكنيسة هناك.</w:t>
      </w:r>
      <w:r/>
      <w:r/>
      <w:r/>
    </w:p>
    <w:p>
      <w:pPr>
        <w:pStyle w:val="Heading2"/>
      </w:pPr>
      <w:r>
        <w:t>لابان</w:t>
      </w:r>
      <w:r/>
    </w:p>
    <w:p>
      <w:r/>
      <w:r>
        <w:t>ابن بتوئيل وأخو رفقة من بلاد ما بين النهرين. كان والد راحيل وليئة. خدع يعقوب واستغله لسنوات عديدة.</w:t>
      </w:r>
      <w:r/>
      <w:r/>
      <w:r/>
    </w:p>
    <w:p>
      <w:pPr>
        <w:pStyle w:val="Heading2"/>
      </w:pPr>
      <w:r>
        <w:t>لاودِكِيَّة</w:t>
      </w:r>
      <w:r/>
    </w:p>
    <w:p>
      <w:r/>
      <w:r>
        <w:t>مدينة في الأراضي الرومانية في آسيا الصغرى في ما يسمى الآن تركيا. كانت قريبة من كولوسي. شارك أبفراس الرسالة عن يسوع هناك وساعد في تأسيس كنيسة. كتب بولس رسالة إلى كنيسة لاودكية. الكنيسة في لاودكية هي إحدى الكنائس السبع المذكورة في سفر الرؤيا.</w:t>
      </w:r>
      <w:r/>
      <w:r/>
      <w:r/>
    </w:p>
    <w:p>
      <w:pPr>
        <w:pStyle w:val="Heading2"/>
      </w:pPr>
      <w:r>
        <w:t>لاَوِي</w:t>
      </w:r>
      <w:r/>
    </w:p>
    <w:p>
      <w:r/>
      <w:r>
        <w:t>ابن يعقوب وليئة. في اللغة العبرية لاوي تعني مقترن. أصبح نسله سبط من أسباط بني إسرائيل. جميع الكهنة في إسرائيل جاءوا من نسل لآوي.</w:t>
      </w:r>
      <w:r/>
      <w:r/>
      <w:r/>
    </w:p>
    <w:p>
      <w:pPr>
        <w:pStyle w:val="Heading2"/>
      </w:pPr>
      <w:r>
        <w:t>لاَوِيُّين</w:t>
      </w:r>
      <w:r/>
    </w:p>
    <w:p>
      <w:r/>
      <w:r>
        <w:t>أناس من نسل لاوي بن يعقوب. كان لجميع الذكور في نسل لاوي عمل خاص يقومون به. فقد كانوا يعتنون بخيمة الإجتماع ثم الهيكل فيما بعد. خدم اللاويون من نسل هارون ككهنة (</w:t>
      </w:r>
      <w:r>
        <w:t>هارون</w:t>
      </w:r>
      <w:r>
        <w:t xml:space="preserve">, </w:t>
      </w:r>
      <w:r>
        <w:t>كاهن</w:t>
      </w:r>
      <w:r>
        <w:t>). لم يحصل اللاويون على نصيب من الأرض عندما قُسّمت على أمة إسرائيل أراضي كنعان. ولك الله أعطاهم مما كان للأسباط الأخرى.</w:t>
      </w:r>
      <w:r/>
      <w:r/>
      <w:r/>
    </w:p>
    <w:p>
      <w:pPr>
        <w:pStyle w:val="Heading2"/>
      </w:pPr>
      <w:r>
        <w:t>لِسْتَرَة</w:t>
      </w:r>
      <w:r/>
    </w:p>
    <w:p>
      <w:r/>
      <w:r>
        <w:t>مدينة في إقليم غلاطية الروماني في آسيا الصغرى. زارها بولس في ثلاث من رحلاته لمشاركة الأخبار السارة عن يسوع. كان صديق بولس تيموثاوس الذي عمل معه من ليسترا. يُعتقد أن رسالة بولس إلى أهل غلاطية كانت تُقرأ في هذه الكنيسة أيضًا.</w:t>
      </w:r>
      <w:r/>
      <w:r/>
      <w:r/>
    </w:p>
    <w:p>
      <w:pPr>
        <w:pStyle w:val="Heading2"/>
      </w:pPr>
      <w:r>
        <w:t>لعنات العهد</w:t>
      </w:r>
      <w:r/>
    </w:p>
    <w:p>
      <w:r/>
      <w:r>
        <w:t>أشياء رهيبة تقع عندما لا يكون الناس أمناء للعهد. في العهود مع الله، كان عدم الأمانة يعني عدم العيش بحسب طرق الله. هذا أوقف بركات العهد وأدى إلى معاناة الناس بطرق عديدة. عادة ما كانت المعاناة تتعلق بفقدان الأرض التي أعطاهم الله إياها. كان لها علاقة بموت أولادهم. وكان له علاقة بمُفارقة حضور الله لهم.</w:t>
      </w:r>
      <w:r/>
      <w:r/>
      <w:r/>
    </w:p>
    <w:p>
      <w:pPr>
        <w:pStyle w:val="Heading2"/>
      </w:pPr>
      <w:r>
        <w:t>لوحيّ الشريعة</w:t>
      </w:r>
      <w:r/>
    </w:p>
    <w:p>
      <w:r/>
      <w:r>
        <w:t>قطع من الحجر نحتها موسى من الصخر. كتب الله عليها كلمات الوصايا العشر وشريعة العهد. كانت هذه الألواح هي النسخة المكتوبة لاتفاقية العهد بين الله وبني إسرائيل. كسر موسى المجموعة الأولى من الألواح. كسرها عندما عبد بنو إسرائيل تمثال العجل الذهبي. فيما بعد كتب الله بنود العهد على لوحين جديدين. وقد حُفظ هذان اللوحان داخل تابوت العهد.</w:t>
      </w:r>
      <w:r/>
      <w:r/>
      <w:r/>
    </w:p>
    <w:p>
      <w:pPr>
        <w:pStyle w:val="Heading2"/>
      </w:pPr>
      <w:r>
        <w:t>لوط</w:t>
      </w:r>
      <w:r/>
    </w:p>
    <w:p>
      <w:r/>
      <w:r>
        <w:t>حفيد تارح وابن أخي إبراهيم. ذهب مع إبراهيم وسارة عندما سافرا للعيش في كنعان. اختار العيش في وادي نهر الأردن بالقرب من سدوم. ماتت زوجته في الوقت الذي دمر الله فيه سدوم وعمورة. كان الموآبيون والعمونيون من نسل لوط.</w:t>
      </w:r>
      <w:r/>
      <w:r/>
      <w:r/>
    </w:p>
    <w:p>
      <w:pPr>
        <w:pStyle w:val="Heading2"/>
      </w:pPr>
      <w:r>
        <w:t>لوقا</w:t>
      </w:r>
      <w:r/>
    </w:p>
    <w:p>
      <w:r/>
      <w:r>
        <w:t>كاتب إنجيل لوقا وسفر أعمال الرسل. كان طبيباً سافر مع بولس وعمل معه.</w:t>
      </w:r>
      <w:r/>
      <w:r/>
      <w:r/>
    </w:p>
    <w:p>
      <w:pPr>
        <w:pStyle w:val="Heading2"/>
      </w:pPr>
      <w:r>
        <w:t>ليئة</w:t>
      </w:r>
      <w:r/>
    </w:p>
    <w:p>
      <w:r/>
      <w:r>
        <w:t>الابنة الكبرى للابان وأول زوجة ليعقوب. كانت راحيل أختها وزلفة خادمتها. أصبحت أُمًا لرأوبين وشمعون ولاوي ويهوذا ويساكر وزبولون ودينة.</w:t>
      </w:r>
      <w:r/>
      <w:r/>
      <w:r/>
    </w:p>
    <w:p>
      <w:pPr>
        <w:pStyle w:val="Heading2"/>
      </w:pPr>
      <w:r>
        <w:t>ما بين النهرين</w:t>
      </w:r>
      <w:r/>
    </w:p>
    <w:p>
      <w:r/>
      <w:r>
        <w:t>المنطقة المحيطة بنهر دجلة ونهر الفرات. وهي المنطقة التي تقع فيها أجزاء من الدول التي تسمى الآن إيران وسوريا والكويت وتركيا.</w:t>
      </w:r>
      <w:r/>
      <w:r/>
      <w:r/>
    </w:p>
    <w:p>
      <w:pPr>
        <w:pStyle w:val="Heading2"/>
      </w:pPr>
      <w:r>
        <w:t>ماء التطهير</w:t>
      </w:r>
      <w:r/>
    </w:p>
    <w:p>
      <w:r/>
      <w:r>
        <w:t>تم استخدام الماء في العديد من الفرائض والطقوس لمساعدة بني إسرائيل على عبادة الله. فكان الكهنة يغسلون أيديهم وأقدامهم بالماء عندما يخدمون الله عند المذبح. وقد كان هذا الماء موجودًا في وعاء برونزي كبير يُسمى المرحضة. الأشخاص والأشياء التي كانت غير طاهرة، تصبح طاهرة بعد غسلها بالماء. ولقد كان الماء يُسمي ماء التطهير عندما يضيف الكهنة إليه رماد عجلة صغيرة. وكان يتم رش ماء التطهير هذا على الأشخاص أو الأشياء بعد الاقتراب من جثة ما. وكان استخدام الماء بهذه الطرق يشير إلي أكثر من مجرد ازالة الأوساخ. فقد كان علامة على أن الأشخاص أو الأشياء أصبحت طاهرة ونقية روحياً. فقط الأشخاص أو الأشياء التي كانت طاهرة ونقية هي التي كان ممكنًا أن تقترب إلى الله.</w:t>
      </w:r>
      <w:r/>
      <w:r/>
      <w:r/>
    </w:p>
    <w:p>
      <w:pPr>
        <w:pStyle w:val="Heading2"/>
      </w:pPr>
      <w:r>
        <w:t>مائة أربعة وأربعون ألفًا</w:t>
      </w:r>
      <w:r/>
    </w:p>
    <w:p>
      <w:r/>
      <w:r>
        <w:t>كان هذا الرقم 12 × 12،000. كانت طريقة للتحدث عن شعب الله بأكمله. لقد كانوا من جميع العصور والأماكن وكانوا كثيرين جدًا بحيث لا يمكن إحصاؤهم. لم يكن يعني بالضبط 144،000 شخص من نسل إبراهيم. كان يعني العدد الكامل لأولئك الذين يثقون بيسوع.</w:t>
      </w:r>
      <w:r/>
      <w:r/>
      <w:r/>
    </w:p>
    <w:p>
      <w:pPr>
        <w:pStyle w:val="Heading2"/>
      </w:pPr>
      <w:r>
        <w:t>مُتَسَرْبِلِينَ بِثِيَابٍ بِيضٍ</w:t>
      </w:r>
      <w:r/>
    </w:p>
    <w:p>
      <w:r/>
      <w:r>
        <w:t>طريقة لوصف الأشخاص الذين يطيعون الله. في الكتاب المقدس، اللون الأبيض هو علامة على الأشياء التي تعتبر نقية. يكون الناس أنقياء عندما يفعلون ما يريده الله. الملابس البيضاء هي علامة على فعل ذلك. في سفر الرؤيا، تصبح ثياب الناس بيضاء من خلال غسلها بدم الحمل. هذا يعني أن الناس يثقون في يسوع ليخلصهم من قوة الخطية.</w:t>
      </w:r>
      <w:r/>
      <w:r/>
      <w:r/>
    </w:p>
    <w:p>
      <w:pPr>
        <w:pStyle w:val="Heading2"/>
      </w:pPr>
      <w:r>
        <w:t>متى</w:t>
      </w:r>
      <w:r/>
    </w:p>
    <w:p>
      <w:r/>
      <w:r>
        <w:t>كاتب أول إنجيل في العهد الجديد. كان أحد تلاميذ يسوع الاثني عشر. كان يُدعى أيضًا لاوي. كان جابي ضرائب.</w:t>
      </w:r>
      <w:r/>
      <w:r/>
      <w:r/>
    </w:p>
    <w:p>
      <w:pPr>
        <w:pStyle w:val="Heading2"/>
      </w:pPr>
      <w:r>
        <w:t>مجد</w:t>
      </w:r>
      <w:r/>
    </w:p>
    <w:p>
      <w:r/>
      <w:r>
        <w:t>جمال الله الرائع وجلاله وصلاحه وحضوره. إنها طريقة للحديث عن من هو الله وكيف أنه طاهر وقدوس. الخالق وحده يملك هذا المجد. وقد اختار أن يشاركه مع من خلقهم. الكائنات المخلوقة تظهر مجد الله عندما تنفذ خططه لخليقته.</w:t>
      </w:r>
      <w:r/>
      <w:r/>
      <w:r/>
    </w:p>
    <w:p>
      <w:pPr>
        <w:pStyle w:val="Heading2"/>
      </w:pPr>
      <w:r>
        <w:t>مَجْمَعَ</w:t>
      </w:r>
      <w:r/>
    </w:p>
    <w:p>
      <w:r/>
      <w:r>
        <w:t>الأماكن التي كان اليهود في زمن العهد الجديد يجتمعون فيها لعبادة الله. كانوا يقرأون بصوت عالٍ من شريعة موسى والأنبياء. ثم يقوم المعلمون اليهود الذين كانوا يسمون بالحاخامات بتعليم الناس. كان هذا يحدث في يوم السبت. كانت هناك مجامع في جميع أنحاء الأراضي التي تسيطر عليها الحكومة الرومانية.</w:t>
      </w:r>
      <w:r/>
      <w:r/>
      <w:r/>
    </w:p>
    <w:p>
      <w:pPr>
        <w:pStyle w:val="Heading2"/>
      </w:pPr>
      <w:r>
        <w:t>مجموعات السبعة</w:t>
      </w:r>
      <w:r/>
    </w:p>
    <w:p>
      <w:r/>
      <w:r>
        <w:t>في رؤيا يوحنا، رأى دينونة الله تحدث في مجموعات من سبعة أشياء. كانت هناك سبعة أختام وسبعة أبواق وسبعة جامات. في نهاية كل مجموعة كان هناك برق ورعد وزلزلة. في الكتاب المقدس، سبعة هو الرقم الذي يدل على اكتمال الأشياء.</w:t>
      </w:r>
      <w:r/>
      <w:r/>
      <w:r/>
    </w:p>
    <w:p>
      <w:pPr>
        <w:pStyle w:val="Heading2"/>
      </w:pPr>
      <w:r>
        <w:t>مَجُوسٌ</w:t>
      </w:r>
      <w:r/>
    </w:p>
    <w:p>
      <w:r/>
      <w:r>
        <w:t>رجال مهمون من الأراضي الواقعة شرق أورشليم. درسوا نجوم السماء. سجدوا ليسوع بعد ولادته كملك العالم.</w:t>
      </w:r>
      <w:r/>
      <w:r/>
      <w:r/>
    </w:p>
    <w:p>
      <w:pPr>
        <w:pStyle w:val="Heading2"/>
      </w:pPr>
      <w:r>
        <w:t>محبة الله</w:t>
      </w:r>
      <w:r/>
    </w:p>
    <w:p>
      <w:r/>
      <w:r>
        <w:t>خلق الله البشر ليستقبلوا محبته وليحبوه. محبة الله تغيّر الناس وتجعلهم قادرين على محبته. محبة الله هي شعور واختيار يتصرف الناس في ضوءه، أي يطيعوه. محبة الله تظهر من خلال طاعة وصاياه. هذا ما تعلّمه شريعة موسى في العهد القديم ويسوع في العهد الجديد.</w:t>
      </w:r>
      <w:r/>
      <w:r/>
      <w:r/>
    </w:p>
    <w:p>
      <w:pPr>
        <w:pStyle w:val="Heading2"/>
      </w:pPr>
      <w:r>
        <w:t>مُدن الملجأ</w:t>
      </w:r>
      <w:r/>
    </w:p>
    <w:p>
      <w:r/>
      <w:r>
        <w:t>ست مدن عاش فيها اللاويون. ثلاث منها كانت على الجانب الشرقي من نهر الأردن. وثلاث كانت على الجانب الغربي. كان بإمكان الأشخاص الذين قتلوا شخصًا ما عن طريق الخطأ الذهاب إلى هناك، ليكونوا آمنين وألا يقتلهم أقرب أقرباء القتيل من الذكور. كان بإمكانهم العيش هناك إلى أن يموت رئيس الكهنة. ثم يمكنهم العودة إلى المكان الذي كانوا يعيشون فيه من قبل.</w:t>
      </w:r>
      <w:r/>
      <w:r/>
      <w:r/>
    </w:p>
    <w:p>
      <w:pPr>
        <w:pStyle w:val="Heading2"/>
      </w:pPr>
      <w:r>
        <w:t>مِدْيَانَيين</w:t>
      </w:r>
      <w:r/>
    </w:p>
    <w:p>
      <w:r/>
      <w:r>
        <w:t>كان مِدْيَانَ ابنًا لإبراهيم وزوجته قطورة. وقد انحدرت العشيرة المسماة المديانيين من نسله. وكان اسم الأرض التي كانوا يعيشون فيها يسمى أيضاً مِدْيَانَ. كانت شرق مصر وجنوب كنعان. ظهر الله لموسى في أرض مديان. في العهد القديم، ساعد المديانيون بني إسرائيل في بعض الأحيان. وفي أحيان أخرى كانوا يؤذونهم.</w:t>
      </w:r>
      <w:r/>
      <w:r/>
      <w:r/>
    </w:p>
    <w:p>
      <w:pPr>
        <w:pStyle w:val="Heading2"/>
      </w:pPr>
      <w:r>
        <w:t>مذبح</w:t>
      </w:r>
      <w:r/>
    </w:p>
    <w:p>
      <w:r/>
      <w:r>
        <w:t>شيء بناه الناس لتكريم الله. كانوا يعبدون بتقديم الذبائح على المذبح. غالبًا ما كان الناس يبنون المذابح للتعرف على طريقة خاصة قالها الله أو فعلها. ساعدتهم المذابح على تذكر ما قاله الله أو فعله. أظهرت المذابح أيضًا أن الناس كانوا ملتزمين بعبادة الله وطاعته. أعطى الله تعليمات دقيقة حول بناء المذابح في خيمة الاجتماع والهيكل. بنى الناس أيضًا مذابح لعبادة الآلهة الكاذبة.</w:t>
      </w:r>
      <w:r/>
      <w:r/>
      <w:r/>
    </w:p>
    <w:p>
      <w:pPr>
        <w:pStyle w:val="Heading2"/>
      </w:pPr>
      <w:r>
        <w:t>مَذْبَحِ الذهَب</w:t>
      </w:r>
      <w:r/>
    </w:p>
    <w:p>
      <w:r/>
      <w:r>
        <w:t>في رؤية يوحنا لعرش الله كان هناك مذبح ذهبي. هذا يدل على أن المنطقة التي بها العرش كانت أيضًا هيكلًا. كان هذا هو النمط الذي استخدمه بنو إسرائيل واليهود لخيمة الإجتماع والهيكل (عبرانيين 8: 1–5). (</w:t>
      </w:r>
      <w:r>
        <w:t>مذبح</w:t>
      </w:r>
      <w:r>
        <w:t>)</w:t>
      </w:r>
      <w:r/>
      <w:r/>
      <w:r/>
    </w:p>
    <w:p>
      <w:pPr>
        <w:pStyle w:val="Heading2"/>
      </w:pPr>
      <w:r>
        <w:t>مُرتَفَعات</w:t>
      </w:r>
      <w:r/>
    </w:p>
    <w:p>
      <w:r/>
      <w:r>
        <w:t>مكان للعبادة على تل أو جبل أو مكان مرتفع. كان الناس يحرقون البخور ويقدمون الذبائح هناك. كانت بعض الأماكن المرتفعة تستخدم لعبادة الإله الحقيقي. حدث هذا غالبًا قبل بناء الهيكل. واستخدمت أماكن مرتفعة أخرى لعبادة الآلهة الكاذبة. حتى أن الناس كانوا يضحون بالأطفال عليها لتكريم الآلهة الكاذبة. كان هناك العديد من هذه المرتفعات عندما دخل بنو إسرائيل كنعان لأول مرة. كان من المفترض أن يدمر بنو إسرائيل جميع الأماكن المرتفعة المستخدمة لعبادة الآلهة الباطلة.</w:t>
      </w:r>
      <w:r/>
      <w:r/>
      <w:r/>
    </w:p>
    <w:p>
      <w:pPr>
        <w:pStyle w:val="Heading2"/>
      </w:pPr>
      <w:r>
        <w:t>مُرْدَخَاي</w:t>
      </w:r>
      <w:r/>
    </w:p>
    <w:p>
      <w:r/>
      <w:r>
        <w:t>يهودي عاش في مملكة فارس في عهد أحشويروش. كان مردخاي ابن يائير من سبط بنيامين. تَبَنَى ابنة عمه أستير عندما توفي والداها. خدم في حكومة فارس عند بوابة القصر في شوشن. بعد مقتل هامان، أصبح مردخاي مستشاراً لأحشويروش. كان مردخاي قائدًا مهمًا ذا سُلطة في مملكة فارس.</w:t>
      </w:r>
      <w:r/>
      <w:r/>
      <w:r/>
    </w:p>
    <w:p>
      <w:pPr>
        <w:pStyle w:val="Heading2"/>
      </w:pPr>
      <w:r>
        <w:t>مرقس</w:t>
      </w:r>
      <w:r/>
    </w:p>
    <w:p>
      <w:r/>
      <w:r>
        <w:t>كاتب إنجيل مرقس، ويُدعى أيضًا يوحنا مرقس. كان بيت أمه مكانًا للصلاة للمسيحيين في أورشليم، وكان تلميذًا لبطرس وابن عم برنابا. سافر مرقس مع بولس وبرنابا في رحلتهم الأولى لكنهما تركا ورحلا مبكرًا. فيما بعد كان مساعدًا لبولس في عمله مرة أخرى.</w:t>
      </w:r>
      <w:r/>
      <w:r/>
      <w:r/>
    </w:p>
    <w:p>
      <w:pPr>
        <w:pStyle w:val="Heading2"/>
      </w:pPr>
      <w:r>
        <w:t>مريبة</w:t>
      </w:r>
      <w:r/>
    </w:p>
    <w:p>
      <w:r/>
      <w:r>
        <w:t>في اللغة العبرية، تعني كلمة "مريبة" خصام. هناك مكانان يسميان مريبة في الكتاب المقدس. في كلا المكانين تجادل بنو إسرائيل مع الله وموسى لأنهم لم يكن لديهم ماء. كان أحد المكانين يسمى مسة ومريبة. والمكان الآخر كان يسمى مريبة قادش وكان بالقرب من قَادَش بَرْنِيع.</w:t>
      </w:r>
      <w:r/>
      <w:r/>
      <w:r/>
    </w:p>
    <w:p>
      <w:pPr>
        <w:pStyle w:val="Heading2"/>
      </w:pPr>
      <w:r>
        <w:t>مَرْيَمَ</w:t>
      </w:r>
      <w:r/>
    </w:p>
    <w:p>
      <w:r/>
      <w:r>
        <w:t>ابنة عَمْرَامَ ويُوكَابَدُ من سبط لاوي. كان وَمُوسَى وهَارُونَ أخويها. ساعدت موسى في قيادة شعب إسرائيل أثناء الخروج. كانت نبية.</w:t>
      </w:r>
      <w:r/>
      <w:r/>
      <w:r/>
    </w:p>
    <w:p>
      <w:pPr>
        <w:pStyle w:val="Heading2"/>
      </w:pPr>
      <w:r>
        <w:t>مريم العذراء (الناصرية)</w:t>
      </w:r>
      <w:r/>
    </w:p>
    <w:p>
      <w:r/>
      <w:r>
        <w:t>شابة من الناصرة كانت تخدم الله بأمانة. كانت قد وعُدت بالزواج من رجل اسمه يوسف الناصري. حبلت على الرغم من أنها لم تكن تعرف رجلًا. قوة الروح القدس جعلت ذلك ممكنًا. كانت الأم البشرية ليسوع المسيح.</w:t>
      </w:r>
      <w:r/>
      <w:r/>
      <w:r/>
    </w:p>
    <w:p>
      <w:pPr>
        <w:pStyle w:val="Heading2"/>
      </w:pPr>
      <w:r>
        <w:t>مريم المجدلية</w:t>
      </w:r>
      <w:r/>
    </w:p>
    <w:p>
      <w:r/>
      <w:r>
        <w:t>امرأة كانت من أتباع يسوع المخلصين. يُعتقد أنها كانت من بلدة مجدل في الجليل. وقد أخرج يسوع منها سبعة شياطين.</w:t>
      </w:r>
      <w:r/>
      <w:r/>
      <w:r/>
    </w:p>
    <w:p>
      <w:pPr>
        <w:pStyle w:val="Heading2"/>
      </w:pPr>
      <w:r>
        <w:t>مريم، مرثا ولعازر</w:t>
      </w:r>
      <w:r/>
    </w:p>
    <w:p>
      <w:r/>
      <w:r>
        <w:t>أختان وأخ كانا صديقين مقربين ليسوع. كانوا يعيشون خارج أورشليم في بيت عنيا. كان يسوع يقيم في بيتهم. بعد دفن لعازر لمدة أربعة أيام، أعاده يسوع إلى الحياة. سكبت مريم طيبًا كثير الثمن على رأس يسوع لإظهار حبها العميق له.</w:t>
      </w:r>
      <w:r/>
      <w:r/>
      <w:r/>
    </w:p>
    <w:p>
      <w:pPr>
        <w:pStyle w:val="Heading2"/>
      </w:pPr>
      <w:r>
        <w:t>مسيح</w:t>
      </w:r>
      <w:r/>
    </w:p>
    <w:p>
      <w:r/>
      <w:r>
        <w:t>كلمة في اللغة اليونانية تعني المسيا أو الممسوح. عندما عاش يسوع على الأرض، آمن الكثير من اليهود بأنه المسيا المنتظر. هذا هو سبب تسمية يسوع بالمسيح. (</w:t>
      </w:r>
      <w:r>
        <w:t>يسوع المسيح</w:t>
      </w:r>
      <w:r>
        <w:t>)</w:t>
      </w:r>
      <w:r/>
      <w:r/>
      <w:r/>
    </w:p>
    <w:p>
      <w:pPr>
        <w:pStyle w:val="Heading2"/>
      </w:pPr>
      <w:r>
        <w:t>مصر</w:t>
      </w:r>
      <w:r/>
    </w:p>
    <w:p>
      <w:r/>
      <w:r>
        <w:t>مملكة قوية في شمال أفريقيا. كان بنو إسرائيل عبيداً هناك لسنوات عديدة. تم تحريرهم من العبودية في مصر في سفر الخروج. كان ملوك مصر يسمون الفراعنة. في الكتاب المقدس، كان المصريون يؤذون شعب الله أحيانًا ويساعدونهم أحيانًا أخرى.</w:t>
      </w:r>
      <w:r/>
      <w:r/>
      <w:r/>
    </w:p>
    <w:p>
      <w:pPr>
        <w:pStyle w:val="Heading2"/>
      </w:pPr>
      <w:r>
        <w:t>معجزات</w:t>
      </w:r>
      <w:r/>
    </w:p>
    <w:p>
      <w:r/>
      <w:r>
        <w:t>الأعمال العظيمة لله. وتسمى هذه أيضًا آيات وعجائب وأمورًا مدهشة وأعمالاً عظيمة. إنها تُظهر أن الله هو الإله الحقيقي. إنها تظهر أن لديه قوة وسلطانًا أكثر من أي شيء موجود. يعطي الله بعض الناس القدرة على صنع المعجزات. إنهم يفعلونها لمساعدة الآخرين على الإيمان بأن الله هو من يقول إنه هو. قام يسوع بأعمال الله العظيمة عندما كان على الأرض. أعطى أتباعه القدرة على صنع الآيات والعجائب أيضًا.</w:t>
      </w:r>
      <w:r/>
      <w:r/>
      <w:r/>
    </w:p>
    <w:p>
      <w:pPr>
        <w:pStyle w:val="Heading2"/>
      </w:pPr>
      <w:r>
        <w:t>معمودية</w:t>
      </w:r>
      <w:r/>
    </w:p>
    <w:p>
      <w:r/>
      <w:r>
        <w:t>ممارسة بين اليهود. كانت المعمودية علامة خارجية لشيء حدث في داخل الناس. كانوا يدخلون إلى الماء ويتغطون به. ثم يخرجون من الماء. كان الناس يفعلون ذلك لكي يتطهروا وفقًا للشريعة اليهودية. كان الأمم يعمدون لإظهار أنهم قد قبلوا الإيمان اليهودي. كان اليهود يعمدون كعلامة على أنهم أطاعوا الله. وأظهروا أنهم ابتعدوا عن الخطية. يعمد المسيحيون لإظهار أنهم ابتعدوا عن الخطية وآمنوا بيسوع. يظهر أنهم ملتزمون باتباع يسوع وكونهم جزءًا من شعب الله.</w:t>
      </w:r>
      <w:r/>
      <w:r/>
      <w:r/>
    </w:p>
    <w:p>
      <w:pPr>
        <w:pStyle w:val="Heading2"/>
      </w:pPr>
      <w:r>
        <w:t>مفيبوشث</w:t>
      </w:r>
      <w:r/>
    </w:p>
    <w:p>
      <w:r/>
      <w:r>
        <w:t>ابن يوناثان وحفيد شاول. كان من سبط بنيامين. أصيبت قدماه في حادث يوم وفاة يوناثان. عندما أصبح داود ملكًا، عامل مفيبوشيث معاملة حسنة.</w:t>
      </w:r>
      <w:r/>
      <w:r/>
      <w:r/>
    </w:p>
    <w:p>
      <w:pPr>
        <w:pStyle w:val="Heading2"/>
      </w:pPr>
      <w:r>
        <w:t>مكدونية</w:t>
      </w:r>
      <w:r/>
    </w:p>
    <w:p>
      <w:r/>
      <w:r>
        <w:t>إقليم روماني في المنطقة التي تعرف الآن بشمال اليونان. (</w:t>
      </w:r>
      <w:r>
        <w:t>اليونان</w:t>
      </w:r>
      <w:r>
        <w:t>) سافر بولس إلى هناك في رحلته الثانية. ساعد في تأسيس كنائس في عدة مدن في مكدونية.</w:t>
      </w:r>
      <w:r/>
      <w:r/>
      <w:r/>
    </w:p>
    <w:p>
      <w:pPr>
        <w:pStyle w:val="Heading2"/>
      </w:pPr>
      <w:r>
        <w:t>ملاخي</w:t>
      </w:r>
      <w:r/>
    </w:p>
    <w:p>
      <w:r/>
      <w:r>
        <w:t>نبي بعد عودة اليهود إلى أورشليم بعد أن أجبروا على العيش في بابل. وقد سُجلت نبواته في سفر ملاخي.</w:t>
      </w:r>
      <w:r/>
      <w:r/>
      <w:r/>
    </w:p>
    <w:p>
      <w:pPr>
        <w:pStyle w:val="Heading2"/>
      </w:pPr>
      <w:r>
        <w:t>ملاك</w:t>
      </w:r>
      <w:r/>
    </w:p>
    <w:p>
      <w:r/>
      <w:r>
        <w:t>رسول مرسل من الله. الملائكة يخبرون الناس بكلام الله أو يقومون بعمل لله على الأرض. الملائكة كائنات روحية. يمكنهم أن يشبهوا البشر لكن ليس لديهم أجساد مثل أجساد البشر. (</w:t>
      </w:r>
      <w:r>
        <w:t>كائنات روحية</w:t>
      </w:r>
      <w:r>
        <w:t>)</w:t>
      </w:r>
      <w:r/>
      <w:r/>
      <w:r/>
    </w:p>
    <w:p>
      <w:pPr>
        <w:pStyle w:val="Heading2"/>
      </w:pPr>
      <w:r>
        <w:t>ملاك الرب</w:t>
      </w:r>
      <w:r/>
    </w:p>
    <w:p>
      <w:r/>
      <w:r>
        <w:t>ملاك يوصف دائمًا باسم الرب في العهد القديم. كان هذا الكائن الروحي يأتي أحيانًا برسالة من الله. وفي أحيان أخرى وصف العهد القديم الملاك بأنه الله نفسه. كان هذا الملاك إحدى الطرق التي عرف الله بها نفسه على الأرض قبل ميلاد يسوع.</w:t>
      </w:r>
      <w:r/>
      <w:r/>
      <w:r/>
    </w:p>
    <w:p>
      <w:pPr>
        <w:pStyle w:val="Heading2"/>
      </w:pPr>
      <w:r>
        <w:t>ملك</w:t>
      </w:r>
      <w:r/>
    </w:p>
    <w:p>
      <w:r/>
      <w:r>
        <w:t>هو الحاكم الذي يتمتع بأعلى سلطة بين الشعب أو جماعة معينة من الناس. لقد كان الله هو الملك علي شعب إسرائيل. وكان من المفترض أن يقود الملوك الأرضيون شعب إسرائيل بالطريقة التي قادهم بها الله. وكان ذلك مختلفًا تمامًا عن طريقة حكم الملوك في الشعوب الأخرى . فكان يحب علي ملوك إسرائيل معرفة شريعة الله وطاعتها. كما كان عليهم حث الناس على البقاء أمُناء نحو عهد الله. ومن بين أدوار الملوك في إسرائيل حماية الضعفاء والمحتاجين. كما كان يُفترض بالملوك أن لا يُكثّروا من الزوجات أو يسعوا لجمع الثروات وزيادة الغني. وكان ينبغي أن يكونوا متواضعين. فلا ينبغي أن يعاملوا شعبهم كالعبيد. كذلك لم يكن مفترضًا أن يضعوا ثقتهم في قوة أسلحتهم أو قوة الخيل لتحقيق الإنتصارات في المعارك. في المقابل، كان يجب علي ملوك إسرائيل أن يثقوا في الله ويخدموه وحده.</w:t>
      </w:r>
      <w:r/>
      <w:r/>
      <w:r/>
    </w:p>
    <w:p>
      <w:pPr>
        <w:pStyle w:val="Heading2"/>
      </w:pPr>
      <w:r>
        <w:t>ملكوت الله</w:t>
      </w:r>
      <w:r/>
    </w:p>
    <w:p>
      <w:r/>
      <w:r>
        <w:t>حُكم الله كملك على كل خلائقه. وهذا يشمل السماء والأرض. يُطلق على ملكوت الله أيضًا ملكوت السماوات. سوف يعترف الجميع ذات يوم بأن الله له كل القوة والسلطان الكاملين. الجميع وكل شيء سيخدمون ويعبدون الله فقط. ستكون حياة كل شيء خلقه الله كما أرادها هو دائمًا. أعلن يسوع الرسالة عن ملكوت الله. علّم عن الملكوت من خلال الأمثال، وأنه سيأتي إلى الأرض تدريجيًا. لقد بدأ من خلال عمل يسوع. ويستمر في الانتشار مع استمرار الكنيسة في إظهار الولاء ليسوع. (</w:t>
      </w:r>
      <w:r>
        <w:t>السماء</w:t>
      </w:r>
      <w:r>
        <w:t>)</w:t>
      </w:r>
      <w:r/>
      <w:r/>
      <w:r/>
    </w:p>
    <w:p>
      <w:pPr>
        <w:pStyle w:val="Heading2"/>
      </w:pPr>
      <w:r>
        <w:t>ملكي صادق</w:t>
      </w:r>
      <w:r/>
    </w:p>
    <w:p>
      <w:r/>
      <w:r>
        <w:t>كاهن الله الذي كان ملك شاليم. كان شاليم اسمًا لأورشليم في زمن إبراهيم. بارك ملكي صادق إبراهيم بعد أن أنقذ إبراهيم لوطًا. أكرمه إبراهيم بإعطائه عُشر كل ما ربحه في إحدى المعارك.</w:t>
      </w:r>
      <w:r/>
      <w:r/>
      <w:r/>
    </w:p>
    <w:p>
      <w:pPr>
        <w:pStyle w:val="Heading2"/>
      </w:pPr>
      <w:r>
        <w:t>ممسوح</w:t>
      </w:r>
      <w:r/>
    </w:p>
    <w:p>
      <w:r/>
      <w:r>
        <w:t>في العهد القديم، كان مسح شخص ما يعني صب الزيت عليه. عادةً، كان الزيت يُصب على رأس الشخص. وكان هذا يعني، في الأغلب، أن الله قد أعطى الشخص عملاً معينًا ليقوم به. ولقد كان الكهنة والملوك يُمسحون لإظهار أن الله قد اختارهم ليتولوا المسؤولية. فكانت المسحة تُظهر أن قوته كانت معهم. وفي العهد الجديد، فإن أتباع يسوع يُمسحون بالروح القدس. وهذا يعني أن الروح القدس يسكن داخل كل مؤمن. إن الروح يُظهر أن أتباع يسوع ينتمون إلى الله وهم جزء من شعبه. لذلك فإن العمل الذي يُمسحون للقيام به، هو بمثابة الاستمرار في عمل يسوع على الأرض. وقد كان المؤمنين يمسحون بعضهم البعض أيضًا بالزيت عندما يصلون من أجل الشفاء. إن الزيت لم يكن يشفي الناس. ولكنه كان يُظهر أنهم يثقون بالله أثناء صلاتهم. (</w:t>
      </w:r>
      <w:r>
        <w:t>شجرة الزيتون</w:t>
      </w:r>
      <w:r>
        <w:t>)</w:t>
      </w:r>
      <w:r/>
      <w:r/>
      <w:r/>
    </w:p>
    <w:p>
      <w:pPr>
        <w:pStyle w:val="Heading2"/>
      </w:pPr>
      <w:r>
        <w:t>مملكة كهنة</w:t>
      </w:r>
      <w:r/>
    </w:p>
    <w:p>
      <w:r/>
      <w:r>
        <w:t>لقد أراد الله من شعب إسرائيل أن يكونوا مملكة كهنة وأمة مقدسة. كان مُفترضًا أن يكونوا كذلك إذا كانوا أمناء لعهد جبل سيناء. مثل باقي الشعوب الأخرى، كانوا سيصيرون مملكة وأمة. ولكن الله لم يرغب في أن يعيشوا مثل باقي الشعوب الأخرى. بل أرادهم أن يكونوا نوعًا مختلفًا من الممالك والشعوب. فكان كل واحد من شعب إسرائيل سيعرف الله عن قرب ويخدمه. وبهذه الطريقة سيكونون مثل الكهنة. كان من المفترض أن جميعهم يطيعون الله ويعاملون الآخرين بالطريقة التي علمهم الله إياها. وهذا كان سيظهر مدى اختلافهم عن الأمم الأخرى. وبهذه الطريقة سيكونون مُفرزين وقديسين كما أن الله قدوس. وهكذا سيكون شعب إسرائيل أمة مقدسة.</w:t>
      </w:r>
      <w:r/>
      <w:r/>
      <w:r/>
    </w:p>
    <w:p>
      <w:pPr>
        <w:pStyle w:val="Heading2"/>
      </w:pPr>
      <w:r>
        <w:t>مَنّ</w:t>
      </w:r>
      <w:r/>
    </w:p>
    <w:p>
      <w:r/>
      <w:r>
        <w:t>الخبز من السماء الذي قدمه الله لبني إسرائيل في الصحراء بعد الخروج. كان الله يُرسله لهم ستة أيام في الأسبوع. كان الطعام الذي أكله بنو إسرائيل حتى دخلوا كنعان. كان هناك جرة مليئة بالمنّ محفوظة داخل تابوت العهد. كان هذا تذكيرًا للشعب بكيفية إمداد الله لهم.</w:t>
      </w:r>
      <w:r/>
      <w:r/>
      <w:r/>
    </w:p>
    <w:p>
      <w:pPr>
        <w:pStyle w:val="Heading2"/>
      </w:pPr>
      <w:r>
        <w:t>مَنَسَّى</w:t>
      </w:r>
      <w:r/>
    </w:p>
    <w:p>
      <w:r/>
      <w:r>
        <w:t>الابن الأكبر ليوسف وأَسْنَات. في اللغة العبرية، يعني منسى "مَنْ ينسى". تبناه يعقوب كأحد أبنائه. أصبح نسل منسّى سبط من أسباط بني إسرائيل. عاش نصف السبط شرق نهر الأردن، وعاش النصف الآخر غرب نهر الأردن في كنعان.</w:t>
      </w:r>
      <w:r/>
      <w:r/>
      <w:r/>
    </w:p>
    <w:p>
      <w:pPr>
        <w:pStyle w:val="Heading2"/>
      </w:pPr>
      <w:r>
        <w:t>موآبيين</w:t>
      </w:r>
      <w:r/>
    </w:p>
    <w:p>
      <w:r/>
      <w:r>
        <w:t>مجموعة من الناس الذين عاشوا شرق نهر الأردن. كانوا من نسل لوط. الأرض التي كانوا يعيشون فيها كانت تسمى أيضاً موآب. كانوا يعبدون آلهة كاذبة تدعى بعل وكموش. أحيانًا كان الموآبيون يؤذون شعب الله وأحيانًا أخرى يساعدونهم.</w:t>
      </w:r>
      <w:r/>
      <w:r/>
      <w:r/>
    </w:p>
    <w:p>
      <w:pPr>
        <w:pStyle w:val="Heading2"/>
      </w:pPr>
      <w:r>
        <w:t>مواطن روماني</w:t>
      </w:r>
      <w:r/>
    </w:p>
    <w:p>
      <w:r/>
      <w:r>
        <w:t>كونك مواطنًا في روما يمنح الناس حقوقًا معينة. فقد كان يحميهم من المعاملة السيئة بطرق معينة. كان على الحكام الرومان اتباع القوانين الرومانية الخاصة بالمواطنين. معظم الناس في الأراضي التي تسيطر عليها الحكومة الرومانية لم يكونوا مواطنين رومانيين. كان كونك مواطنًا رومانيًا أمرًا مميزًا.</w:t>
      </w:r>
      <w:r/>
      <w:r/>
      <w:r/>
    </w:p>
    <w:p>
      <w:pPr>
        <w:pStyle w:val="Heading2"/>
      </w:pPr>
      <w:r>
        <w:t>مواطني السماء</w:t>
      </w:r>
      <w:r/>
    </w:p>
    <w:p>
      <w:r/>
      <w:r>
        <w:t>الناس مواطنون في الأمة التي يعيشون فيها أو حيث ولدوا. المؤمنون هم أيضًا مواطنون في السماء. هذا يعني أنهم ينتمون إلى الله وهم جزء من ملكوته. هذا صحيح حتى وهم أحياء على الأرض. ينشر الله ببطء ملكوته على الأرض من خلال المؤمنين. وباعتبارهم مواطنين في السماء، فهم رسل لملكوت الله. (</w:t>
      </w:r>
      <w:r>
        <w:t>ملكوت الله،</w:t>
      </w:r>
      <w:r>
        <w:t xml:space="preserve"> </w:t>
      </w:r>
      <w:hyperlink r:id="rId15">
        <w:r>
          <w:rPr>
            <w:color w:val="0000EE"/>
            <w:u w:val="single"/>
          </w:rPr>
          <w:t>دانيال 2: 1–49</w:t>
        </w:r>
      </w:hyperlink>
      <w:r>
        <w:t>)</w:t>
      </w:r>
      <w:r/>
      <w:r/>
      <w:r/>
    </w:p>
    <w:p>
      <w:pPr>
        <w:pStyle w:val="Heading2"/>
      </w:pPr>
      <w:r>
        <w:t>مواهب الروح القدس</w:t>
      </w:r>
      <w:r/>
    </w:p>
    <w:p>
      <w:r/>
      <w:r>
        <w:t>الروح القدس يمنح الناس القدرة على القيام بأشياء معينة على أكمل وجه. هذه المواهب ليست شيئًا ماديًا، إنما هي مواهب روحية. بعض المواهب هي التعليم وخدمة الآخرين وشفاء المرضى. يستخدم أتباع يسوع مواهبهم لتشجيع الكنيسة وتقويتها.</w:t>
      </w:r>
      <w:r/>
      <w:r/>
      <w:r/>
    </w:p>
    <w:p>
      <w:pPr>
        <w:pStyle w:val="Heading2"/>
      </w:pPr>
      <w:r>
        <w:t>موسى</w:t>
      </w:r>
      <w:r/>
    </w:p>
    <w:p>
      <w:r/>
      <w:r>
        <w:t>هو عبد من شعب إسرائيل ولكنه نشأ في القصر الملكي في مصر. كان ابن عمرام ويوكابد ومن سبط لاوي. كان هارون أخاه ومريم أخته. واسم زوجته صفورة وأبناؤهم جرشوم وأليعازر. أن الإسم موسى في اللغة العبرية، يعني المُنتشل من الماء. ولقد أخذته ابنة فرعون من نهر النيل وربته. وقد ظهر الله لموسى في البرية. و أمره الله أن يقود شعب إسرائيل ويخرجهم من العبودية. ولقد قادهم موسى للخروج من مصر، عبر البرية ثم إلى أرضهم الجديدة. لكن موسى لم يدخل أرض كنعان معهم. وقد أعطى الله لموسى وصايا حول الطريقة التي ينبغي على شعب إسرائيل أن يعيش بها. وهذه الوصايا تُسمي شريعة موسى او ناموس موسي (</w:t>
      </w:r>
      <w:r>
        <w:t>شريعة موسى</w:t>
      </w:r>
      <w:r>
        <w:t>). كان لموسى علاقة قريبة جداً مع الله. وعندما مات، قام الله بدفن جسده ولم يعثر أحد على قبره.</w:t>
      </w:r>
      <w:r/>
      <w:r/>
      <w:r/>
    </w:p>
    <w:p>
      <w:pPr>
        <w:pStyle w:val="Heading2"/>
      </w:pPr>
      <w:r>
        <w:t>مؤمن</w:t>
      </w:r>
      <w:r/>
    </w:p>
    <w:p>
      <w:r/>
      <w:r>
        <w:t>هو ذلك الشخص الذي يؤمن بيسوع المسيح ويتبعه. وكذلك تمّت تسميتهم في العهد الجديد بالمسيحيين. إنهم يؤمنون بأن يسوع الناصري هو ابن الله الذي قام من بين الأموات. كما أن المؤمنين يُقدّمون العبادة ليسوع باعتباره الله. وهم يخدمونه باعتباره المسيا والملك. ولقد أُطلق على المؤمنين اسم المسيحيين لأول مرة في أنطاكية بسوريا. فقد نُسبوا إلى اسم المسيح لأنهم يتبعون طريق حياته. يظل المؤمنون جزءًا من مجتمعاتهم وشعوبهم خلال تبعيّتهم ليسوع. كما يستمرون في اتبّاع قوانين وعادات مجتمعاتهم . إنهم يفعلون ذلك إلا إذا كانت هذه القوانين والعادات تتعارض مع ما علّمه يسوع. وهذا ينطبق على المؤمنين اليهود والمؤمنين من الأمم.</w:t>
      </w:r>
      <w:r/>
      <w:r/>
      <w:r/>
    </w:p>
    <w:p>
      <w:pPr>
        <w:pStyle w:val="Heading2"/>
      </w:pPr>
      <w:r>
        <w:t>مِيخَا</w:t>
      </w:r>
      <w:r/>
    </w:p>
    <w:p>
      <w:r/>
      <w:r>
        <w:t>نبي من المملكة الجنوبية في عهد يوثام وآحاز وحزقيا. كانت رسائله لمملكة الشمال ومملكة الجنوب. نبواته مسجلة في سفر ميخا.</w:t>
      </w:r>
      <w:r/>
      <w:r/>
      <w:r/>
    </w:p>
    <w:p>
      <w:pPr>
        <w:pStyle w:val="Heading2"/>
      </w:pPr>
      <w:r>
        <w:t>ميخائيل</w:t>
      </w:r>
      <w:r/>
    </w:p>
    <w:p>
      <w:r/>
      <w:r>
        <w:t>رئيس الملائكة الذين يخدمون الله. أعطاه الله السلطة في العالم السماوي. وصفه دانيال في الإصحاحين 10 و12 ميخائيل بأنه يخدم شعب إسرائيل ويحرسه. في سفر الرؤيا، وصف يوحنا معركة خاضها ميخائيل ضد التنين. وروى يهوذا قصة عن ميخائيل استنادًا إلى كتابة يهودية من عصره.</w:t>
      </w:r>
      <w:r/>
      <w:r/>
      <w:r/>
    </w:p>
    <w:p>
      <w:pPr>
        <w:pStyle w:val="Heading2"/>
      </w:pPr>
      <w:r>
        <w:t>نَاثَان</w:t>
      </w:r>
      <w:r/>
    </w:p>
    <w:p>
      <w:r/>
      <w:r>
        <w:t>نبي خلال الفترة التي كان فيها داود ملكًا. كان مستشارًا مقربًا لداود. أعطى داود رسالة عن وعود الله لنسل داود. تحدى داود عندما فعل داود أشياء شريرة. أيد ناثان سليمان ملكًا بعد داود.</w:t>
      </w:r>
      <w:r/>
      <w:r/>
      <w:r/>
    </w:p>
    <w:p>
      <w:pPr>
        <w:pStyle w:val="Heading2"/>
      </w:pPr>
      <w:r>
        <w:t>نَادَابُ وَأَبِيهُو</w:t>
      </w:r>
      <w:r/>
    </w:p>
    <w:p>
      <w:r/>
      <w:r>
        <w:t>ابنا هارون وأليشابع الأكبران من سبط لاوي. وكان أخوهما ألعازار وإيثامار. كانا على جبل سيناء مع موسى وهارون عندما أسس الله العهد. تم تعيينهم ككهنة. لكنهم عصوا الله في الطريقة التي قادوا بها الشعب في العبادة. وماتا بسبب ذلك.</w:t>
      </w:r>
      <w:r/>
      <w:r/>
      <w:r/>
    </w:p>
    <w:p>
      <w:pPr>
        <w:pStyle w:val="Heading2"/>
      </w:pPr>
      <w:r>
        <w:t>ناموس المسيح</w:t>
      </w:r>
      <w:r/>
    </w:p>
    <w:p>
      <w:r/>
      <w:r>
        <w:t>طريقة للحديث عن اتباع مثال يسوع في كيفية العيش. أوصى يسوع تلاميذه أن يحبوا الله من كل قلبهم ونفسهم وقوتهم وعقلهم. وأوصاهم أن يحبوا قريبهم كنفسهم (لوقا 10: 27). بينما كان يعيش على الأرض، أظهر لهم يسوع كيف يفعلون ذلك. أحب يسوع أباه وأطاعه. ضحّى بنفسه من أجل خير الآخرين. تخلّى عن حقوقه ليخلّص العالم. خدم الآخرين ليُظهر لهم كم يحبهم الله.</w:t>
      </w:r>
      <w:r/>
      <w:r/>
      <w:r/>
    </w:p>
    <w:p>
      <w:pPr>
        <w:pStyle w:val="Heading2"/>
      </w:pPr>
      <w:r>
        <w:t>نبوات عن يسوع</w:t>
      </w:r>
      <w:r/>
    </w:p>
    <w:p>
      <w:r/>
      <w:r>
        <w:t>تشير العديد من النبوات والوعود المسجلة في العهد القديم إلى يسوع. فهي تُظهر خطة الله لإرسال مخلّص. هذا المخلّص سيخلّص العالم من قوة الخطية والموت والشر. درس الرسل وكُتّاب العهد الجديد هذه النبوءات والوعود. لقد فهموا أن النبوات والوعود تحققت من خلال حياة يسوع وعمله. أكمل يسوع العمل الذي كان الله يقوم به من خلال إسرائيل لمئات السنين. يسوع هو المخلّص الذي وعد الله بإرساله (</w:t>
      </w:r>
      <w:r>
        <w:t>المخلص</w:t>
      </w:r>
      <w:r>
        <w:t>).</w:t>
      </w:r>
      <w:r/>
      <w:r/>
      <w:r/>
    </w:p>
    <w:p>
      <w:pPr>
        <w:pStyle w:val="Heading2"/>
      </w:pPr>
      <w:r>
        <w:t>نبوة</w:t>
      </w:r>
      <w:r/>
    </w:p>
    <w:p>
      <w:r/>
      <w:r>
        <w:t>هي إعلان عن ما يريده الله أن يتم أو عن ما سيحدث. إن هذه الرسائل تأتي من الله أو من خلال كلمته. ثم يتم التحدث بها وإعلانها من قبل الأنبياء وهذا ما يسمى النبوة. ولقد تم تسجيل نبوات العديد من الأنبياء قبل زمن يسوع. وقد تم تضمينها في العهد القديم. وتُسمى معًا الأنبياء. إن الروح القدس هو من يعطي بعض الناس موهبة النبوة. يجب مشاركة الرسائل بطريقة منظمة يمكن للناس فهمها. وكان يتم مشاركتها لمساعدة الناس الذين لا يعرفون الله على التحول والرجوع إلى الله. كما يتم مشاركتها لتشجيع الناس الذين يتبعون الله بالفعل. وأخيرًا، يتم مشاركتها لمساعدة الناس على فهم كيفية طاعة الله بأمانة.</w:t>
      </w:r>
      <w:r/>
      <w:r/>
      <w:r/>
    </w:p>
    <w:p>
      <w:pPr>
        <w:pStyle w:val="Heading2"/>
      </w:pPr>
      <w:r>
        <w:t>نَبُوخَذْنَصَّر</w:t>
      </w:r>
      <w:r/>
    </w:p>
    <w:p>
      <w:r/>
      <w:r>
        <w:t>ملك بابل من الشعب الكلداني. استخدمه الله كأداة لجلب الدينونة ضد المملكة الجنوبية. في عام 586 قبل الميلاد دمرت جيوشه أورشليم والهيكل. فسَّر له النبي دانيال بعض أحلامه. كان نَبُوخَذْنَصَّر يعبد آلهة باطلة، ولكنه أدرك أن إله اليهود له سلطان.</w:t>
      </w:r>
      <w:r/>
      <w:r/>
      <w:r/>
    </w:p>
    <w:p>
      <w:pPr>
        <w:pStyle w:val="Heading2"/>
      </w:pPr>
      <w:r>
        <w:t>نبي</w:t>
      </w:r>
      <w:r/>
    </w:p>
    <w:p>
      <w:r/>
      <w:r>
        <w:t>شخص يختاره الله ليتكلم من خلاله. في العهد القديم كان الأنبياء يخبرون شعوبهم أو الأمم الأخرى برسالة من الله. كان الأنبياء مستشارين لملوك إسرائيل ويهوذا. كانوا يخبرون الملك عندما لا يكون أمينًا لله. كُتبت نبوات العديد من الأنبياء قبل زمن يسوع. (</w:t>
      </w:r>
      <w:r>
        <w:t>نبي كاذب</w:t>
      </w:r>
      <w:r>
        <w:t>)</w:t>
      </w:r>
      <w:r/>
      <w:r/>
      <w:r/>
    </w:p>
    <w:p>
      <w:pPr>
        <w:pStyle w:val="Heading2"/>
      </w:pPr>
      <w:r>
        <w:t>نبي كاذب</w:t>
      </w:r>
      <w:r/>
    </w:p>
    <w:p>
      <w:r/>
      <w:r>
        <w:t>شخص يتظاهر بأنه نبي. يشاركون رسائل ليست من الله. يفعلون ذلك لمحاولة خداع الناس. (</w:t>
      </w:r>
      <w:r>
        <w:t>نبي</w:t>
      </w:r>
      <w:r>
        <w:t>)</w:t>
      </w:r>
      <w:r/>
      <w:r/>
      <w:r/>
    </w:p>
    <w:p>
      <w:pPr>
        <w:pStyle w:val="Heading2"/>
      </w:pPr>
      <w:r>
        <w:t>نَحَمْيَا</w:t>
      </w:r>
      <w:r/>
    </w:p>
    <w:p>
      <w:r/>
      <w:r>
        <w:t>يهودي عاد إلى أورشليم من شوشن. كان ابن حكليا وحَنَانِي أخوه. كان مسؤولاً موثوقاً به في حكومة فارس. كان ساقيًا لأَرتَحششتا. وهذا يعني أنه كان يتأكد من أن طعام الملك ونبيذه لم يكن مسمومًا. خدم مرتين كحاكم لأورشليم. قاد اليهود لإعادة بناء سور أورشليم.</w:t>
      </w:r>
      <w:r/>
      <w:r/>
      <w:r/>
    </w:p>
    <w:p>
      <w:pPr>
        <w:pStyle w:val="Heading2"/>
      </w:pPr>
      <w:r>
        <w:t>نذير</w:t>
      </w:r>
      <w:r/>
    </w:p>
    <w:p>
      <w:r/>
      <w:r>
        <w:t>هم رجال ونساء أرادوا أن يفرزوا أنفسهم لخدمة الله. في اللغة العبرية، تعني كلمة نذير أن يكون الشخص مُنفصلًا أو مُفرزًا. ولقد أمر الله بعض من شعب إسرائيل بأن يكونوا مُكرّسين لخدمته. بينما اختار آخرون القيام بذلك وأولئك هم من كانوا يُدعون بالنذيرين. فلقد تعهدوا بخدمة الله لفترة محددة من الزمن. كان عليهم عدم شرب الخمر وكذلك ترك شعورهم تنمو طويلًا ولا يقصّونها. كما كان عليهم الابتعاد عن أي شيء أو أي شخص ميت. وكانت هذه بمثابة علامات لباقي شعب إسرائيل بأن هؤلاء النذيرين كانوا مكرسين تمامًا لله. وعند نهاية فترة نذرهم، كانوا يحتفلون. وكان ذلك عن طريق حلق شعر رؤوسهم وتقديم الذبائح.</w:t>
      </w:r>
      <w:r/>
      <w:r/>
      <w:r/>
    </w:p>
    <w:p>
      <w:pPr>
        <w:pStyle w:val="Heading2"/>
      </w:pPr>
      <w:r>
        <w:t>نُعْمَانُ</w:t>
      </w:r>
      <w:r/>
    </w:p>
    <w:p>
      <w:r/>
      <w:r>
        <w:t>قائد مهم لجيش أَرَامَ. أخذ بنصيحة جارية إسرائيلية شابة في بيته، حيث طلب من أليشع أن يشفيه من بَرَصِه. في البداية رفض نعمان اتباع تعليمات أليشع. ولكن عندما تواضع وأطاع، شُفي. ثم آمن بالله. ولم يعبد إلا الله عندما عاد إلى أَرَامَ.</w:t>
      </w:r>
      <w:r/>
      <w:r/>
      <w:r/>
    </w:p>
    <w:p>
      <w:pPr>
        <w:pStyle w:val="Heading2"/>
      </w:pPr>
      <w:r>
        <w:t>نعمة</w:t>
      </w:r>
      <w:r/>
    </w:p>
    <w:p>
      <w:r/>
      <w:r>
        <w:t>محبة الله العميقة لمخلوقاته ورغبته في عمل الخير لها. إنه يقدم محبته لأنه يريد الخير لكل ما خلقه. محبة الله ونعمته لا تُكتسب. الله يعطيهما مجانًا.</w:t>
      </w:r>
      <w:r/>
      <w:r/>
      <w:r/>
    </w:p>
    <w:p>
      <w:pPr>
        <w:pStyle w:val="Heading2"/>
      </w:pPr>
      <w:r>
        <w:t>نهر أَلأُرْدُنّ</w:t>
      </w:r>
      <w:r/>
    </w:p>
    <w:p>
      <w:r/>
      <w:r>
        <w:t>أكبر الأنهار في أرض إسرائيل. يتدفق من الشمال إلى الجنوب من بحر الجليل إلى البحر الميت.</w:t>
      </w:r>
      <w:r/>
      <w:r/>
      <w:r/>
    </w:p>
    <w:p>
      <w:pPr>
        <w:pStyle w:val="Heading2"/>
      </w:pPr>
      <w:r>
        <w:t>نهر الفرات</w:t>
      </w:r>
      <w:r/>
    </w:p>
    <w:p>
      <w:r/>
      <w:r>
        <w:t>نهر يجري عبر البلدان التي تسمى الآن تركيا وسوريا والعراق. كان نهراً مهماً في مملكتي بابل وفارس. في زمن المسيح، كان نهر الفرات يشكل أحد حدود أراضي الإمبراطورية الرومانية.</w:t>
      </w:r>
      <w:r/>
      <w:r/>
      <w:r/>
    </w:p>
    <w:p>
      <w:pPr>
        <w:pStyle w:val="Heading2"/>
      </w:pPr>
      <w:r>
        <w:t>نهر النيل</w:t>
      </w:r>
      <w:r/>
    </w:p>
    <w:p>
      <w:r/>
      <w:r>
        <w:t>أطول نهر في أفريقيا. يتدفق عبر الجزء الشمالي الشرقي من أفريقيا إلى البحر الأبيض المتوسط. التربة حول النيل غنية جداً وخِصبة وجيدة للزراعة.</w:t>
      </w:r>
      <w:r/>
      <w:r/>
      <w:r/>
    </w:p>
    <w:p>
      <w:pPr>
        <w:pStyle w:val="Heading2"/>
      </w:pPr>
      <w:r>
        <w:t>نُوح</w:t>
      </w:r>
      <w:r/>
    </w:p>
    <w:p>
      <w:r/>
      <w:r>
        <w:t>ابن لامك من نسل شيث. كان والد سام وحام ويافث، وقد اتبع الله بأمانة. أنقذ الله نوحاً وعائلته عندما دمر الله الأرض بالطوفان. قطع الله عهداً مع نوح.</w:t>
      </w:r>
      <w:r/>
      <w:r/>
      <w:r/>
    </w:p>
    <w:p>
      <w:pPr>
        <w:pStyle w:val="Heading2"/>
      </w:pPr>
      <w:r>
        <w:t>نور</w:t>
      </w:r>
      <w:r/>
    </w:p>
    <w:p>
      <w:r/>
      <w:r>
        <w:t>في الكتاب المقدس هناك معنيان لكلمة نور. المعنى الأول هو عندما تشرق الشمس ويكون هناك نور في الخارج. المعنى الثاني هو علامة على الأشياء التي تتفق مع الله. يشمل النور الأشياء التي تظهر أو تفعل ما يريده الله لعالمه. يشمل السلام والتفاهم والصحة والخير. يعمل نور الله على تحرير عالم الله من الشر والكائنات الروحية الشريرة (</w:t>
      </w:r>
      <w:r>
        <w:t>الكائنات الروحية الشريرة</w:t>
      </w:r>
      <w:r>
        <w:t>). يتم وصف هذه الأشياء على أنها ظلام (</w:t>
      </w:r>
      <w:r>
        <w:t>ظلام</w:t>
      </w:r>
      <w:r>
        <w:t>). يتم التحدث عن الوقت الذي يحكم فيه الله كملك على أنه مملكة النور.</w:t>
      </w:r>
      <w:r/>
      <w:r/>
      <w:r/>
    </w:p>
    <w:p>
      <w:pPr>
        <w:pStyle w:val="Heading2"/>
      </w:pPr>
      <w:r>
        <w:t>نور للأمم</w:t>
      </w:r>
      <w:r/>
    </w:p>
    <w:p>
      <w:r/>
      <w:r>
        <w:t>إن هذه الكلمات تصف العمل الذي يقوم به عبد الرب (إشعياء 6:42 وإشعياء 6:49). كان هذا العبد سيضمن أن عهد الله وخلاصه يصلان إلى جميع الشعوب. في العهد الجديد، فهم سمعان الشيخ أن يسوع هو الذي سيقوم بهذا العمل (لوقا 30:2–32). كما فهم بولس وبرنابا أنهما يجب أن يكونا نورًا للأمم أيضًا (أعمال 47:13). ولقد فعلوا ذلك بمشاركة رسالة يسوع مع الأمم. وفي أعمال 23:26 وعظ بولس عن كيف أن يسوع قد أعلن رسالة نور الله. وهي رسالة الخلاص من سلطان الخطية والموت. ولقد أعلن يسوع هذا النور لليهود والأمم. لذلك يجب على تلاميذ يسوع أن يشاركوا نور يسوع وخلاصه مع العالم كله.</w:t>
      </w:r>
      <w:r/>
      <w:r/>
      <w:r/>
    </w:p>
    <w:p>
      <w:pPr>
        <w:pStyle w:val="Heading2"/>
      </w:pPr>
      <w:r>
        <w:t>نِيقُودِيمُوس</w:t>
      </w:r>
      <w:r/>
    </w:p>
    <w:p>
      <w:r/>
      <w:r>
        <w:t>قاضي يهودي وفريسي آمن بيسوع وتبعه في الخفاء. كان له حديث مهم مع يسوع ذات ليلة. عندما مات يسوع، ساعد نيقوديموس في إعداد جسد يسوع للدفن.</w:t>
      </w:r>
      <w:r/>
      <w:r/>
      <w:r/>
    </w:p>
    <w:p>
      <w:pPr>
        <w:pStyle w:val="Heading2"/>
      </w:pPr>
      <w:r>
        <w:t>نِينَوَى</w:t>
      </w:r>
      <w:r/>
    </w:p>
    <w:p>
      <w:r/>
      <w:r>
        <w:t>عاصمة الإمبراطورية الأشورية. كانت على نهر دجلة في البلاد التي تسمى الآن العراق. كان الناس الذين عاشوا هناك معروفين بأعمال العنف والشر. سيطرت الحكومة البابلية على نينوى والإمبراطورية الأشورية في عام 612 قبل الميلاد.</w:t>
      </w:r>
      <w:r/>
      <w:r/>
      <w:r/>
    </w:p>
    <w:p>
      <w:pPr>
        <w:pStyle w:val="Heading2"/>
      </w:pPr>
      <w:r>
        <w:t>هابيل</w:t>
      </w:r>
      <w:r/>
    </w:p>
    <w:p>
      <w:r/>
      <w:r>
        <w:t>الابن الثاني لآدم وحواء. كان راعي غنم. قدم قرباناً أرضى الله. قتله أخوه قايين رغم أنه لم يفعل أي شيء خاطئ. يتحدث الكتاب المقدس عن أن دم هابيل كان يصرخ إلى الله من الأرض. هذا يعني أنه كان على الله أن يحقق العدالة لأن هابيل قُتل.</w:t>
      </w:r>
      <w:r/>
      <w:r/>
      <w:r/>
    </w:p>
    <w:p>
      <w:pPr>
        <w:pStyle w:val="Heading2"/>
      </w:pPr>
      <w:r>
        <w:t>هاجر</w:t>
      </w:r>
      <w:r/>
    </w:p>
    <w:p>
      <w:r/>
      <w:r>
        <w:t>جارية مصرية كانت في خدمة سارة. عندما عجزت سارة عن الإنجاب، جعلت هاجر تنام مع إبراهيم. بعد ذلك، أنجبت هاجر ابن إبراهيم إسماعيل. عاملت سارة هاجر معاملة سيئة. تم إرسالها هي وإسماعيل بعيدًا. لكن الله اعتنى بهما في الصحراء.</w:t>
      </w:r>
      <w:r/>
      <w:r/>
      <w:r/>
    </w:p>
    <w:p>
      <w:pPr>
        <w:pStyle w:val="Heading2"/>
      </w:pPr>
      <w:r>
        <w:t>هارون</w:t>
      </w:r>
      <w:r/>
    </w:p>
    <w:p>
      <w:r/>
      <w:r>
        <w:t>ابن عمرام ويوكابد من سبط لاوي. كان موسى أخاه ومريم أخته. كان والد ناداب وأبيهو وألعازار وإيثمار. ساعد موسى في قيادة شعب إسرائيل أثناء الخروج. أصبح أول رئيس كهنة. كان يجب أن يأتي جميع رؤساء الكهنة من نسل عائلة هارون. (</w:t>
      </w:r>
      <w:r>
        <w:t>اللاويين</w:t>
      </w:r>
      <w:r>
        <w:t xml:space="preserve">, </w:t>
      </w:r>
      <w:r>
        <w:t>الكاهن</w:t>
      </w:r>
      <w:r>
        <w:t>)</w:t>
      </w:r>
      <w:r/>
      <w:r/>
      <w:r/>
    </w:p>
    <w:p>
      <w:pPr>
        <w:pStyle w:val="Heading2"/>
      </w:pPr>
      <w:r>
        <w:t>هامان</w:t>
      </w:r>
      <w:r/>
    </w:p>
    <w:p>
      <w:r/>
      <w:r>
        <w:t>قائد في الحكومة الفارسية في عهد أحشويرش. كان من نسل أجاج العماليقي. كان هذا يعني أن هامان كان من مجموعة من الناس الذين عاملوا بني إسرائيل معاملة سيئة. خطط هامان لتدمير جميع اليهود في المملكة الفارسية. فأمر أحشويرش بإعدامه.</w:t>
      </w:r>
      <w:r/>
      <w:r/>
      <w:r/>
    </w:p>
    <w:p>
      <w:pPr>
        <w:pStyle w:val="Heading2"/>
      </w:pPr>
      <w:r>
        <w:t>هاوية</w:t>
      </w:r>
      <w:r/>
    </w:p>
    <w:p>
      <w:r/>
      <w:r>
        <w:t>طريقة للحديث عن مكان مليء بالكائنات الروحية الشريرة. في إنجيل لوقا، كان ليسوع سلطة لإرسال كائنات روحية شريرة إلى هناك (لوقا 31:8). في رؤيا مسجلة في سفر الرؤيا، رآها يوحنا على أنها حفرة لا قعر لها. كان يحكمها كائن روحي شرير يُدعى ملاك الهاوية (أبوليون). لم يخرج منها كائنات روحية شريرة إلا عندما سمح الله لهم بذلك. (</w:t>
      </w:r>
      <w:r>
        <w:t>الكائنات الروحية الشريرة</w:t>
      </w:r>
      <w:r>
        <w:t>)</w:t>
      </w:r>
      <w:r/>
      <w:r/>
      <w:r/>
    </w:p>
    <w:p>
      <w:pPr>
        <w:pStyle w:val="Heading2"/>
      </w:pPr>
      <w:r>
        <w:t>هُوشَع</w:t>
      </w:r>
      <w:r/>
    </w:p>
    <w:p>
      <w:r/>
      <w:r>
        <w:t>نبي في مملكة إسرائيل الشمالية. تنبأ في عهد الملك يربعام الثاني. تنبأ حتى وقت تدمير مملكة الشمال على يد أشور. نبوءاته مُسجلة في سفر هوشع.</w:t>
      </w:r>
      <w:r/>
      <w:r/>
      <w:r/>
    </w:p>
    <w:p>
      <w:pPr>
        <w:pStyle w:val="Heading2"/>
      </w:pPr>
      <w:r>
        <w:t>هيرودس أغريباس الأول</w:t>
      </w:r>
      <w:r/>
    </w:p>
    <w:p>
      <w:r/>
      <w:r>
        <w:t>الملك هيرودس في سفر أعمال الرسل الإصحاح 12. كان حفيد هيرودس الكبير. وكان أيضاً ابن أخ هيرودس أنتيباس. وكان والد هيرودس أغريباس الثاني. وكانت اثنتان من بناته هما برنيس ودروسيلا.</w:t>
      </w:r>
      <w:r/>
      <w:r/>
      <w:r/>
    </w:p>
    <w:p>
      <w:pPr>
        <w:pStyle w:val="Heading2"/>
      </w:pPr>
      <w:r>
        <w:t>هيرودس أغريباس الثاني</w:t>
      </w:r>
      <w:r/>
    </w:p>
    <w:p>
      <w:r/>
      <w:r>
        <w:t>الملك أغريباس في الإصحاحين 25 و26 من سفر أعمال الرسل. كان ابن هيرودس أغريباس الأول، ويُعتقد أن أخته برنيكي عاشت معه كزوجة.</w:t>
      </w:r>
      <w:r/>
      <w:r/>
      <w:r/>
    </w:p>
    <w:p>
      <w:pPr>
        <w:pStyle w:val="Heading2"/>
      </w:pPr>
      <w:r>
        <w:t>هيرودس الكبير</w:t>
      </w:r>
      <w:r/>
    </w:p>
    <w:p>
      <w:r/>
      <w:r>
        <w:t>الملك هيرودس في متى 2 ولوقا 1. كان حاكماً عينه الرومان بلقب ملك اليهود. حكم كملك من حوالي 36 قبل الميلاد إلى 4 قبل الميلاد. حكم على اليهودية وجميع أراضي إسرائيل. كان من نسل عيسو ولكنه كان يُعتبر يهودياً. أمر بتنفيذ العديد من مشاريع البناء. وشمل ذلك مدينة قيصرية والهيكل في أورشليم. أمر بتوسيع الهيكل وتعميره أكثر مما كان عليه في أي وقت مضى.</w:t>
      </w:r>
      <w:r/>
      <w:r/>
      <w:r/>
    </w:p>
    <w:p>
      <w:pPr>
        <w:pStyle w:val="Heading2"/>
      </w:pPr>
      <w:r>
        <w:t>هيرودس أنتيباس</w:t>
      </w:r>
      <w:r/>
    </w:p>
    <w:p>
      <w:r/>
      <w:r>
        <w:t>هيرودس الوارد ذكره في إنجيل متى الإصحاح 14، ومرقس الإصحاح 6، ولوقا الإصحاحات 3 و9 و23، كان ابن هيرودس الكبير. حكم في الجليل وبيرية في زمن يسوع. كانت بيرية شرق نهر الأردن. تزوج زوجة أخيه فيلبُّس. كان اسمها هيروديا. أمر هيرودس أنتيباس بقتل يوحنا المعمدان.</w:t>
      </w:r>
      <w:r/>
      <w:r/>
      <w:r/>
    </w:p>
    <w:p>
      <w:pPr>
        <w:pStyle w:val="Heading2"/>
      </w:pPr>
      <w:r>
        <w:t>هيروديون</w:t>
      </w:r>
      <w:r/>
    </w:p>
    <w:p>
      <w:r/>
      <w:r>
        <w:t>أنصار الحكام من نسل هيرودس الكبير.</w:t>
      </w:r>
      <w:r/>
      <w:r/>
      <w:r/>
    </w:p>
    <w:p>
      <w:pPr>
        <w:pStyle w:val="Heading2"/>
      </w:pPr>
      <w:r>
        <w:t>هيكل</w:t>
      </w:r>
      <w:r/>
    </w:p>
    <w:p>
      <w:r/>
      <w:r>
        <w:t>هو البناء الموجود في أورشليم حيث يمكن للناس الذهاب لعبادة الله. وكان يُطلق عليه أيضًا بيت الرب أو بيت الله. ولقد تم بناء الهيكل الأول عندما كان سليمان ملكًا. وقد كان الله حاضرًا مع شعبه هناك. ثم دمره البابليون في عام 586 قبل الميلاد. وبعد سنوات عديدة، أعاد اليهود بناء الهيكل مرة أخري. وبعد أن دمر الرومان ذلك الهيكل في عام 70 ميلادية، لم يبنِ اليهود واحدًا آخر. ولقد دعا يسوع الهيكل بيت أبيه. كما قال يسوع إن جسده هو الهيكل الجديد. وذلك لأن الله كان حاضرًا مع شعبه من خلال يسوع. كما يستمر الله حاضرًا على الأرض من خلال أولئك الذين يتبعون يسوع. إنهم ممتلئون بالروح القدس. ولأجل هذا، يُوصف المؤمنون بأنهم هيكل جديد.</w:t>
      </w:r>
      <w:r/>
      <w:r/>
      <w:r/>
    </w:p>
    <w:p>
      <w:pPr>
        <w:pStyle w:val="Heading2"/>
      </w:pPr>
      <w:r>
        <w:t>واجب شقيق الزوج</w:t>
      </w:r>
      <w:r/>
    </w:p>
    <w:p>
      <w:r/>
      <w:r>
        <w:t>ممارسة شائعة بين العديد من مجموعات الناس منذ مئات السنين، حيث يعتني شقيق الزوج بأرملة الرجل الذي توفى ونَسَبه. يتزوج شقيق الرجل الذي يتوفى من الأرملة وينجب منها طفلاً. يعتبر الطفل ابن الرجل الذي مات. يتلقى هذا الطفل الممتلكات ويحمل اسم الرجل الذي مات. ويتولى الطفل أيضاً رعاية الأم عندما تكبر في السن.</w:t>
      </w:r>
      <w:r/>
      <w:r/>
      <w:r/>
    </w:p>
    <w:p>
      <w:pPr>
        <w:pStyle w:val="Heading2"/>
      </w:pPr>
      <w:r>
        <w:t>وسيط (حرفيًا يقف بين)</w:t>
      </w:r>
      <w:r/>
    </w:p>
    <w:p>
      <w:r/>
      <w:r>
        <w:t>هو الشخص الذي يساعد الأفراد أو الجماعات على التحدّث مع بعضهم البعض والوصول إلى توافق. يُطلق عليه أيضًا الشفيع. ولقد فعل موسى هذا بين شعب إسرائيل والله في جبل سيناء. لم يستطع الشعب الاقتراب إلى الله. فقد كانوا يخافون منه. فإن الاقتراب من قداسة الله كان سيؤذيهم. لذلك أخبر موسى الشعب بما يريد الله أن يقوله لهم. ثم أخبر الله بما أراد الشعب أن يقولوه لله. وبهذه الطريقة فقد ساعدهم على إقامة عهد جبل سيناء. لاحقًا، أصبح يسوع الوسيط بين الله وجميع الناس. لأن البشر يصنعون الخطايا، فهم غير قادرين على العيش في سلام مع الله. لكن يسوع هو إنسان كامل وهو أيضًا إله كامل. ولقد تعامل يسوع مع مشكلة الخطية وأنهاها عندما مات على الصليب. وبذلك أصبح غفران الخطايا مُتاحًا للبشر ومن ثم أن يعيشوا في سلام مع الله. وهكذا أصبح يسوع وسيطًا للعهد الجديد.</w:t>
      </w:r>
      <w:r/>
      <w:r/>
      <w:r/>
    </w:p>
    <w:p>
      <w:pPr>
        <w:pStyle w:val="Heading2"/>
      </w:pPr>
      <w:r>
        <w:t>وضع الأيدي</w:t>
      </w:r>
      <w:r/>
    </w:p>
    <w:p>
      <w:r/>
      <w:r>
        <w:t>كثيرًا ما شفى يسوع الناس وباركهم بوضع يديه عليهم. اقتدى المؤمنون به. أصبح وضع الأيدي على الناس ممارسة شائعة لأسباب محددة. وشمل ذلك الصلاة من أجل المؤمنين الجدد لينالوا الروح القدس. وشملت الصلاة من أجل أن ينال المؤمنون موهبة الروح القدس. وشملت شفاء الناس وتعيينهم للخدمة كقادة. كان وضع اليدين على شخص ما وسيلة لإظهار محبة الله ورعايته لهم. لم يحدث شيء سحري بوضع الأيدي على شخص ما. البركات التي جاءت كانت من الروح القدس الذي يعمل من خلال المؤمنين.</w:t>
      </w:r>
      <w:r/>
      <w:r/>
      <w:r/>
    </w:p>
    <w:p>
      <w:pPr>
        <w:pStyle w:val="Heading2"/>
      </w:pPr>
      <w:r>
        <w:t>ولادة ثانية</w:t>
      </w:r>
      <w:r/>
    </w:p>
    <w:p>
      <w:r/>
      <w:r>
        <w:t>طريقة لوصف ما يحدث عندما يؤمن الناس بيسوع ملكًا ومخلّصًا. يتوقفون عن العيش كعبيد للخطية. أن تكون عبدًا للخطية يشبه أن تكون ميتًا روحيًا رغم أن الجسد حي. عندما يؤمن الناس بيسوع، يمنح روحهم حياة جديدة. هذه الولادة الجديدة هي ولادة روحية. إنها ليست مثل ولادة جسد شخص ما. الحياة الجديدة لأجسادهم ستأتي لاحقًا عندما يقيم الله الناس من بين الأموات.</w:t>
      </w:r>
      <w:r/>
      <w:r/>
      <w:r/>
    </w:p>
    <w:p>
      <w:pPr>
        <w:pStyle w:val="Heading2"/>
      </w:pPr>
      <w:r>
        <w:t>يَا ٱمْرَأَةُ</w:t>
      </w:r>
      <w:r/>
    </w:p>
    <w:p>
      <w:r/>
      <w:r>
        <w:t>طريقة محترمة تحدث بها يسوع إلى النساء. دعا بعض النساء اللاتي شفاهنّ بامرأة. وفي أحيان أخرى دعا أمه مريم بامرأة. لقد أظهر بذلك لطفه واهتمامه.</w:t>
      </w:r>
      <w:r/>
      <w:r/>
      <w:r/>
    </w:p>
    <w:p>
      <w:pPr>
        <w:pStyle w:val="Heading2"/>
      </w:pPr>
      <w:r>
        <w:t>يَاعِيل</w:t>
      </w:r>
      <w:r/>
    </w:p>
    <w:p>
      <w:r/>
      <w:r>
        <w:t>امرأة من الشعب القيني الذي عاش بين بني إسرائيل. كانت من نسل حوباب صهر موسى، وزوجة حابر. قتلت قائداً عسكرياً كنعانياً اسمه سيسرا. كانت ياعيل جزءًا مهمًا من الأغنية التي أنشدتها دبورة عن انتصار بني إسرائيل في الإصحاح 5 من سفر القضاة.</w:t>
      </w:r>
      <w:r/>
      <w:r/>
      <w:r/>
    </w:p>
    <w:p>
      <w:pPr>
        <w:pStyle w:val="Heading2"/>
      </w:pPr>
      <w:r>
        <w:t>يَافَثُ</w:t>
      </w:r>
      <w:r/>
    </w:p>
    <w:p>
      <w:r/>
      <w:r>
        <w:t>الابن الأكبر لنوح. هو وزوجته نجوا من الطوفان لأنهم كانوا في الفلك. عامل والده باحترام عندما سكر نوح بعد الطوفان. نطق نوح بالبركة على عائلة يافث.</w:t>
      </w:r>
      <w:r/>
      <w:r/>
      <w:r/>
    </w:p>
    <w:p>
      <w:pPr>
        <w:pStyle w:val="Heading2"/>
      </w:pPr>
      <w:r>
        <w:t>يَبُوسِيِّينَ</w:t>
      </w:r>
      <w:r/>
    </w:p>
    <w:p>
      <w:r/>
      <w:r>
        <w:t>مجموعة من الناس الذين عاشوا في كنعان. كانوا من نسل كنعان ابن حام. أمر الله بني إسرائيل بطردهم من الأرض كحكمه عليهم. كانوا يعيشون في مدينة أورشليم قبل أن يسيطر عليها داود.</w:t>
      </w:r>
      <w:r/>
      <w:r/>
      <w:r/>
    </w:p>
    <w:p>
      <w:pPr>
        <w:pStyle w:val="Heading2"/>
      </w:pPr>
      <w:r>
        <w:t>يثرون</w:t>
      </w:r>
      <w:r/>
    </w:p>
    <w:p>
      <w:r/>
      <w:r>
        <w:t>حمو موسى وكاهن في مديان. كان يُدعى أيضًا رعوئيل. كان جزءًا من مجموعة شعب القينيين. رحب بموسى عندما هرب موسى من مصر. أصبحت ابنته صفورة زوجة موسى. أقام مع بني إسرائيل أثناء سفرهم من جبل سيناء إلى كنعان.</w:t>
      </w:r>
      <w:r/>
      <w:r/>
      <w:r/>
    </w:p>
    <w:p>
      <w:pPr>
        <w:pStyle w:val="Heading2"/>
      </w:pPr>
      <w:r>
        <w:t>يَرُبْعَام</w:t>
      </w:r>
      <w:r/>
    </w:p>
    <w:p>
      <w:r/>
      <w:r>
        <w:t>ابن نباط وصروعة الذي كان مسؤولاً في حكومة سليمان. كان من سبط أفرايم. أصبح أول ملك لمملكة إسرائيل الشمالية. وعد الله أن يجعل حكمه آمنًا إذا خدمه يربعام بأمانة. لكن يربعام منع بني إسرائيل من عبادة الله كما أمرهم الله. عين يربعام كهَنة مِن أَطرَاف الشّعب لَم يكونوا مِن بَنِي لاَوِي. وقاد الشعب لعبادة تمثلين من الذهب. سميت هذه الأفعال بخطية يربعام. بسبب هذه الخطايا دُمر نسل يربعام.</w:t>
      </w:r>
      <w:r/>
      <w:r/>
      <w:r/>
    </w:p>
    <w:p>
      <w:pPr>
        <w:pStyle w:val="Heading2"/>
      </w:pPr>
      <w:r>
        <w:t>يسوع</w:t>
      </w:r>
      <w:r/>
    </w:p>
    <w:p>
      <w:r/>
      <w:r>
        <w:t>هو ابن الله الذي صار إنسانًا. وهو مخلص العالم. يسوع هو الله تمامًا كما أن الآب هو الله والروح القدس هو الله. إنهم ثلاثة أقانيم للإله الواحد والوحيد. في اللغة العبرية، يعني اسم يسوع أن الرب يخلص. ولقد عاش يسوع على الأرض من حوالي سنة 4 قبل الميلاد إلى حوالي سنة 30 ميلادية. وقد عاش في أرض إسرائيل وقت حكم الإمبراطورية الرومانية. وعندما تجسد يسوع على أرضنا، كانت مريم هي أمه. وقد حملت بيسوع رغم أنها لم تكن تعرف رجلًا. فإن الروح القدس هو من جعل هذا ممكنًا. وكان يوسف هو الأب البشري الذي ربى يسوع عندما كان صغيرًا. ولقد جاء يسوع من نسل إبراهيم، ويهوذا وداود. ونشأ يسوع في مدينة الناصرة مع إخوته وأخواته. ثم مات على الصليب. وقد أقامه الله من بين الأموات. ولقد انتصر على الخطية، والموت وكل الكائنات الروحية الشريرة. إنه المسيّا والملك الذي وعد الله بإرساله. والآن، فإن يسوع يحكم كملك في السماء. وسيعود إلى الأرض ليحكم كملك على كل خليقة الله.</w:t>
      </w:r>
      <w:r/>
      <w:r/>
      <w:r/>
    </w:p>
    <w:p>
      <w:pPr>
        <w:pStyle w:val="Heading2"/>
      </w:pPr>
      <w:r>
        <w:t>يَشُوعُ</w:t>
      </w:r>
      <w:r/>
    </w:p>
    <w:p>
      <w:r/>
      <w:r>
        <w:t>رجل وُلد عبداً عبرانياً في مصر. ساعد موسى في قيادة شعب الله أثناء الخروج. كان ابن نون وكان من سبط أفرايم. غيّر موسى اسمه من هوشع إلى يشوع. وقد كان أحد الجواسيس الذين تجسسوا أرض كنعان، وعاد بتقرير جيد. أصبح قائدًا لبني إسرائيل بعد وفاة موسى. قاد يشوع بني إسرائيل إلى الأرض التي وعد الله أن يعطيها لإبراهيم.</w:t>
      </w:r>
      <w:r/>
      <w:r/>
      <w:r/>
    </w:p>
    <w:p>
      <w:pPr>
        <w:pStyle w:val="Heading2"/>
      </w:pPr>
      <w:r>
        <w:t>يشوع وزربابل</w:t>
      </w:r>
      <w:r/>
    </w:p>
    <w:p>
      <w:r/>
      <w:r>
        <w:t xml:space="preserve">القادة اليهود الذين عادوا إلى أرض يهوذا من السبي في بابل. قادوا شعب الله لإعادة بناء الهيكل في أورشليم. كان يشوع بن </w:t>
      </w:r>
      <w:r>
        <w:t>يَهُوصَادَاقَ،</w:t>
      </w:r>
      <w:r>
        <w:t xml:space="preserve"> وخدم كرئيس كهنة في الهيكل الثاني. هذا يشوع مختلف عن يشوع الذي قاد بني إسرائيل بعد موسى. خدم زربابل كحاكم ليهوذا أثناء سيطرة الإمبراطورية الفارسية. كان زربابل بن شألتيئيل من سلالة عائلة داود، وقد كان يسوع من نسل زربابل.</w:t>
      </w:r>
      <w:r/>
      <w:r/>
      <w:r/>
    </w:p>
    <w:p>
      <w:pPr>
        <w:pStyle w:val="Heading2"/>
      </w:pPr>
      <w:r>
        <w:t>يُعامل بقسوة</w:t>
      </w:r>
      <w:r/>
    </w:p>
    <w:p>
      <w:r/>
      <w:r>
        <w:t>لقد تمّت معاملة العديد من تلاميذ يسوع وأتباعه في الكنيسة الأولى بعنف وقسوة وصلت حتى القتل. فقد جعلهم اليهود الآخرون يعانون بسبب اتباعهم ليسوع باعتباره المسيّا اليهودي. وأراد هؤلاء اليهود أن يرجع اليهود المسيحيون إلى الإيمان اليهودي وطريقة الحياة اليهودية. كما قد جعلتهم السلطات الرومانية يعانون بسبب اتباعهم ليسوع باعتباره ملك للعالم كله. فقد أرادوا من المسيحيين أن يعترفوا بأن الإمبراطور الروماني كان هو الملك (</w:t>
      </w:r>
      <w:r>
        <w:t>روما،</w:t>
      </w:r>
      <w:r>
        <w:t xml:space="preserve"> متى 1:8–17). وقد كان لدى السلطة الرومانية قوانين تسمح للناس بممارسة الإيمان اليهودي. لكن في أيام الكنيسة الأولى لم يكن لديها قوانين بشأن المسيحيين. وهذا يعني أن المسيحيين يمكن أن يواجهوا الصعوبات بسبب اتّباعهم ليسوع. كان يمكنهم العودة للعيش كيهود لتجنب مثل هذه الصعوبات. ولقد كانت هذه إحدى الطرق للهروب من هذه المعاناة والمعاملة السيئة. وكان ذلك يُعد أمرًا شديد الإغراء للمسيحيين الذين كانوا يعانون. ولا يزال العديد من المسيحيين يعاملون بشكل سيء بسبب اتبّاعهم الأمين ليسوع.</w:t>
      </w:r>
      <w:r/>
      <w:r/>
      <w:r/>
    </w:p>
    <w:p>
      <w:pPr>
        <w:pStyle w:val="Heading2"/>
      </w:pPr>
      <w:r>
        <w:t>يَعْقُوب</w:t>
      </w:r>
      <w:r/>
    </w:p>
    <w:p>
      <w:r/>
      <w:r>
        <w:t>الابن الأصغر لإسحق ورفقة وحفيد إبراهيم، وتوأم عيسو، وقد أُطلق عليه أيضًا اسم إسرائيل. سُميت أسباط إسرائيل الـ 12 على اسم أبنائه وأحفاده (</w:t>
      </w:r>
      <w:r>
        <w:t>الأثنا عشر سبط</w:t>
      </w:r>
      <w:r>
        <w:t>).</w:t>
      </w:r>
      <w:r/>
      <w:r/>
      <w:r/>
    </w:p>
    <w:p>
      <w:pPr>
        <w:pStyle w:val="Heading2"/>
      </w:pPr>
      <w:r>
        <w:t>يَعْقُوبُ</w:t>
      </w:r>
      <w:r/>
    </w:p>
    <w:p>
      <w:r/>
      <w:r>
        <w:t>أحد إخوة يسوع. في البداية لم يصدق أن يسوع هو المسيح. ظهر يسوع بعد قيامته من بين الأموات ليعقوب. آمن يعقوب بيسوع وأصبح قائدًا لكنيسة أورشليم. يتضمن العهد الجديد رسالة واحدة كتبها يعقوب. ويعقوب هذا مختلف عن يعقوب الرسول.</w:t>
      </w:r>
      <w:r/>
      <w:r/>
      <w:r/>
    </w:p>
    <w:p>
      <w:pPr>
        <w:pStyle w:val="Heading2"/>
      </w:pPr>
      <w:r>
        <w:t>يعقوب الرسول</w:t>
      </w:r>
      <w:r/>
    </w:p>
    <w:p>
      <w:r/>
      <w:r>
        <w:t>واحد من تلاميذ يسوع الاثني عشر وواحد من أقرب أتباعه الثلاثة. كان أخوه يوحنا ووالدهما زبدي. دعا يسوع يعقوب ويوحنا أبنيّ الرعد. كان يعقوب أول رسول يُقتل لكونه مُخلصًا ليسوع.</w:t>
      </w:r>
      <w:r/>
      <w:r/>
      <w:r/>
    </w:p>
    <w:p>
      <w:pPr>
        <w:pStyle w:val="Heading2"/>
      </w:pPr>
      <w:r>
        <w:t>يغفر</w:t>
      </w:r>
      <w:r/>
    </w:p>
    <w:p>
      <w:r/>
      <w:r>
        <w:t>تُوجد عدة كلمات تُستخدم لتعبر عن كلمة "يغفر" في اللغتين العبرية واليونانية في الكتاب المقدس. إن هذه الكلمات تصف بطرق مختلفة ما يعنيه أن تغفر وما يعنيه أن يُغفر لك. فيمكن أن يُسامح شخص بخصوص دين من المال. وهذا يعني أن الشخص المديون بالمال لم يعد مضطرًا لدفعه. كذلك يمكن أن تُغفر الخطية. إن الله هو الذي يغفر الخطية. وهذا يعني أن الله يعرف أي نوع من الخطايا قد صُنع. وأن الله يعرف الشخص أو الجماعة من الناس الذين أذنبوا بعمل بتلك الخطية. إن الذنب هو بمثابة حمل ثقيل يرفعه الله عن الشخص عندما يغفر له. فإن الله هو الذي يرفع الذنب عن الشخص أو الجماعة. فيمكن فهم ذلك باعتبار أن الله يأخذ الخطية ويُطلقها في مكان بعيد. وهنا يختار الله ألا يجلب القضاء ضد الشخص أو الجماعة بسبب خطيتهم. إن الله دائمًا مستعد لأن يغفر للناس خطاياهم. وهذا لأنه كثير الرحمة والإحسان. فإن الله يريد من كل الناس ومن جميع الشعوب أن يتركوا خطاياهم. فهو يريدهم أن يطلبوا منه أن يغفر لهم. كما أن الله يريد أيضًا من جميع الناس أن يتبعوا مثاله ويفعلوا مثله. فإنه يريدهم أن يغفروا بعضهم لبعض خطاياهم.</w:t>
      </w:r>
      <w:r/>
      <w:r/>
      <w:r/>
    </w:p>
    <w:p>
      <w:pPr>
        <w:pStyle w:val="Heading2"/>
      </w:pPr>
      <w:r>
        <w:t>يَفْتَاحُ</w:t>
      </w:r>
      <w:r/>
    </w:p>
    <w:p>
      <w:r/>
      <w:r>
        <w:t>أحد قضاة إسرائيل الاثني عشر في جلعاد. يُعتقد أنه كان من سبط منسّى. كان ابن رجل اسمه جلعاد وامرأة زانية. بعد أن حقق انتصاراً مهماً، ضحى بابنته.</w:t>
      </w:r>
      <w:r/>
      <w:r/>
      <w:r/>
    </w:p>
    <w:p>
      <w:pPr>
        <w:pStyle w:val="Heading2"/>
      </w:pPr>
      <w:r>
        <w:t>يهود</w:t>
      </w:r>
      <w:r/>
    </w:p>
    <w:p>
      <w:r/>
      <w:r>
        <w:t>اسم للشعب الذي ينحدر من نسل يعقوب. في اللغة العبرية يهودي يعني من سبط يهوذا. لكن بني إسرائيل من جميع الأسباط كانوا يسمون باليهود. سُمّوا يهوداً بعد سيطرة بابل على المملكة الجنوبية. كان معظم الناس في المملكة الجنوبية من سبط يهوذا. أجبر الجيش البابلي الكثير من سكان المملكة الجنوبية على العيش في بابل في السبي. وفيما بعد سُمي أولئك الذين عادوا إلى يهوذا من السبي باليهود. (</w:t>
      </w:r>
      <w:r>
        <w:t>عبرية</w:t>
      </w:r>
      <w:r>
        <w:t xml:space="preserve">, </w:t>
      </w:r>
      <w:r>
        <w:t>نسل</w:t>
      </w:r>
      <w:r>
        <w:t>)</w:t>
      </w:r>
      <w:r/>
      <w:r/>
      <w:r/>
    </w:p>
    <w:p>
      <w:pPr>
        <w:pStyle w:val="Heading2"/>
      </w:pPr>
      <w:r>
        <w:t>يهوذا</w:t>
      </w:r>
      <w:r/>
    </w:p>
    <w:p>
      <w:r/>
      <w:r>
        <w:t>المنطقة الجنوبية من الأرض التي وعد الله أن يعطيها لنسل إبراهيم. وكانت تشمل الأرض التي كانت تسمى مملكة يهوذا الجنوبية. وسُميت يهوذا بعد عودة جزء من شعب الله من السبي في بابل. عاش سبط يهوذا في يهوذا. كانت أورشليم أهم مدينة في يهذا.</w:t>
      </w:r>
      <w:r/>
      <w:r/>
      <w:r/>
    </w:p>
    <w:p>
      <w:pPr>
        <w:pStyle w:val="Heading2"/>
      </w:pPr>
      <w:r>
        <w:t>يهوذا</w:t>
      </w:r>
      <w:r/>
    </w:p>
    <w:p>
      <w:r/>
      <w:r>
        <w:t>أحد تلاميذ يسوع الاثني عشر. كان اسم والده يعقوب. وأطلَق متى ومرقس على هذا التلميذ اسم تداوس.</w:t>
      </w:r>
      <w:r/>
      <w:r/>
      <w:r/>
    </w:p>
    <w:p>
      <w:pPr>
        <w:pStyle w:val="Heading2"/>
      </w:pPr>
      <w:r>
        <w:t>يهوذا</w:t>
      </w:r>
      <w:r/>
    </w:p>
    <w:p>
      <w:r/>
      <w:r>
        <w:t>أحد إخوة يسوع. في البداية لم يؤمن أن يسوع هو المسيح. فيما بعد آمن بيسوع وأصبح قائدًا بين الكنائس. يتضمن العهد الجديد رسالة واحدة تحمل اسمه.</w:t>
      </w:r>
      <w:r/>
      <w:r/>
      <w:r/>
    </w:p>
    <w:p>
      <w:pPr>
        <w:pStyle w:val="Heading2"/>
      </w:pPr>
      <w:r>
        <w:t>يهوذا</w:t>
      </w:r>
      <w:r/>
    </w:p>
    <w:p>
      <w:r/>
      <w:r>
        <w:t>هو ابن يعقوب وليئة. وفي اللغة العبرية، يعني اسمه الحمد أو الشكر. ولقد اضطجع يهوذا مع كنته ثامار. وهكذا أنجب منها فارص وزارح. احتوت بركة يعقوب له على نبوة بأن ملوك سيأتون ويخرجون من نسله. فقد أتي كل من الملك داود ويسوع المسيح من نسل يهوذا. كما صار سبط يهوذا من الأسباط المهمة في إسرائيل. ثم أصبح هو السبط الأساسي في المملكة الجنوبية. ولذلك أصبحت المملكة الجنوبية لشعب إسرائيل معروفة باسم يهوذا. وقد استمر ذلك حتى سيطرت مملكة بابل على المملكة الجنوبية. وكانت تلك الأرض مستمرة في ان تُعرف باسم يهوذا عندما سادت مملكة فارس وحكمت هناك.</w:t>
      </w:r>
      <w:r/>
      <w:r/>
      <w:r/>
    </w:p>
    <w:p>
      <w:pPr>
        <w:pStyle w:val="Heading2"/>
      </w:pPr>
      <w:r>
        <w:t>يَهُوذَا الإِسْخَرْيُوطِي</w:t>
      </w:r>
      <w:r/>
    </w:p>
    <w:p>
      <w:r/>
      <w:r>
        <w:t>أحد تلاميذ يسوع الاثني عشر. كان مسؤولاً عن أموال التلاميذ لكنه سرق منها. سلَّم يسوع إلى قادة اليهود الذين أرادوا قتله. وفيما بعد قتل نفسه.</w:t>
      </w:r>
      <w:r/>
      <w:r/>
      <w:r/>
    </w:p>
    <w:p>
      <w:pPr>
        <w:pStyle w:val="Heading2"/>
      </w:pPr>
      <w:r>
        <w:t>يهوشافاط</w:t>
      </w:r>
      <w:r/>
    </w:p>
    <w:p>
      <w:r/>
      <w:r>
        <w:t>ابن آسا وعزوبة. كان والد يِهورام وكان من سبط يهوذا. كان رابع ملوك مملكة يهوذا الجنوبية. اتبع الله بأمانة وقاد الشعب إلى عبادة الله وحده.</w:t>
      </w:r>
      <w:r/>
      <w:r/>
      <w:r/>
    </w:p>
    <w:p>
      <w:pPr>
        <w:pStyle w:val="Heading2"/>
      </w:pPr>
      <w:r>
        <w:t>يَهُوياداع</w:t>
      </w:r>
      <w:r/>
    </w:p>
    <w:p>
      <w:r/>
      <w:r>
        <w:t>كاهن مهم عندما كانت عثليا ملكة وبعد أن أصبح يوآش ملكًا. كانت زوجته يهوشبع. كان يَهُوياداع والد زكريا وكان عم يوآش. علَّم يوآش أن يكون أميناً لعهد جبل سيناء. قاد يَهُوياداع شعب أورشليم إلى التوقف عن اتباع عثليا وقتلها. ثم قادهم إلى تنصيب يوآش ملكاً واتباع عهد الله. وعندما مات يَهُوياداع كرّمه الشعب بدفنه مع ملوك يهوذا. وفيما بعد قتل يوآش يَهُوياداع بن زكريا.</w:t>
      </w:r>
      <w:r/>
      <w:r/>
      <w:r/>
    </w:p>
    <w:p>
      <w:pPr>
        <w:pStyle w:val="Heading2"/>
      </w:pPr>
      <w:r>
        <w:t>يُوآب</w:t>
      </w:r>
      <w:r/>
    </w:p>
    <w:p>
      <w:r/>
      <w:r>
        <w:t>ابن أخت داود الذي وكان مقاتلًا عظيمًا. أصبح قائد جيوش إسرائيل تحت قيادة داود. كان مخلصًا لداود لسنوات عديدة. لكنه خرج عن طاعة داود بقتله لأبنير وعماسا. كما عصى داود بقتله لأبشالوم. لم يؤيد سليمان كملك بعد داود. بسبب هذه الأمور، أمر داود سليمان بقتل يوآب.</w:t>
      </w:r>
      <w:r/>
      <w:r/>
      <w:r/>
    </w:p>
    <w:p>
      <w:pPr>
        <w:pStyle w:val="Heading2"/>
      </w:pPr>
      <w:r>
        <w:t>يوآش</w:t>
      </w:r>
      <w:r/>
    </w:p>
    <w:p>
      <w:r/>
      <w:r>
        <w:t>ابن أخزيا وظَبْيَةُ. كان والد أَمَصْيَا وكان من سبط يهوذا. كان سابع ملوك المملكة الجنوبية. حاولت جدته عثليا قتله لكن عمته يَهُوشَبَعُ أنقذته. نشأ يوآش في الهيكل مع يهوذا. أصبح ملكاً وهو في السابعة من عمره. حرص على إصلاح الهيكل. اتبع الله بأمانة وقاد الشعب إلى عبادة الله وحده. فعل ذلك طالما كان يهوياداع حيًا. بعد موت يهوياداع، فعل يوآش أشياء شريرة وعبد آلهة كاذبة.</w:t>
      </w:r>
      <w:r/>
      <w:r/>
      <w:r/>
    </w:p>
    <w:p>
      <w:pPr>
        <w:pStyle w:val="Heading2"/>
      </w:pPr>
      <w:r>
        <w:t>يوحنا</w:t>
      </w:r>
      <w:r/>
    </w:p>
    <w:p>
      <w:r/>
      <w:r>
        <w:t>كاتب إنجيل يوحنا. كما كتب أيضاً رسائل يوحنا الأولى، والثانية، والثالثة. ويُعتقد أنه كتب أيضاً سفر الرؤيا. كان يوحنا أحد تلاميذ يسوع الاثني عشر وأحد أقرب ثلاثة من تلاميذه. في إنجيل يوحنا يُدعى التلميذ الذي كان يسوع يحبه. كان أخوه يعقوب ووالدهما زبدي. دعا يسوع يعقوب ويوحنا ابني الرعد.</w:t>
      </w:r>
      <w:r/>
      <w:r/>
      <w:r/>
    </w:p>
    <w:p>
      <w:pPr>
        <w:pStyle w:val="Heading2"/>
      </w:pPr>
      <w:r>
        <w:t>يُوحَنَّا المعمدان</w:t>
      </w:r>
      <w:r/>
    </w:p>
    <w:p>
      <w:r/>
      <w:r>
        <w:t>ابن أليصابات وزكريا وأحد أقارب يسوع. بشر الملاك جبرائيل بميلاده. كان نبيًا وكان يشبه إيليا من نواحٍ كثيرة (</w:t>
      </w:r>
      <w:r>
        <w:t>إيليا</w:t>
      </w:r>
      <w:r>
        <w:t>). عاش في الصحراء وكان يرتدي حزامًا جلديًا وثيابًا مصنوعة من الشعر. وعظ اليهود بالابتعاد عن الخطية. عمّد الناس وساعدهم على الاستعداد لمجيء يسوع. أمر الملك هيرودس أنتيباس بقتله.</w:t>
      </w:r>
      <w:r/>
      <w:r/>
      <w:r/>
    </w:p>
    <w:p>
      <w:pPr>
        <w:pStyle w:val="Heading2"/>
      </w:pPr>
      <w:r>
        <w:t>يوسف</w:t>
      </w:r>
      <w:r/>
    </w:p>
    <w:p>
      <w:r/>
      <w:r>
        <w:t>الابن الأكبر ليعقوب وراحيل. كان الابن المفضل ليعقوب. في اللغة العبرية يوسف يعني يزيدني الرب. أعطته راحيل هذا الاسم لأنها أرادت المزيد من الأولاد. باعه بعض إخوته كعبد إلى مصر. أصبح فيما بعد حاكماً على مصر وأنقذ الكثير من الناس من الموت جوعاً. كانت زوجته أسنات. وأصبح نسل ابنيه منسّى وأفرايم من أسباط إسرائيل.</w:t>
      </w:r>
      <w:r/>
      <w:r/>
      <w:r/>
    </w:p>
    <w:p>
      <w:pPr>
        <w:pStyle w:val="Heading2"/>
      </w:pPr>
      <w:r>
        <w:t>يُوسُف النجار</w:t>
      </w:r>
      <w:r/>
    </w:p>
    <w:p>
      <w:r/>
      <w:r>
        <w:t>زوج مريم التي من الناصرة. كان من نسل داود وخدم الله بأمانة. كان نجارًا ماهرًا في العمل بالخشب والطوب والمعادن. لم يكن والد يسوع ولكنه تبنّى يسوع كابن له. كان يعتني بيسوع ويحميه وهو صغير.</w:t>
      </w:r>
      <w:r/>
      <w:r/>
      <w:r/>
    </w:p>
    <w:p>
      <w:pPr>
        <w:pStyle w:val="Heading2"/>
      </w:pPr>
      <w:r>
        <w:t>يوم الْخَمْسِين</w:t>
      </w:r>
      <w:r/>
    </w:p>
    <w:p>
      <w:r/>
      <w:r>
        <w:t>عيد اليهودي بعد 50 يومًا من يوم الباكورة. كان يسمى عيد الأسابيع أو عيد العنصرة. كان الناس يقدمون الذبائح لله ويشكرونه على الحصاد. كان يُطلب من الذكور الإسرائيليين السفر إلى خيمة الإجتماع أو الهيكل في هذا العيد. وهو أيضًا العيد الذي حل فيه الروح القدس لأول مرة على أتباع يسوع. حدث هذا بعد 50 يومًا من قيامة يسوع.</w:t>
      </w:r>
      <w:r/>
      <w:r/>
      <w:r/>
    </w:p>
    <w:p>
      <w:pPr>
        <w:pStyle w:val="Heading2"/>
      </w:pPr>
      <w:r>
        <w:t>يوم الدينونة</w:t>
      </w:r>
      <w:r/>
    </w:p>
    <w:p>
      <w:r/>
      <w:r>
        <w:t>حدث مستقبليّ حين يدين الله جميع البشر وجميع الكائنات الروحية. سيُظهر ما إذا كانت أفكارهم ورغباتهم وأفعالهم تتفق مع ما يريده لعالمه. سيُظهر ما إذا كانوا قد اتبعوا طرقه. سيفصل تمامًا بين الشر والخير. سوف يدمر إلى الأبد كل ما هو شرير. كل ما هو صالح سيبقى إلى الأبد في سلام وفرح مع الله. (</w:t>
      </w:r>
      <w:r>
        <w:t>يوم الرب</w:t>
      </w:r>
      <w:r>
        <w:t xml:space="preserve"> يوئيل 1:1–20.)</w:t>
      </w:r>
      <w:r/>
      <w:r/>
      <w:r/>
    </w:p>
    <w:p>
      <w:pPr>
        <w:pStyle w:val="Heading2"/>
      </w:pPr>
      <w:r>
        <w:t>يوم الرب</w:t>
      </w:r>
      <w:r/>
    </w:p>
    <w:p>
      <w:r/>
      <w:r>
        <w:t>أشار إليه يوحنا كاتب سفر الرؤيا عند حديثه عن يوم الأحد أو اليوم الذي يلي يوم السبت. إنه اليوم الذي قام فيه يسوع من بين الأموات. لهذا السبب، بدأت الكنائس تجتمع لعبادة الله يوم الأحد.</w:t>
      </w:r>
      <w:r/>
      <w:r/>
      <w:r/>
    </w:p>
    <w:p>
      <w:pPr>
        <w:pStyle w:val="Heading2"/>
      </w:pPr>
      <w:r>
        <w:t>يوم الرب</w:t>
      </w:r>
      <w:r/>
    </w:p>
    <w:p>
      <w:r/>
      <w:r>
        <w:t>في العهد القديم، كانت وسيلة للحديث عن وقت الدنيونة. سيأتي الله بالدينونة على شعبه أو على أعدائهم. أما في العهد الجديد، فهي تعني عودة يسوع عندما يدين جميع الناس (</w:t>
      </w:r>
      <w:r>
        <w:t>مجيء المسيح</w:t>
      </w:r>
      <w:r>
        <w:t>). (</w:t>
      </w:r>
      <w:r>
        <w:t>يوم الدينونة</w:t>
      </w:r>
      <w:r>
        <w:t>)</w:t>
      </w:r>
      <w:r/>
      <w:r/>
      <w:r/>
    </w:p>
    <w:p>
      <w:pPr>
        <w:pStyle w:val="Heading2"/>
      </w:pPr>
      <w:r>
        <w:t>يوم الكفارة</w:t>
      </w:r>
      <w:r/>
    </w:p>
    <w:p>
      <w:r/>
      <w:r>
        <w:t>إن هذا هو اليوم الذي يتم فيه التكفير عن الخطايا. ولقد كان يأتي في اليوم العاشر من الشهر السابع. وكان يُعتبر يومًا مقدسًا. ومازال اليهود يحتفلون به حتي اليوم، وقد أطلقوا عليه أيضًا يوم كيبور. كان رئيس الكهنة يذبح ثورًا عن خطاياه وخطايا عائلته. ثم يُصعد بخورًا ويذبح تيسًا عن خطايا جميع شعب إسرائيل. ثم يرش الدم على خيمة الاجتماع وفي قدس الأقداس. وقد كان ذلك يشمل رش المذبح وغطاء تابوت العهد. وبذلك كان يتم تطهير خيمة الإجتماع وقدس الأقداس والمذبح. ثم كان رئيس الكهنة يُطلق تيسًأ حيًا حاملًا خطايا الشعب إلى البرية. وبسبب عملية التطهير هذه، فقد استمر الله حاضرًا وسط شعب إسرائيل. (</w:t>
      </w:r>
      <w:r>
        <w:t>يُكفّر</w:t>
      </w:r>
      <w:r>
        <w:t>)</w:t>
      </w:r>
      <w:r/>
      <w:r/>
      <w:r/>
    </w:p>
    <w:p>
      <w:pPr>
        <w:pStyle w:val="Heading2"/>
      </w:pPr>
      <w:r>
        <w:t>يوناثان</w:t>
      </w:r>
      <w:r/>
    </w:p>
    <w:p>
      <w:r/>
      <w:r>
        <w:t>ابن شاول وأخينوعم. كان من سبط بنيامين. أيد يوناثان خطة الله لجعل داود ملكاً بدلاً منه. وقطع عهد صداقة مع داود. وبسبب صداقتهما، أحسن داود لمفيبوشث بن يوناثان.</w:t>
      </w:r>
      <w:r/>
      <w:r/>
      <w:r/>
    </w:p>
    <w:p>
      <w:pPr>
        <w:pStyle w:val="Heading2"/>
      </w:pPr>
      <w:r>
        <w:t>يونان</w:t>
      </w:r>
      <w:r/>
    </w:p>
    <w:p>
      <w:r/>
      <w:r>
        <w:t>مملكة كانت قوية جدًا في السنوات الواقعة بين العهدين القديم والجديد. سيطر الحكام اليونانيون على إسرائيل وأورشليم لفترة من الزمن. ثم سيطرت الجيوش الرومانية على الأراضي التي حكمها اليونانيون. لكن طرق التفكير والتصرف اليونانية استمرت حتى أثناء الحكم الروماني. كان الناس يتحدثون اللغة اليونانية في المناطق المحيطة بالبحر الأبيض المتوسط. كُتب العهد الجديد باللغة اليونانية.</w:t>
      </w:r>
      <w:r/>
      <w:r/>
      <w:r/>
    </w:p>
    <w:p>
      <w:pPr>
        <w:pStyle w:val="Heading2"/>
      </w:pPr>
      <w:r>
        <w:t>يونان</w:t>
      </w:r>
      <w:r/>
    </w:p>
    <w:p>
      <w:r/>
      <w:r>
        <w:t>نبي من مملكة إسرائيل الشمالية. كان ابن أمتاي. تنبأ عن حدود المملكة الشمالية، وتحققت هذه النبوة عندما حكم الملك يربعام الثاني. هناك قصة عن يونان مسجلة في سفر يونان.</w:t>
      </w:r>
      <w:r/>
      <w:r/>
    </w:p>
    <w:sectPr w:rsidR="00963BA6" w:rsidRPr="00AE6BE0"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164BB" w14:textId="77777777" w:rsidR="00797082" w:rsidRDefault="00797082">
      <w:r>
        <w:separator/>
      </w:r>
    </w:p>
  </w:endnote>
  <w:endnote w:type="continuationSeparator" w:id="0">
    <w:p w14:paraId="36714F18" w14:textId="77777777" w:rsidR="00797082" w:rsidRDefault="00797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Dax-Regular">
    <w:altName w:val="Calibri"/>
    <w:charset w:val="00"/>
    <w:family w:val="auto"/>
    <w:pitch w:val="variable"/>
    <w:sig w:usb0="8000002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B708" w14:textId="77777777" w:rsidR="00797082" w:rsidRDefault="00797082">
      <w:r>
        <w:separator/>
      </w:r>
    </w:p>
  </w:footnote>
  <w:footnote w:type="continuationSeparator" w:id="0">
    <w:p w14:paraId="0C964712" w14:textId="77777777" w:rsidR="00797082" w:rsidRDefault="00797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44231360"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AE6BE0" w:rsidRPr="00AE6BE0">
      <w:rPr>
        <w:i/>
        <w:noProof/>
        <w:szCs w:val="18"/>
        <w:lang w:val="en-US"/>
        <w14:ligatures w14:val="standard"/>
        <w14:numForm w14:val="oldStyle"/>
      </w:rPr>
      <w:t>Second level</w:t>
    </w:r>
    <w:r w:rsidR="00AE6BE0">
      <w:rPr>
        <w:i/>
        <w:noProof/>
        <w:szCs w:val="18"/>
        <w14:ligatures w14:val="standard"/>
        <w14:numForm w14:val="oldStyle"/>
      </w:rPr>
      <w:t xml:space="preserve"> five</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AE6BE0">
      <w:rPr>
        <w:i/>
        <w:noProof/>
        <w:szCs w:val="18"/>
        <w14:ligatures w14:val="standard"/>
        <w14:numForm w14:val="oldStyle"/>
      </w:rPr>
      <w:t>Second level ten</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BD5253"/>
    <w:pPr>
      <w:keepNext/>
      <w:spacing w:before="240" w:line="240" w:lineRule="exact"/>
      <w:jc w:val="left"/>
      <w:outlineLvl w:val="2"/>
    </w:pPr>
    <w:rPr>
      <w:rFonts w:eastAsia="Proxima Nova" w:cs="Proxima Nova"/>
      <w:i/>
      <w:spacing w:val="2"/>
      <w:szCs w:val="32"/>
      <w:lang w:val="en"/>
    </w:rPr>
  </w:style>
  <w:style w:type="paragraph" w:styleId="Heading4">
    <w:name w:val="heading 4"/>
    <w:basedOn w:val="Heading3"/>
    <w:next w:val="BodyText"/>
    <w:link w:val="Heading4Char"/>
    <w:qFormat/>
    <w:rsid w:val="00166FF3"/>
    <w:pPr>
      <w:outlineLvl w:val="3"/>
    </w:pPr>
    <w:rPr>
      <w:i w:val="0"/>
      <w:sz w:val="22"/>
    </w:rPr>
  </w:style>
  <w:style w:type="paragraph" w:styleId="Heading5">
    <w:name w:val="heading 5"/>
    <w:basedOn w:val="Normal"/>
    <w:next w:val="Normal"/>
    <w:link w:val="Heading5Char"/>
    <w:qFormat/>
    <w:rsid w:val="00AE61F0"/>
    <w:pPr>
      <w:autoSpaceDE w:val="0"/>
      <w:autoSpaceDN w:val="0"/>
      <w:spacing w:before="240"/>
      <w:jc w:val="left"/>
      <w:outlineLvl w:val="4"/>
    </w:pPr>
    <w:rPr>
      <w:rFonts w:ascii="Dax-Regular" w:hAnsi="Dax-Regular" w:cs="Arial"/>
      <w:i/>
      <w:iCs/>
      <w:sz w:val="18"/>
      <w:szCs w:val="18"/>
      <w14:ligatures w14:val="standardContextual"/>
      <w14:numForm w14:val="oldStyle"/>
      <w14:cntxtAlts/>
    </w:rPr>
  </w:style>
  <w:style w:type="paragraph" w:styleId="Heading6">
    <w:name w:val="heading 6"/>
    <w:basedOn w:val="Normal"/>
    <w:next w:val="Normal"/>
    <w:link w:val="Heading6Char"/>
    <w:qFormat/>
    <w:rsid w:val="00A343C6"/>
    <w:pPr>
      <w:autoSpaceDE w:val="0"/>
      <w:autoSpaceDN w:val="0"/>
      <w:spacing w:before="240" w:after="60"/>
      <w:jc w:val="left"/>
      <w:outlineLvl w:val="5"/>
    </w:pPr>
    <w:rPr>
      <w:i/>
      <w:iCs/>
      <w:sz w:val="18"/>
      <w:szCs w:val="22"/>
      <w14:ligatures w14:val="standardContextual"/>
      <w14:numForm w14:val="oldStyle"/>
      <w14:cntxtAlts/>
    </w:rPr>
  </w:style>
  <w:style w:type="paragraph" w:styleId="Heading7">
    <w:name w:val="heading 7"/>
    <w:basedOn w:val="Normal"/>
    <w:next w:val="Normal"/>
    <w:link w:val="Heading7Char"/>
    <w:unhideWhenUsed/>
    <w:qFormat/>
    <w:rsid w:val="00144335"/>
    <w:pPr>
      <w:spacing w:before="240" w:after="60"/>
      <w:outlineLvl w:val="6"/>
    </w:pPr>
    <w:rPr>
      <w:rFonts w:ascii="Calibri" w:hAnsi="Calibri"/>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144335"/>
    <w:rPr>
      <w:rFonts w:ascii="Calibri" w:eastAsia="Times New Roman" w:hAnsi="Calibri" w:cs="Times New Roman"/>
      <w:sz w:val="24"/>
      <w:szCs w:val="24"/>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BD5253"/>
    <w:rPr>
      <w:rFonts w:ascii="Minion Pro" w:eastAsia="Proxima Nova" w:hAnsi="Minion Pro" w:cs="Proxima Nova"/>
      <w:i/>
      <w:spacing w:val="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AE61F0"/>
    <w:rPr>
      <w:rFonts w:ascii="Dax-Regular" w:hAnsi="Dax-Regular" w:cs="Arial"/>
      <w:i/>
      <w:iCs/>
      <w:sz w:val="18"/>
      <w:szCs w:val="18"/>
      <w14:ligatures w14:val="standardContextual"/>
      <w14:numForm w14:val="oldStyle"/>
      <w14:cntxtAlts/>
    </w:rPr>
  </w:style>
  <w:style w:type="character" w:customStyle="1" w:styleId="Heading6Char">
    <w:name w:val="Heading 6 Char"/>
    <w:basedOn w:val="DefaultParagraphFont"/>
    <w:link w:val="Heading6"/>
    <w:rsid w:val="00A343C6"/>
    <w:rPr>
      <w:rFonts w:ascii="Minion Pro" w:hAnsi="Minion Pro"/>
      <w:i/>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166FF3"/>
    <w:rPr>
      <w:rFonts w:ascii="Minion Pro SmBd" w:eastAsia="Arial Unicode MS" w:hAnsi="Minion Pro SmBd"/>
      <w:kern w:val="28"/>
      <w:sz w:val="22"/>
      <w:lang w:val="en-AU"/>
      <w14:ligatures w14:val="standardContextual"/>
      <w14:numForm w14:val="oldStyle"/>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280</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8</cp:revision>
  <cp:lastPrinted>2021-08-25T13:55:00Z</cp:lastPrinted>
  <dcterms:created xsi:type="dcterms:W3CDTF">2025-11-03T23:13:00Z</dcterms:created>
  <dcterms:modified xsi:type="dcterms:W3CDTF">2025-11-05T14:18:00Z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