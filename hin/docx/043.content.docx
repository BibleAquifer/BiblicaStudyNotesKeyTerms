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Biblica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Biblica Study Notes (Key Terms)</w:t>
      </w:r>
      <w:r>
        <w:rPr>
          <w:lang w:val="hi_IN" w:bidi="hi_IN"/>
        </w:rPr>
        <w:t xml:space="preserve"> © 2023 Biblica Inc. Released under CC BY-SA 4.0 license. </w:t>
      </w:r>
      <w:r>
        <w:rPr>
          <w:lang w:val="hi_IN" w:bidi="hi_IN"/>
        </w:rPr>
        <w:t>Biblica Study Notes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सप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स्पेन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रोमी सरकार द्वारा शासित भूमि के पश्चिमी क्षेत्र में एक देश। आज भी इसे स्पेन कहा जाता है। पौलुस वहाँ सुसमाचार साझा करना चाहते थे। यह बाइबिल</w:t>
      </w:r>
      <w:r>
        <w:rPr>
          <w:lang w:val="hi_IN" w:bidi="hi_IN"/>
        </w:rPr>
        <w:t xml:space="preserve"> </w:t>
      </w:r>
      <w:r>
        <w:rPr>
          <w:lang w:val="hi_IN" w:bidi="hi_IN"/>
        </w:rPr>
        <w:t>में उल्लिखित सबसे पश्चिमी क्षेत्र है।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