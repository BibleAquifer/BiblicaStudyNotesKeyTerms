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Biblica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Biblica Study Notes (Key Terms)</w:t>
      </w:r>
      <w:r>
        <w:rPr>
          <w:lang w:val="hi_IN" w:bidi="hi_IN"/>
        </w:rPr>
        <w:t xml:space="preserve"> © 2023 Biblica Inc. Released under CC BY-SA 4.0 license. </w:t>
      </w:r>
      <w:r>
        <w:rPr>
          <w:lang w:val="hi_IN" w:bidi="hi_IN"/>
        </w:rPr>
        <w:t>Biblica Study Notes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ओत्नीएल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>कालेब का एक रिश्तेदार और इस्राएल के 12 न्यायियों में से एक। उसकी पत्नी कालेब की बेटी अक्सा थी। उसने अराम नहरैम के राजा पर इस्राएल के लिए युद्ध जीते।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