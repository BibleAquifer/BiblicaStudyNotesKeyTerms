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Biblica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Biblica Study Notes (Key Terms)</w:t>
      </w:r>
      <w:r>
        <w:rPr>
          <w:lang w:val="hi_IN" w:bidi="hi_IN"/>
        </w:rPr>
        <w:t xml:space="preserve"> © 2023 Biblica Inc. Released under CC BY-SA 4.0 license. </w:t>
      </w:r>
      <w:r>
        <w:rPr>
          <w:lang w:val="hi_IN" w:bidi="hi_IN"/>
        </w:rPr>
        <w:t>Biblica Study Notes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ऐ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ऐ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कनान में एक शहर जहाँ अब्राहम ने एक वेदी बनाई। इस्राएली ऐ के विरुद्ध अपनी पहली लड़ाई हार गए। उन्होंने दूसरी लड़ाई जीती और शहर को नष्ट कर दिया। इब्रानी भाषा में ऐ का अर्थ है खंडहर है।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