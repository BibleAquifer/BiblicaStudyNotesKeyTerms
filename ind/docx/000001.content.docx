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Key Terms (Biblica)</w:t>
      </w:r>
      <w:r>
        <w:t xml:space="preserve"> (Indonesian) is based on</w:t>
      </w:r>
      <w:r>
        <w:t xml:space="preserve">: </w:t>
      </w:r>
      <w:r>
        <w:t>Biblica Bible Dictionary</w:t>
      </w:r>
      <w:r>
        <w:t xml:space="preserve">, </w:t>
      </w:r>
      <w:hyperlink r:id="rId13">
        <w:r>
          <w:rPr>
            <w:color w:val="0000EE"/>
            <w:u w:val="single"/>
          </w:rPr>
          <w:t>Biblica, Inc.</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Key Terms (Biblica)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1,000 tahun</w:t>
      </w:r>
      <w:r/>
    </w:p>
    <w:p>
      <w:r/>
      <w:r>
        <w:t>Dalam sebuah penglihatan, Yohanes melihat bahwa Iblis dikurung di dalam jurang maut selama 1,000 tahun. Yohanes juga melihat bahwa Kristus memerintah selama 1,000 tahun. Beberapa dari pengikut-Nya yang dihukum mati turut memerintah bersama dengan Dia. Beberapa orang percaya bahwa hal ini akan terjadi tepat seperti yang dilihat oleh Yohanes dalam penglihatannya. Yang lainnya percaya bahwa hal ini adalah tanda-tanda. Ini adalah tanda-tanda bagaimana Allah akan mendatangkan penghakiman terhadap yang jahat dan membawa kerajaan-Nya ke atas bumi.</w:t>
      </w:r>
      <w:r/>
      <w:r/>
      <w:r/>
    </w:p>
    <w:p>
      <w:pPr>
        <w:pStyle w:val="Heading2"/>
      </w:pPr>
      <w:r>
        <w:t>12 orang hakim</w:t>
      </w:r>
      <w:r/>
    </w:p>
    <w:p>
      <w:r/>
      <w:r>
        <w:t>12 pemimpin yang disebut hakim dalam kitab Hakim-hakim. Pekerjaan mereka lebih dari sekedar pekerjaan seorang hakim dalam membuat keputusan terkait hukum. Mereka adalah pemimpin militer yang berperang melawan musuh-musuh Israel. Allah menggunakan mereka untuk menyelamatkan umat-Nya dari perlakuan yang buruk. Para pemimpin ini melayani di berbagai wilayah di Israel dan di antara berbagai suku-suku setelah kematian Yosua. Mereka tidak memimpin 12 suku itu sekaligus. 12 orang pemimpin ini adalah Otniel, Ehud, Samgar, Debora, Gideon, Tola, Yair, Yefta, Ebzan, Elon, Abdon dan Simson. Pemimpin lainnya seperti Samuel juga bertugas sebagai hakim dengan cara ini.</w:t>
      </w:r>
    </w:p>
    <w:p>
      <w:r/>
      <w:r/>
      <w:r/>
      <w:r/>
    </w:p>
    <w:p>
      <w:pPr>
        <w:pStyle w:val="Heading2"/>
      </w:pPr>
      <w:r>
        <w:t>12 suku</w:t>
      </w:r>
      <w:r/>
    </w:p>
    <w:p>
      <w:r/>
      <w:r>
        <w:t>Yakub memiliki 12 anak laki-laki. Keluarga dari anak-anak dan cucu-cucu Yakub menjadi suku-suku yang sangat besar. Ke-12 kelompok keluarga ini membentuk bangsa Israel. Pada bagian yang lain dalam Alkitab, daftar dari suku-suku ini memiliki nama-nama yang berbeda. Tetapi mereka semua adalah anak-anak dan cucu-cucu dari Yakub. Allah berjanji untuk memberikan kepada mereka tanah Kanaan untuk di diami. (</w:t>
      </w:r>
      <w:r>
        <w:t>Yakub</w:t>
      </w:r>
      <w:r>
        <w:t>)</w:t>
      </w:r>
      <w:r/>
      <w:r/>
      <w:r/>
    </w:p>
    <w:p>
      <w:pPr>
        <w:pStyle w:val="Heading2"/>
      </w:pPr>
      <w:r>
        <w:t>144.000</w:t>
      </w:r>
      <w:r/>
    </w:p>
    <w:p>
      <w:r/>
      <w:r>
        <w:t>Jumlah ini adalah 12 x 12.000. Angka ini adalah cara untuk berbicara tentang seluruh umat Allah. Mereka berasal dari segala zaman dan tempat dan terlalu banyak untuk dihitung. Itu tidak berarti tepat berjumlah 144.000 orang dari garis keturunan Abraham. Itu berarti jumlah keseluruhan dari setiap orang yang percaya kepada Yesus.</w:t>
      </w:r>
    </w:p>
    <w:p>
      <w:r/>
      <w:r/>
      <w:r/>
      <w:r/>
    </w:p>
    <w:p>
      <w:pPr>
        <w:pStyle w:val="Heading2"/>
      </w:pPr>
      <w:r>
        <w:t>24 penatua</w:t>
      </w:r>
      <w:r/>
    </w:p>
    <w:p>
      <w:r/>
      <w:r>
        <w:t>Makhluk yang dilihat Yohanes dalam sebuah penglihatan mengenai surga. Diperkirakan bahwa mereka adalah sebuah tanda. Angka 24 mungkin berarti 12 suku Israel beserta dengan 12 rasul. Dalam hal ini mereka adalah sebuah tanda untuk seluruh umat Allah. Pakaian putih mereka menunjukkan bahwa mereka telah dibenarkan oleh Allah. Mahkota dan takhta mereka menunjukkan bahwa mereka adalah bagian dari kerajaan Allah. Ini juga menunjukkan bahwa para penatua memiliki kuasa untuk memerintah. Para penatua menyembah Allah yang telah menciptakan dunia dan yang telah menyelamatkan umat-Nya. Mereka menyembah-Nya karena Ia kudus, agung, dan layak disembah.</w:t>
      </w:r>
      <w:r/>
      <w:r/>
      <w:r/>
    </w:p>
    <w:p>
      <w:pPr>
        <w:pStyle w:val="Heading2"/>
      </w:pPr>
      <w:r>
        <w:t>40 hari</w:t>
      </w:r>
      <w:r/>
    </w:p>
    <w:p>
      <w:r/>
      <w:r>
        <w:t>Cara dari penulis Alkitab untuk menggambarkan ketika sesuatu yang penting secara rohani terjadi. Ini dapat menjadi sebuah tantangan rohani. Ini dapat menjadi waktu yang tepat untuk mendekatkan diri kepada Allah atau bertemu dengan Allah. Ini dapat menjadi waktu yang tepat untuk menjauhi dosa dan memiliki iman yang lebih kuat kepada Allah. Ini mungkin atau mungkin tidak berlangsung selama 40 hari dan 40 malam. Angka-angka tersebut merupakan sebuah pertanda tentang hal rohani yang akan terjadi. Tanda ini penting dalam kehidupan para nabi dan dalam kehidupan Yesus.</w:t>
      </w:r>
      <w:r/>
      <w:r/>
      <w:r/>
    </w:p>
    <w:p>
      <w:pPr>
        <w:pStyle w:val="Heading2"/>
      </w:pPr>
      <w:r>
        <w:t>40 tahun</w:t>
      </w:r>
      <w:r/>
    </w:p>
    <w:p>
      <w:r/>
      <w:r>
        <w:t>Cara dari penulis Alkitab untuk menggambarkan sesuatu yang terjadi dalam jangka waktu yang lama. 40 tahun dianggap sama dengan waktu yang diperlukan untuk bertambah tua. Ini menggambarkan lamanya orang Israel mengembara di padang gurun sebelum memasuk ke tanah Kanaan. Ini menggambarkan banyak pemimpin dan raja penting memerintah di Israel. Angka ini merupakan tanda bahwa apa yang terjadi adalah penting.</w:t>
      </w:r>
    </w:p>
    <w:p>
      <w:r/>
      <w:r/>
      <w:r/>
      <w:r/>
    </w:p>
    <w:p>
      <w:pPr>
        <w:pStyle w:val="Heading2"/>
      </w:pPr>
      <w:r>
        <w:t>42 bulan</w:t>
      </w:r>
      <w:r/>
    </w:p>
    <w:p>
      <w:r/>
      <w:r>
        <w:t>Ini berarti tiga setengah tahun. Artinya setengah dari tujuh tahun. Dalam Alkitab, tujuh adalah angka untuk hal-hal yang telah selesai. Dalam kitab Wahyu, Yohanes melihat beberapa hal terjadi selama setengah dari tujuh tahun. Ini berarti bahwa hal-hal tersebut belum selesai. Ini berarti bahwa para penguasa atau pemerintah dalam Wahyu pasal 13 tidak akan memiliki kekuasaan penuh. Kekuasaan mereka tidak akan bertahan sampai selamanya seperti kerajaan Allah.</w:t>
      </w:r>
      <w:r/>
      <w:r/>
      <w:r/>
    </w:p>
    <w:p>
      <w:pPr>
        <w:pStyle w:val="Heading2"/>
      </w:pPr>
      <w:r>
        <w:t>605 SM</w:t>
      </w:r>
      <w:r/>
    </w:p>
    <w:p>
      <w:r/>
      <w:r>
        <w:t>Tahun di mana banyak peristiwa penting dicatat dalam kitab Yeremia dan Daniel terjadi. Tahun itu adalah tahun ketika Barukh menuliskan nubuat-nubuat Yeremia. Tahun itu adalah tahun dimana terjadi peperangan penting antara Mesir, Asyur, dan Babel. Peperangan tersebut terjadi di sebuah kota di Sungai Efrat yang disebut Karkemis. Tentara Babel berhasil menang. Pemerintahan Babel kemudian mengambil alih kekuasaan atas bangsa-bangsa di seluruh wilayah di dunia itu. Tahun itu adalah tahun dimana Nebukadnezar menjadi raja atas Babel. Tahun itu juga adalah tahun ketika Yoyakim dibawa sebagai tahanan ke Babel. Ia dan sejumlah orang dari kerajaan selatan dipaksa untuk meninggalkan Yehuda. Mereka dipaksa untuk hidup dalam pembuangan di Babel. Daniel, Sadrakh, Mesakh, dan Abednego termasuk dalam kelompok ini.</w:t>
      </w:r>
      <w:r/>
      <w:r/>
      <w:r/>
    </w:p>
    <w:p>
      <w:pPr>
        <w:pStyle w:val="Heading2"/>
      </w:pPr>
      <w:r>
        <w:t>666</w:t>
      </w:r>
      <w:r/>
    </w:p>
    <w:p>
      <w:r/>
      <w:r>
        <w:t>Angka binatang buas dari laut dalam penglihatan Yohanes. Tidak ada hal yang ajaib atau jahat tentang angka 666. Angka 666 merupakan sebuah tanda. Itu adalah tanda bagi manusia atau para penguasa yang mencari kekuasaan yang penuh dan menyeluruh. Mereka mengaku memiliki kuasa yang besar seperti Allah. Mereka juga mengaku bahwa mereka layak disembah dengan cara yang sama seperti Allah.</w:t>
      </w:r>
      <w:r/>
      <w:r/>
      <w:r/>
    </w:p>
    <w:p>
      <w:pPr>
        <w:pStyle w:val="Heading2"/>
      </w:pPr>
      <w:r>
        <w:t>70 Masehi</w:t>
      </w:r>
      <w:r/>
    </w:p>
    <w:p>
      <w:r/>
      <w:r>
        <w:t>Tahun ketika pasukan Romawi menghancurkan bait suci. Mereka juga menghancurkan sebagian besar dari kota Yerusalem. Para pemberontak Yahudi berperang melawan pemerintahan Roma selama empat tahun. Kemudian tentara Romawi membunuh banyak orang Yahudi dan membumihanguskan bait suci tersebut. Bait suci itu tidak pernah dibangun kembali. Yesus telah memperingatkan orang-orang berkali-kali bahwa hal ini akan terjadi. Yesus menggambarkan ini sebagai penghukuman karena tidak menerima-Nya sebagai Mesias yang diutus oleh Allah.</w:t>
      </w:r>
      <w:r/>
      <w:r/>
      <w:r/>
    </w:p>
    <w:p>
      <w:pPr>
        <w:pStyle w:val="Heading2"/>
      </w:pPr>
      <w:r>
        <w:t>70 tahun</w:t>
      </w:r>
      <w:r/>
    </w:p>
    <w:p>
      <w:r/>
      <w:r>
        <w:t>Sebuah cara untuk menggambarkan berapa lama kerajaan selatan menghadapi kutukan perjanjian berupa pembuangan. Itu merupakan sebuah tanda bahwa pembuangan itu akan berlangsung lama. Juga pertanda bahwa pembuangan itu tidak akan berlangsung selamanya. 70 tahun dapat menggambarkan beberapa periode waktu yang penting. Pada tahun 605 SM Nebukadnezar menjadi raja atas Babel. Sekitar 70 tahun kemudian, pemerintahan Persia mengambil alih pemerintahan Babel. Pada tahun 605 SM orang-orang dari Yerusalem dipaksa untuk tinggal di Babel. Sekitar 70 tahun kemudian, sekelompok orang Yahudi kembali ke Yehuda dari Babel. Pada tahun 586 SM tentara Babel menghancurkan bait suci yang ada di Yerusalem. Dan sekitar 70 tahun kemudian, orang-orang Yahudi mulai membangun kembali bait suci di Yerusalem.</w:t>
      </w:r>
      <w:r/>
      <w:r/>
      <w:r/>
    </w:p>
    <w:p>
      <w:pPr>
        <w:pStyle w:val="Heading2"/>
      </w:pPr>
      <w:r>
        <w:t>Abba</w:t>
      </w:r>
      <w:r/>
    </w:p>
    <w:p>
      <w:r/>
      <w:r>
        <w:t xml:space="preserve">Sebuah kata dalam bahasa Aram yang berarti ayah/bapa. Yesus memanggil Allah dengan kata Abba. Mereka yang mengikuti Yesus adalah bagian dari keluarga Allah. Sehingga mereka dapat memanggil Allah sebagai Bapa atau Abba seperti yang Yesus lakukan. Nama ini menunjukkan betapa dekatnya Allah dengan orang-orang yang percaya kepada-Nya. </w:t>
      </w:r>
      <w:r/>
      <w:r/>
      <w:r/>
    </w:p>
    <w:p>
      <w:pPr>
        <w:pStyle w:val="Heading2"/>
      </w:pPr>
      <w:r>
        <w:t>Abia</w:t>
      </w:r>
      <w:r/>
    </w:p>
    <w:p>
      <w:r/>
      <w:r>
        <w:t>Anak dari Rehabeam dan Maakha. Ia adalah ayah dari Asa dan berasal dari suku Yehuda. Ia adalah raja kedua dari kerajaan Yehuda disebelah selatan. Ia berbuat apa yang jahat dan menyembah allah-allah palsu.</w:t>
      </w:r>
      <w:r/>
      <w:r/>
      <w:r/>
    </w:p>
    <w:p>
      <w:pPr>
        <w:pStyle w:val="Heading2"/>
      </w:pPr>
      <w:r>
        <w:t>Abigail</w:t>
      </w:r>
      <w:r/>
    </w:p>
    <w:p>
      <w:r/>
      <w:r>
        <w:t>Seorang perempuan yang bijaksana menikah dengan seorang laki-laki yang bodoh bernama Nabal. Dia meyakinkan Daud untuk percaya kepada Allah dibandingkan membunuh orang dikarenakan kemarahannya. Setelah Nabal meninggal, Abigail menjadi salah satu istri dari Daud. Ia memiliki seorang anak laki-laki dengan Daud.</w:t>
      </w:r>
      <w:r/>
      <w:r/>
      <w:r/>
    </w:p>
    <w:p>
      <w:pPr>
        <w:pStyle w:val="Heading2"/>
      </w:pPr>
      <w:r>
        <w:t>Abimelekh</w:t>
      </w:r>
      <w:r/>
    </w:p>
    <w:p>
      <w:r/>
      <w:r>
        <w:t>Anak dari Gideon dan gundik Gideon dari Sikhem. Abimelekh membunuh hampir seluruh anak laki-laki Gideon yang lainnya. Ia memerintah sebagai raja atas Sikhem dan daerah di sekitarnya. Ia kejam dan membunuh banyak orang.</w:t>
      </w:r>
      <w:r/>
      <w:r/>
      <w:r/>
    </w:p>
    <w:p>
      <w:pPr>
        <w:pStyle w:val="Heading2"/>
      </w:pPr>
      <w:r>
        <w:t>Abraham</w:t>
      </w:r>
      <w:r/>
    </w:p>
    <w:p>
      <w:r/>
      <w:r>
        <w:t>Anak dari Terah dan paman dari Lot yang berasal dari Mesopotamia. Dalam Kejadian pasal 17 Allah mengubah namanya dari Abram menjadi Abraham. Dalam bahasa Ibrani, salah satu arti dari nama Abram adalah bapa banyak bangsa. Abraham menjadi bapa atas seluruh bangsa Israel. Ia menikah dengan Sarai dan anak mereka adalah Ishak. Ia memiliki anak bernama Ismael dengan hamba perempuan Sarai yaitu Hagar. Abraham berasal dari garis keturunan Sem dan mengikuti Allah dengan setia. Allah membuat perjanjian dengan Abraham dan garis keturunannya. (</w:t>
      </w:r>
      <w:r>
        <w:t>Perjanjian dengan Abraham</w:t>
      </w:r>
      <w:r>
        <w:t>)</w:t>
      </w:r>
      <w:r/>
      <w:r/>
      <w:r/>
    </w:p>
    <w:p>
      <w:pPr>
        <w:pStyle w:val="Heading2"/>
      </w:pPr>
      <w:r>
        <w:t>Absalom</w:t>
      </w:r>
      <w:r/>
    </w:p>
    <w:p>
      <w:r/>
      <w:r>
        <w:t>Anak dari Daud dan Maakah. Tamar adalah saudara perempuannya. Ia juga memiliki seorang anak perempuan bernama Tamar. Absalom membunuh saudaranya Amnon karena memperkosa Tamar saudara perempuannya. Absalom menjadikan dirinya sendiri raja pada saat Raja Daud masih hidup. Pasukannya berperang melawan pasukan Daud. Yoab membunuhnya meskipun Daud tidak ingin Absalom terluka.</w:t>
      </w:r>
      <w:r/>
      <w:r/>
      <w:r/>
    </w:p>
    <w:p>
      <w:pPr>
        <w:pStyle w:val="Heading2"/>
      </w:pPr>
      <w:r>
        <w:t>Abyatar</w:t>
      </w:r>
      <w:r/>
    </w:p>
    <w:p>
      <w:r/>
      <w:r>
        <w:t>Anak dari Ahimelekh yang melayani sebagai imam besar ketika Daud menjadi raja. Ia berasal dari garis keturunan Eli. Ia setia kepada Daud tapi tidak mendukung Salomo sebagai raja setelah Daud. Karena hal ini ia tidak lagi diizinkan menjadi imam besar. Ini memenuhi nubuatan terhadap garis keturunan Eli.</w:t>
      </w:r>
      <w:r/>
      <w:r/>
      <w:r/>
    </w:p>
    <w:p>
      <w:pPr>
        <w:pStyle w:val="Heading2"/>
      </w:pPr>
      <w:r>
        <w:t>Adam</w:t>
      </w:r>
      <w:r/>
    </w:p>
    <w:p>
      <w:r/>
      <w:r>
        <w:t>Manusia pertama yang diciptakan oleh Allah. Hawa merupakan istri dari Adam. Dalam bahasa Ibrani nama Adam berarti manusia. Nama itu juga seperti kata Ibrani untuk tanah. Allah menciptakan Adam dari debu dan menghembuskan nafas hidup kepadanya. Ia memiliki hubungan yang erat dan damai dengan Allah ketika ia tinggal di Taman Eden. Ia bekerja sama dengan Hawa untuk mengurus taman tersebut. Ia menamai semua makhluk ciptaan Allah. Adam merupakan ayah dari Kain, Habel dan Set. Ketika Adam dan Hawa tidak lagi menaati Allah, mereka harus meninggalkan Taman Eden.</w:t>
      </w:r>
      <w:r/>
      <w:r/>
      <w:r/>
    </w:p>
    <w:p>
      <w:pPr>
        <w:pStyle w:val="Heading2"/>
      </w:pPr>
      <w:r>
        <w:t>Adonia</w:t>
      </w:r>
      <w:r/>
    </w:p>
    <w:p>
      <w:r/>
      <w:r>
        <w:t xml:space="preserve">Anak dari Daud dan Hagit. Ia menjadikan dirinya sendiri raja sebelum Daud menunjuk Salomo sebagai raja. Ketika Salomo menjadi raja, Salomo membiarkan Adonia hidup. Kemudian Adonia membuat permintaan yang bodoh. Ia mencoba untuk memiliki kekuasaan yang melebihi Salomo dan mencoba untuk menjadi raja. Salomo membunuh Adonia karena hal itu. </w:t>
      </w:r>
      <w:r/>
      <w:r/>
      <w:r/>
    </w:p>
    <w:p>
      <w:pPr>
        <w:pStyle w:val="Heading2"/>
      </w:pPr>
      <w:r>
        <w:t>Ahab</w:t>
      </w:r>
      <w:r/>
    </w:p>
    <w:p>
      <w:r/>
      <w:r>
        <w:t>Anak dari Omri yang menjadi raja ketujuh dari kerajaan bagian utara. Ia adalah ayah dari Ahazia dan Izebel adalah istrinya. Ia melakukan lebih banyak kejahatan daripada raja-raja Israel sebelumnya. Ia menyembah allah-allah palsu. Ia menjadikan Samaria sebagai pusat untuk menyembah Baal. Ia memperlakukan nabi Elia seperti seorang musuh.</w:t>
      </w:r>
      <w:r/>
      <w:r/>
      <w:r/>
    </w:p>
    <w:p>
      <w:pPr>
        <w:pStyle w:val="Heading2"/>
      </w:pPr>
      <w:r>
        <w:t>Ahia</w:t>
      </w:r>
      <w:r/>
    </w:p>
    <w:p>
      <w:r/>
      <w:r>
        <w:t xml:space="preserve">Seorang nabi dari Silo. Perkataan dan tindakannya menentang kekuasaan para raja yang tidak taat pada Allah. Allah menggunakan Ahia untuk menunjukkan bahwa Salomo telah berlaku tidak setia terhadap perjanjian yang dibuat Allah dengan Daud. Allah kemudian memakai Ahia untuk menunjukkan bahwa Yerobeam juga telah tidak setia kepada Allah. </w:t>
      </w:r>
      <w:r/>
      <w:r/>
      <w:r/>
    </w:p>
    <w:p>
      <w:pPr>
        <w:pStyle w:val="Heading2"/>
      </w:pPr>
      <w:r>
        <w:t>Ahimelekh</w:t>
      </w:r>
      <w:r/>
    </w:p>
    <w:p>
      <w:r/>
      <w:r>
        <w:t>Merupakan cicit dari Eli yang melayani sebagai imam besar ketika kemah suci berada di Nob. Ia memberikan Daud roti kudus dan pedang Goliat ketika Daud melarikan diri dari Saul. Doeg, orang Edom itu, membunuhnya untuk membantu Daud.</w:t>
      </w:r>
      <w:r/>
      <w:r/>
      <w:r/>
    </w:p>
    <w:p>
      <w:pPr>
        <w:pStyle w:val="Heading2"/>
      </w:pPr>
      <w:r>
        <w:t>Ahli-ahli Taurat</w:t>
      </w:r>
      <w:r/>
    </w:p>
    <w:p>
      <w:r/>
      <w:r>
        <w:t>Orang-orang Yahudi yang telah mempelajari Perjanjian Lama dan tulisan-tulisan Yahudi lainnya. Orang-orang ini mengajarkan apa yang telah mereka pelajari kepada orang-orang. Orang-orang biasanya sangat menghargai para guru ini dan memperlakukan mereka dengan hormat. Kebanyakan ahli-ahli Taurat menentang Yesus dan pekerjaan-Nya.</w:t>
      </w:r>
      <w:r/>
      <w:r/>
      <w:r/>
    </w:p>
    <w:p>
      <w:pPr>
        <w:pStyle w:val="Heading2"/>
      </w:pPr>
      <w:r>
        <w:t>Ai</w:t>
      </w:r>
      <w:r/>
    </w:p>
    <w:p>
      <w:r/>
      <w:r>
        <w:t>Sebuah kota di Kanaan di mana Abraham mendirikan sebuah mezbah. Orang Israel mengalami kekalahan dalam peperangan pertama mereka melawan Ai. Mereka menang pada peperangan yang kedua dan menghancurkan kota itu. Dalam bahasa Ibrani kata Ai berarti kehancuran.</w:t>
      </w:r>
      <w:r/>
      <w:r/>
      <w:r/>
    </w:p>
    <w:p>
      <w:pPr>
        <w:pStyle w:val="Heading2"/>
      </w:pPr>
      <w:r>
        <w:t>Air bah</w:t>
      </w:r>
      <w:r/>
    </w:p>
    <w:p>
      <w:r/>
      <w:r>
        <w:t>Kisah dalam kitab Kejadian mengenai Allah yang membinasakan dunia yang telah diciptakan-Nya. Allah melakukan ini untuk menghentikan dosa yang telah memenuhi bumi. Air yang dipisahkan Allah pada saat penciptaan kembali bersatu. Hal ini terjadi selama 40 hari. Hanya orang-orang dan hewan-hewan yang berada di dalam bahtera yang bisa selamat. (</w:t>
      </w:r>
      <w:r>
        <w:t>40 hari</w:t>
      </w:r>
      <w:r>
        <w:t>).</w:t>
      </w:r>
      <w:r/>
      <w:r/>
      <w:r/>
    </w:p>
    <w:p>
      <w:pPr>
        <w:pStyle w:val="Heading2"/>
      </w:pPr>
      <w:r>
        <w:t>Air Hidup</w:t>
      </w:r>
      <w:r/>
    </w:p>
    <w:p>
      <w:r/>
      <w:r>
        <w:t>Sebuah cara untuk berbicara tentang bagaimana Allah menyediakan segala sesuatu yang dibutuhkan manusia untuk hidup. Dalam Alkitab, air juga disebut sebagai air yang memberi hidup dan air kehidupan. Air itu hidup jika air itu segar dan bergerak. Manusia meminumnya untuk tetap hidup dan tanaman serta hewan dapat hidup di dalamnya. Para nabi menggambarkan Allah sebagai mata air yang memberikan kehidupan bagi umat-Nya. Mereka menggambarkan-Nya sebagai gembala yang memimpin umat-Nya ke mata air. Dan mereka menggambarkan bagaimana air akan mengalir dari Yerusalem. Air ini akan memberikan kehidupan bagi seluruh dunia. Dalam Perjanjian Baru, Yesus menggambarkan Roh Kudus sebagai air hidup. Yesus memberikan air hidup kepada orang-orang yang percaya kepada-Nya. Ini berarti bahwa Dia membagikan Roh Kudus kepada mereka. Roh Kudus menyediakan apa yang dibutuhkan oleh roh mereka. Hal ini sama seperti air yang menyediakan apa yang dibutuhkan oleh tubuh mereka. Roh menolong mereka untuk melayani orang lain. Ini adalah bagaimana air hidup mengalir keluar dari dalam diri manusia. Dalam kitab Wahyu, Allah menawarkan air kehidupan secara cuma-cuma kepada setiap orang yang percaya kepada-Nya.</w:t>
      </w:r>
      <w:r/>
      <w:r/>
      <w:r/>
    </w:p>
    <w:p>
      <w:pPr>
        <w:pStyle w:val="Heading2"/>
      </w:pPr>
      <w:r>
        <w:t>Air khusus</w:t>
      </w:r>
      <w:r/>
    </w:p>
    <w:p>
      <w:r/>
      <w:r>
        <w:t>Air digunakan dalam banyak praktik untuk membantu orang Israel menyembah Allah. Para imam membasuh tangan dan kaki mereka dengan air ketika mereka melayani Allah di mezbah. Air ini ditampung dalam sebuah mangkuk perunggu yang besar. Orang-orang dan benda-benda yang dianggap najis menjadi bersih setelah dibasuh dengan air. Air ini dianggap istimewa ketika para imam menambahkan abu dari seekor sapi muda ke dalam air. Air khusus ini dipercikkan ke orang atau benda setelah berada di dekat mayat. Menggunakan air dengan cara-cara ini berarti lebih dari sekadar membersihkan kotoran. Itu adalah tanda bahwa orang atau benda tersebut dianggap bersih dan murni secara spiritual. Hanya orang atau benda yang dianggap bersih dan murni yang bisa dekat dengan Allah.</w:t>
      </w:r>
      <w:r/>
      <w:r/>
      <w:r/>
    </w:p>
    <w:p>
      <w:pPr>
        <w:pStyle w:val="Heading2"/>
      </w:pPr>
      <w:r>
        <w:t>Akhan</w:t>
      </w:r>
      <w:r/>
    </w:p>
    <w:p>
      <w:r/>
      <w:r>
        <w:t xml:space="preserve">Seorang laki-laki Israel dari suku Yehuda. Ia menyimpan benda-benda dari Yerikho yang seharusnya dihancurkan. Hal ini menyebabkan masalah untuk keluarganya dan seluruh rakyat Israel. Akhan dan seluruh keluarganya dihukum mati di lembah Akhor. Dalam bahasa Ibrani Akhor berarti masalah. </w:t>
      </w:r>
      <w:r/>
      <w:r/>
      <w:r/>
    </w:p>
    <w:p>
      <w:pPr>
        <w:pStyle w:val="Heading2"/>
      </w:pPr>
      <w:r>
        <w:t>Akhaya</w:t>
      </w:r>
      <w:r/>
    </w:p>
    <w:p>
      <w:r/>
      <w:r>
        <w:t>Sebuah wilayah Romawi di daerah yang sekarang adalah Yunani selatan. Ibu kotanya adalah Korintus. Paulus melakukan perjalanan di seluruh Akhaya pada perjalanannya yang kedua dan ketiga.</w:t>
      </w:r>
      <w:r/>
      <w:r/>
      <w:r/>
    </w:p>
    <w:p>
      <w:pPr>
        <w:pStyle w:val="Heading2"/>
      </w:pPr>
      <w:r>
        <w:t>Aku (adalah)</w:t>
      </w:r>
      <w:r/>
    </w:p>
    <w:p>
      <w:r/>
      <w:r>
        <w:t>Nama yang digunakan Allah untuk menggambarkan diri-Nya kepada Musa dalam Keluaran 3:14. Nama ini terdiri dari huruf Ibrani YHWH. Tidak ada satupun yang tahu persis apa arti dari nama ini. Huruf YHWH terdengar seperti kata Ibrani untuk Aku adalah Aku. Allah adalah Dia dan Dia menentukan apa yang Dia lakukan. Tidak ada satupun dan tidak ada yang menjadikan Allah ada atau melakukan apapun. Yesus menggunakan kata-kata yang sama untuk menggambarkan siapa diri-Nya di dalam kitab Yohanes.</w:t>
      </w:r>
      <w:r/>
      <w:r/>
      <w:r/>
    </w:p>
    <w:p>
      <w:pPr>
        <w:pStyle w:val="Heading2"/>
      </w:pPr>
      <w:r>
        <w:t>Akwila dan Priskila</w:t>
      </w:r>
      <w:r/>
    </w:p>
    <w:p>
      <w:r/>
      <w:r>
        <w:t xml:space="preserve">Seorang suami dan istri yang membuat dan menjual tenda. Mereka adalah orang Yahudi yang tinggal di Roma. Paulus menjadi teman mereka saat berada di kota Korintus. Mereka bekerja sama untuk menyebarkan kabar baik tentang Yesus. Paulus menyebutkan mereka di dalam ketiga suratnya. Akwila dan Priskila membantu Apolos untuk lebih memahami tentang siapa Yesus. </w:t>
      </w:r>
      <w:r/>
      <w:r/>
      <w:r/>
    </w:p>
    <w:p>
      <w:pPr>
        <w:pStyle w:val="Heading2"/>
      </w:pPr>
      <w:r>
        <w:t>Alat Allah</w:t>
      </w:r>
      <w:r/>
    </w:p>
    <w:p>
      <w:r/>
      <w:r>
        <w:t>Di seluruh bagian Alkitab, Allah menggunakan orang-orang, kelompok-kelompok, dan bangsa-bangsa sebagai alat-Nya untuk membawa penghakiman. Melalui mereka Ia membawa penghakiman terhadap orang-orang, kelompok-kelompok, atau bangsa-bangsa yang melakukan hal-hal yang jahat. Ini merupakan bagian dari bagaimana Ia menghentikan kejahatan dan membawa kembali kedamaian. Allah memutuskan kapan harus membawa penghakiman dan bagaimana melakukannya. Mereka yang digunakan Allah sebagai alat tidak lebih baik daripada mereka yang dihakimi. Setiap orang, kelompok, dan bangsa bertanggung jawab untuk melayani dan taat kepada Allah. Mereka semua akan dihakimi atas hal-hal jahat yang mereka lakukan.</w:t>
      </w:r>
      <w:r/>
      <w:r/>
      <w:r/>
    </w:p>
    <w:p>
      <w:pPr>
        <w:pStyle w:val="Heading2"/>
      </w:pPr>
      <w:r>
        <w:t>Alfa dan Omega</w:t>
      </w:r>
      <w:r/>
    </w:p>
    <w:p>
      <w:r/>
      <w:r>
        <w:t>Dalam abjad Yunani kata Alfa adalah huruf pertama dan Omega adalah huruf terakhir. Yesus menyebut diri-Nya sebagai Alfa dan Omega. Ini adalah cara untuk menyatakan bahwa Ia adalah yang awal dan yang akhir. Ia ada pada awal Allah menciptakan segala sesuatu. Dan Ia akan ada pada akhir zaman seperti sekarang ini. Ini adalah cara untuk menyatakan bahwa Yesus selalu ada dan akan selalu ada. Ini juga adalah cara untuk menyatakan bahwa Yesus adalah Allah. Allah Bapa menyebut dirinya sendiri sebagai Alfa dan Omega dalam Wahyu 21:6.</w:t>
      </w:r>
      <w:r/>
      <w:r/>
      <w:r/>
    </w:p>
    <w:p>
      <w:pPr>
        <w:pStyle w:val="Heading2"/>
      </w:pPr>
      <w:r>
        <w:t>Alkitab</w:t>
      </w:r>
      <w:r/>
    </w:p>
    <w:p>
      <w:r/>
      <w:r>
        <w:t>Kitab dari tulisan suci orang Yahudi dan orang Kristen. Bagi orang Yahudi, Alkitab mencakup kitab-kitab Perjanjian Lama. Bagi orang Kristen, Alkitab mencakup kitab-kitab Perjanjian Lama dan Perjanjian Baru. (</w:t>
      </w:r>
      <w:r>
        <w:t>Firman Allah</w:t>
      </w:r>
      <w:r>
        <w:t>)</w:t>
      </w:r>
      <w:r/>
      <w:r/>
      <w:r/>
    </w:p>
    <w:p>
      <w:pPr>
        <w:pStyle w:val="Heading2"/>
      </w:pPr>
      <w:r>
        <w:t>Allah</w:t>
      </w:r>
      <w:r/>
    </w:p>
    <w:p>
      <w:r/>
      <w:r>
        <w:t>Pencipta dari segala sesuatu yang ada. Dalam Alkitab Allah disebut Tuhan (</w:t>
      </w:r>
      <w:r>
        <w:t>Tuhan</w:t>
      </w:r>
      <w:r>
        <w:t>). Ia juga disebut Tuhan (</w:t>
      </w:r>
      <w:r>
        <w:t>Tuhan</w:t>
      </w:r>
      <w:r>
        <w:t>). Allah itu kasih dan satu-satunya Allah yang sejati. Allah melakukan apa yang benar. Allah penuh dengan kasih karunia. Allah adalah makhluk rohani. Dalam Alkitab, Allah seringkali digambarkan seolah-olah Ia seperti manusia. Alkitab berbicara tentang wajah, mata, punggung, tangan, lengan, jari, dan bagian tubuh lainnya dari Allah. Alkitab berbicara tentang pikiran dan hati Allah serta perasaan Allah. Cara-cara ini menggambarkan Allah namun tidak berarti bahwa Ia memiliki tubuh seperti manusia. Itu adalah tanda dan gambaran untuk membantu manusia memahami sesuatu mengenai siapa Allah dan tindakan-Nya.</w:t>
      </w:r>
      <w:r/>
      <w:r/>
      <w:r/>
    </w:p>
    <w:p>
      <w:pPr>
        <w:pStyle w:val="Heading2"/>
      </w:pPr>
      <w:r>
        <w:t>Allah yang Kekal</w:t>
      </w:r>
      <w:r/>
    </w:p>
    <w:p>
      <w:r/>
      <w:r>
        <w:t>Sebuah cara untuk berbicara mengenai Allah yang selalu ada selama-lamanya. Ini adalah nama Allah yang digunakan dalam penglihatan yang dimiliki Daniel. Beberapa tahun kemudian Yohanes mendapatkan penglihatan mengenai Yesus. Yesus memandang kepada Yohanes sebagaimana Allah yang Kekal memandang kepada Daniel.</w:t>
      </w:r>
      <w:r/>
      <w:r/>
      <w:r/>
    </w:p>
    <w:p>
      <w:pPr>
        <w:pStyle w:val="Heading2"/>
      </w:pPr>
      <w:r>
        <w:t>Amin</w:t>
      </w:r>
      <w:r/>
    </w:p>
    <w:p>
      <w:r/>
      <w:r>
        <w:t>Sebuah kata dalam bahasa Ibrani yang berarti sungguh-sungguh atau mungkin. Ini menunjukkan bahwa orang-orang setuju dengan apa yang telah dikatakan. Ini menunjukkan bahwa mereka ingin apa yang telah dikatakan agar dapat terjadi. Dalam Alkitab orang-orang biasanya menyebutkan kata amin ketika mereka memuji Allah, berdoa atau memberkati orang lain.</w:t>
      </w:r>
      <w:r/>
      <w:r/>
      <w:r/>
    </w:p>
    <w:p>
      <w:pPr>
        <w:pStyle w:val="Heading2"/>
      </w:pPr>
      <w:r>
        <w:t>Amos</w:t>
      </w:r>
      <w:r/>
    </w:p>
    <w:p>
      <w:r/>
      <w:r>
        <w:t>Seorang nabi dari kerajaan Yehuda sebelah selatan pada masa Raja Uzia. Ia adalah seorang gembala. Perkataan-perkataannya ditujukan kepada kerajaan utara selama pemerintahan Raja Yerobeam yang kedua. Nubuatannya dicatat dalam kitab Amos.</w:t>
      </w:r>
      <w:r/>
      <w:r/>
      <w:r/>
    </w:p>
    <w:p>
      <w:pPr>
        <w:pStyle w:val="Heading2"/>
      </w:pPr>
      <w:r>
        <w:t>Anak Allah</w:t>
      </w:r>
      <w:r/>
    </w:p>
    <w:p>
      <w:r/>
      <w:r>
        <w:t>Sebuah cara yang digunakan Mazmur 2 untuk menggambarkan raja-raja Israel. Ini menunjukkan bahwa mereka dipilih oleh Allah untuk memerintah dan layak dihormati. Hal ini menunjukkan bahwa mereka harus mengikuti teladan Allah dalam memerintah. Pada masa Perjanjian Baru, kaisar-kaisar Romawi disebut sebagai anak dewa. Ini karena mereka percaya bahwa dewa-dewa Romawi memberi Kaisar kekuasaannya. Nama ini digunakan secara khusus untuk berbicara tentang Yesus. Ini berarti bahwa satu-satunya Allah yang benar dan berkuasa adalah Bapa Yesus. Menggunakan nama ini untuk Yesus membuat orang-orang Yahudi yang tidak menerima-Nya menjadi sangat marah. Hal ini juga membuat pemerintah Romawi marah karena hal ini menantang kekuasaan Kaisar.</w:t>
      </w:r>
      <w:r/>
      <w:r/>
      <w:r/>
    </w:p>
    <w:p>
      <w:pPr>
        <w:pStyle w:val="Heading2"/>
      </w:pPr>
      <w:r>
        <w:t>Anak Daud</w:t>
      </w:r>
      <w:r/>
    </w:p>
    <w:p>
      <w:r/>
      <w:r>
        <w:t>Sebuah nama yang digunakan pada Yesus untuk menunjukkan bahwa Dia adalah Raja dan Mesias sejati bagi Israel. Allah telah berjanji kepada Raja Daud bahwa kerajaannya akan bertahan selama-lamanya. Hal ini akan terjadi karena seseorang dari garis keturunannya akan menjadi Mesias. Yesus adalah penguasa yang dijanjikan dari keluarga Daud. (</w:t>
      </w:r>
      <w:r>
        <w:t>Daud</w:t>
      </w:r>
      <w:r>
        <w:t xml:space="preserve"> 1 Samuel 16:1 – 17:58.)</w:t>
      </w:r>
      <w:r/>
      <w:r/>
      <w:r/>
    </w:p>
    <w:p>
      <w:pPr>
        <w:pStyle w:val="Heading2"/>
      </w:pPr>
      <w:r>
        <w:t>Anak Domba Allah</w:t>
      </w:r>
      <w:r/>
    </w:p>
    <w:p>
      <w:r/>
      <w:r>
        <w:t>Sebuah gelar untuk Yesus yang menggambarkan bagaimana Ia mengorbankan diri-Nya sendiri. Pada Paskah pertama, anak domba dikorbankan. Karena darah mereka, bangsa Israel diselamatkan dari kebinasaan. Setelah itu, anak domba digunakan dalam praktik ibadah Yahudi sebagai kurban untuk dosa. Yesus mengorbankan diri-Nya sendiri dengan menyerahkan nyawa-Nya di kayu salib. Pengorbanan-Nya menyelamatkan manusia dari kehancuran akibat dosa, maut dan kejahatan. Dengan cara ini, Dia seperti anak domba yang dikorbankan oleh bangsa Israel. Dalam kitab Wahyu, Yesus terlihat bagi nabi Yohanes seperti seekor Anak Domba yang telah disembelih. Namun, Anak Domba itu hidup. Ini karena Yesus dibangkitkan dari antara orang mati setelah Ia mati di kayu salib.</w:t>
      </w:r>
      <w:r/>
      <w:r/>
      <w:r/>
    </w:p>
    <w:p>
      <w:pPr>
        <w:pStyle w:val="Heading2"/>
      </w:pPr>
      <w:r>
        <w:t>Anak Manusia</w:t>
      </w:r>
      <w:r/>
    </w:p>
    <w:p>
      <w:r/>
      <w:r>
        <w:t>Sebuah cara untuk membicarakan seseorang atau manusia. Ini juga merupakan nama seseorang dalam penglihatan yang dialami Daniel (Daniel 7:13–14). Dalam penglihatan tersebut, anak manusia menyelamatkan Israel dari musuh-musuh mereka. Yesus menyebut diri-Nya sebagai Anak Manusia. Ini adalah cara untuk berbicara tentang bagaimana Dia adalah manusia dan memiliki otoritas Allah. Yesus menjelaskan bahwa sebagai Anak Manusia, Ia akan menderita. Kemudian Ia akan menang atas musuh-musuh Allah. Musuh-musuh itu adalah dosa, maut dan kejahatan. Yesus akan melakukan hal ini untuk semua manusia.</w:t>
      </w:r>
      <w:r/>
      <w:r/>
      <w:r/>
    </w:p>
    <w:p>
      <w:pPr>
        <w:pStyle w:val="Heading2"/>
      </w:pPr>
      <w:r>
        <w:t>Anak-anak Allah</w:t>
      </w:r>
      <w:r/>
    </w:p>
    <w:p>
      <w:r/>
      <w:r>
        <w:t>Tidak diketahui dengan pasti siapa anak-anak Allah itu. Diperkirakan bahwa mereka adalah makhluk rohani yang berbalik melawan Allah. Diperkirakan bahwa mereka datang ke bumi dengan membawa tubuh dan menikahi wanita manusia. Hal ini bertentangan dengan rencana Allah agar manusia hanya menikahi manusia.</w:t>
      </w:r>
      <w:r/>
      <w:r/>
      <w:r/>
    </w:p>
    <w:p>
      <w:pPr>
        <w:pStyle w:val="Heading2"/>
      </w:pPr>
      <w:r>
        <w:t>Andrew</w:t>
      </w:r>
      <w:r/>
    </w:p>
    <w:p>
      <w:r/>
      <w:r>
        <w:t>Seorang nelayan dari Betsaida yang tinggal di Kapernaum. Dia adalah murid dari Yohanes Pembaptis. Dia menjadi salah satu dari ke-12 murid Yesus. Petrus adalah saudaranya.</w:t>
      </w:r>
      <w:r/>
      <w:r/>
      <w:r/>
    </w:p>
    <w:p>
      <w:pPr>
        <w:pStyle w:val="Heading2"/>
      </w:pPr>
      <w:r>
        <w:t>Angka-angka</w:t>
      </w:r>
      <w:r/>
    </w:p>
    <w:p>
      <w:r/>
      <w:r>
        <w:t>Dalam kitab Wahyu, angka-angka memiliki arti khusus. Angka-angka tersebut tidak selalu berarti angka yang disebutkan. Angka-angka tersebut adalah tanda-tanda dari sesuatu yang bersifat spiritual.</w:t>
      </w:r>
      <w:r/>
      <w:r/>
      <w:r/>
    </w:p>
    <w:p>
      <w:pPr>
        <w:pStyle w:val="Heading2"/>
      </w:pPr>
      <w:r>
        <w:t>Antiokhia di Pisidia</w:t>
      </w:r>
      <w:r/>
    </w:p>
    <w:p>
      <w:r/>
      <w:r>
        <w:t>Sebuah kota di wilayah Romawi Pisidia di Asia Kecil. Paulus mengunjungi kota itu dalam tiga perjalanannya untuk memberitakan kabar baik tentang Yesus. Diperkirakan bahwa surat Paulus kepada jemaat di Galatia dibacakan kepada gereja yang disana. Ini merupakan kota yang berbeda dari kota Antiokhia di Siria.</w:t>
      </w:r>
      <w:r/>
      <w:r/>
      <w:r/>
    </w:p>
    <w:p>
      <w:pPr>
        <w:pStyle w:val="Heading2"/>
      </w:pPr>
      <w:r>
        <w:t>Antiokhia di Siria</w:t>
      </w:r>
      <w:r/>
    </w:p>
    <w:p>
      <w:r/>
      <w:r>
        <w:t>Sebuah kota Yunani yang penting di wilayah Romawi di Suriah. Para pelaku perjalanan dari seluruh dunia akan melewati kota Antiokhia. Kota itu berada di negara yang sekarang disebut dengan Turki dan dekat dengan negara yang sekarang disebut Suriah. Gereja yang ada di sana mendukung Paulus dalam perjalanannya untuk menyebarkan pesan mengenai Yesus.</w:t>
      </w:r>
      <w:r/>
      <w:r/>
      <w:r/>
    </w:p>
    <w:p>
      <w:pPr>
        <w:pStyle w:val="Heading2"/>
      </w:pPr>
      <w:r>
        <w:t>Anugerah</w:t>
      </w:r>
      <w:r/>
    </w:p>
    <w:p>
      <w:r/>
      <w:r>
        <w:t>Kasih Allah yang mendalam bagi ciptaan-Nya dan kehendak-Nya untuk berbuat baik kepada mereka. Ia memberikan kasih-Nya karena Ia ingin hal-hal yang baik bagi segala sesuatu yang Ia ciptakan. Kasih dan anugerah Allah tidak diperoleh dengan usaha. Allah memberikannya secara cuma-cuma.</w:t>
      </w:r>
      <w:r/>
      <w:r/>
      <w:r/>
    </w:p>
    <w:p>
      <w:pPr>
        <w:pStyle w:val="Heading2"/>
      </w:pPr>
      <w:r>
        <w:t>Apolos</w:t>
      </w:r>
      <w:r/>
    </w:p>
    <w:p>
      <w:r/>
      <w:r>
        <w:t xml:space="preserve">Seorang Yahudi dari Aleksandria di Mesir yang memahami Kitab Suci dengan sangat baik. Ia menjadi kawan dari Akwila dan Priskila di Efesus. Mereka membantunya untuk lebih memahami mengenai Yesus. Apolos mengajar di gereja-gereja di mana Paulus pernah berkerja. </w:t>
      </w:r>
      <w:r/>
      <w:r/>
      <w:r/>
    </w:p>
    <w:p>
      <w:pPr>
        <w:pStyle w:val="Heading2"/>
      </w:pPr>
      <w:r>
        <w:t>Aram</w:t>
      </w:r>
      <w:r/>
    </w:p>
    <w:p>
      <w:r/>
      <w:r>
        <w:t>Sekelompok orang yang tinggal di Mesopotamia dan Siria. Mereka menyembah allah-allah palsu. Mereka merupakan garis keturunan Sem. Tanah yang mereka diami disebut juga Aram. Kerabat-kerabat Abraham tinggal di Aram. Damsyik menjadi sebuah kota yang penting bagi orang Aram. Bahasa dari orang Aram disebut bahasa Aram. Kemudian banyak orang Asyur, orang Babel, dan orang Yahudi yang berbicara dalam bahasa Aram. Sebagian dari Alkitab ditulis dalam bahasa Aram.</w:t>
      </w:r>
      <w:r/>
      <w:r/>
      <w:r/>
    </w:p>
    <w:p>
      <w:pPr>
        <w:pStyle w:val="Heading2"/>
      </w:pPr>
      <w:r>
        <w:t>Artahsasta</w:t>
      </w:r>
      <w:r/>
    </w:p>
    <w:p>
      <w:r/>
      <w:r>
        <w:t>Penguasa kerajaan Persia dari tahun 465 hingga 425 SM. Ia dikenal sebagai Artahsasta I. Allah menggunakan dia sebagai alat untuk membantu orang Yahudi dalam membangun kembali tembok Yerusalem.</w:t>
      </w:r>
      <w:r/>
      <w:r/>
      <w:r/>
    </w:p>
    <w:p>
      <w:pPr>
        <w:pStyle w:val="Heading2"/>
      </w:pPr>
      <w:r>
        <w:t>Artemis</w:t>
      </w:r>
      <w:r/>
    </w:p>
    <w:p>
      <w:r/>
      <w:r>
        <w:t xml:space="preserve">Seorang dewi palsu yang disembah karena membantu orang untuk berburu dan untuk memiliki anak. Dalam zaman dan tempat dalam Perjanjian Lama ia disebut dengan berbagai nama yang berbeda. Ketika orang Yunani membangun kota Efesus, mereka memanggilnya Artemis. Ada sebuah kuil besar dan terkenal yang dibangun untuk menghormatinya di Efesus. Efesus merupakan pusat untuk penyembahan pada dewi Artemis. </w:t>
      </w:r>
      <w:r/>
      <w:r/>
      <w:r/>
    </w:p>
    <w:p>
      <w:pPr>
        <w:pStyle w:val="Heading2"/>
      </w:pPr>
      <w:r>
        <w:t>Asa</w:t>
      </w:r>
      <w:r/>
    </w:p>
    <w:p>
      <w:r/>
      <w:r>
        <w:t>Anak dari Abia dan ayah dari Yosafat. Ia berasal dari suku Yehuda. Ia adalah raja ketiga dari kerajaan Yehuda sebelah selatan. Selama beberapa tahun ia mengikut Allah dengan setia. Ia memimpin orang-orang untuk menyembah hanya kepada Allah saja. Kemudian ia berhenti mempercayai Allah dan mulai memperlakukan umat Allah dengan buruk.</w:t>
      </w:r>
      <w:r/>
      <w:r/>
      <w:r/>
    </w:p>
    <w:p>
      <w:pPr>
        <w:pStyle w:val="Heading2"/>
      </w:pPr>
      <w:r>
        <w:t>Asaf</w:t>
      </w:r>
      <w:r/>
    </w:p>
    <w:p>
      <w:r/>
      <w:r>
        <w:t xml:space="preserve">Seorang Lewi dari garis keturunan Gerson. Daud menunjuk Asaf, para pembantunya dan anak-anak dari garis keturunan Asaf. Daud menunjuk mereka untuk bertanggung jawab memimpin ibadah-ibadah. Mereka memimpin orang Israel dalam memuji Allah dengan nyanyian syukur. Mereka bernubuat, memainkan alat musik dan menuliskan lagu-lagu. Beberapa dari lagu ini dicatat dalam kitab Mazmur. </w:t>
      </w:r>
      <w:r/>
      <w:r/>
      <w:r/>
    </w:p>
    <w:p>
      <w:pPr>
        <w:pStyle w:val="Heading2"/>
      </w:pPr>
      <w:r>
        <w:t>Asia Kecil</w:t>
      </w:r>
      <w:r/>
    </w:p>
    <w:p>
      <w:r/>
      <w:r>
        <w:t>Sebuah wilayah di bawah kekuasaan Romawi. Wilayah ini merupakan bagian barat dari negara yang sekarang disebut Turki. Itu bukanlah benua yang sekarang disebut Asia dengan negara-negara seperti Cina, India, dan Rusia. Paulus melakukan perjalanan di seluruh wilayah Asia Kecil.</w:t>
      </w:r>
      <w:r/>
      <w:r/>
      <w:r/>
    </w:p>
    <w:p>
      <w:pPr>
        <w:pStyle w:val="Heading2"/>
      </w:pPr>
      <w:r>
        <w:t>Asytoret</w:t>
      </w:r>
      <w:r/>
    </w:p>
    <w:p>
      <w:r/>
      <w:r>
        <w:t>Seorang dewi yang disembah oleh banyak kelompok masyarakat di dalam dan di sekitar tanah Kanaan. Ia juga disebut Asherah, Astarte, dan Ishtar. Ia disembah sebagai ibu dari dewa laki-laki dan perempuan lainnya.</w:t>
      </w:r>
      <w:r/>
      <w:r/>
      <w:r/>
    </w:p>
    <w:p>
      <w:pPr>
        <w:pStyle w:val="Heading2"/>
      </w:pPr>
      <w:r>
        <w:t>Asyur</w:t>
      </w:r>
      <w:r/>
    </w:p>
    <w:p>
      <w:r/>
      <w:r>
        <w:t>Sebuah kerajaan di Mesopotamia yang bertahan selama beribu-ribu tahun. Kerajaan ini menjadi pemerintahan yang kuat yang memerintah atas bangsa-bangsa dan sekelompok orang lainnya. Ibu kotanya ialah Niniwe. Asyur mengambil alih kerajaan Israel bagian utara pada tahun 722 SM. Mereka memaksa orang Israel untuk meninggalkan tanah mereka dan hidup jauh di tempat pembuangan. Beberapa dari raja Asyur adalah Tiglat-Pileser, Salmaneser, Sargon, dan Sanherib. Tentara Babel memenangkan peperangan penting atas Asyur pada tahun 612 SM. Asyur tidak lagi berkuasa setelah itu.</w:t>
      </w:r>
      <w:r/>
      <w:r/>
      <w:r/>
    </w:p>
    <w:p>
      <w:pPr>
        <w:pStyle w:val="Heading2"/>
      </w:pPr>
      <w:r>
        <w:t>Atalya</w:t>
      </w:r>
      <w:r/>
    </w:p>
    <w:p>
      <w:r/>
      <w:r>
        <w:t>Seorang cucu perempuan dari Omri dan ibu dari Ahazia. Diperkirakan bahwa ia merupakan putri dari Ahab dan Izebel. Diperkirakan bahwa dia menikah dengan Raja Yeroham. Atalya membunuh semua laki-laki dari garis keturunan Daud yang dapat menjadi raja. Ia melakukan hal ini setelah Yehu membunuh putranya Ahazia. Hanya Yoas yang berhasil diselamatkan. Atalya memerintah sebagai ratu atas kerajaan bagian selatan selama enam tahun. Ia memimpin orang-orang untuk menyembah kepada Baal. Ia melakukan banyak kejahatan. Dan ia dibunuh oleh pengawal istana.</w:t>
      </w:r>
      <w:r/>
      <w:r/>
      <w:r/>
    </w:p>
    <w:p>
      <w:pPr>
        <w:pStyle w:val="Heading2"/>
      </w:pPr>
      <w:r>
        <w:t>Athena</w:t>
      </w:r>
      <w:r/>
    </w:p>
    <w:p>
      <w:r/>
      <w:r>
        <w:t>Sebuah kota Yunani yang sangat penting di wilayah Romawi di Akhaya. Paulus mengunjungi tempat itu dalam perjalanannya yang kedua. Ia menyampaikan pesan tentang Yesus dengan para ahli dan para pemimpin di Areopagus. Areopagus adalah sebuah bukit di luar kota Athena. Di sana dewan pemimpin Athena dapat bertemu dan membicarakan hal-hal penting.</w:t>
      </w:r>
      <w:r/>
      <w:r/>
      <w:r/>
    </w:p>
    <w:p>
      <w:pPr>
        <w:pStyle w:val="Heading2"/>
      </w:pPr>
      <w:r>
        <w:t>Awan</w:t>
      </w:r>
      <w:r/>
    </w:p>
    <w:p>
      <w:r/>
      <w:r>
        <w:t xml:space="preserve">Allah seringkali menyatakan kehadiran-Nya kepada orang-orang melalui sebuah awan. Itulah cara Ia menunjukkan kemuliaan-Nya kepada mereka. Dalam Perjanjian Lama ini terjadi dalam tiang awan setelah bangsa Israel keluar dari Mesir. Hal ini terjadi di Gunung Sinai, di atas kemah suci dan di atas tabut perjanjian. Hal ini juga terjadi di Ruang Mahakudus dari bait suci dan dalam penglihatan Yehezkiel mengenai bait suci. Dalam Perjanjian Baru awan ini terjadi pada Yesus, Petrus, Yakobus, dan Yohanes ketika berada di atas gunung. Ini terjadi ketika Yesus kembali pada Bapa-Nya dan dalam penglihatan Yohanes mengenai Anak Manusia. Awan ini akan nampak lagi ketika Yesus datang kembali ke bumi. </w:t>
      </w:r>
      <w:r/>
      <w:r/>
      <w:r/>
    </w:p>
    <w:p>
      <w:pPr>
        <w:pStyle w:val="Heading2"/>
      </w:pPr>
      <w:r>
        <w:t>Ayub</w:t>
      </w:r>
      <w:r/>
    </w:p>
    <w:p>
      <w:r/>
      <w:r>
        <w:t>Tokoh utama dalam kisah yang diceritakan dalam kitab Ayub. Ia berasal dari Uz. Diperkirakan bahwa Uz berada di Edom. Diperkirakan bahwa Ayub tidak berasal dari garis keturunan Yakub. Ia menyembah satu-satunya Allah yang benar dengan setia. Allah menguji Ayub dengan membiarkannya untuk menderita. Ayub mengajukan banyak pertanyaan kepada Allah dan berbicara dengan jujur mengenai perasaannya. Melalui seluruh pencobaan, ia tetap setia kepada Allah.</w:t>
      </w:r>
      <w:r/>
      <w:r/>
      <w:r/>
    </w:p>
    <w:p>
      <w:pPr>
        <w:pStyle w:val="Heading2"/>
      </w:pPr>
      <w:r>
        <w:t>Baal</w:t>
      </w:r>
      <w:r/>
    </w:p>
    <w:p>
      <w:r/>
      <w:r>
        <w:t>Berhala/allah palsu yang disembah oleh sekelompok orang di dalam dan di sekitar tanah Kanaan. Dalam bahasa Ibrani kata Baal berarti tuan atau penguasa. Baal disembah sebagai dewa matahari dan badai. Orang-orang berpikir bahwa dia memberi mereka anak-anak dan hasil panen yang baik.</w:t>
      </w:r>
      <w:r/>
      <w:r/>
      <w:r/>
    </w:p>
    <w:p>
      <w:pPr>
        <w:pStyle w:val="Heading2"/>
      </w:pPr>
      <w:r>
        <w:t>Baal Peor</w:t>
      </w:r>
      <w:r/>
    </w:p>
    <w:p>
      <w:r/>
      <w:r>
        <w:t>Peor adalah sebuah tempat di tanah Moab. Orang Israel melanggar perjanjian mereka dengan Allah di sana ketika mereka mulai menyembah Baal. Akibatnya adalah penyakit sampar yang membunuh ribuan orang Israel.</w:t>
      </w:r>
      <w:r/>
      <w:r/>
      <w:r/>
    </w:p>
    <w:p>
      <w:pPr>
        <w:pStyle w:val="Heading2"/>
      </w:pPr>
      <w:r>
        <w:t>Babel</w:t>
      </w:r>
      <w:r/>
    </w:p>
    <w:p>
      <w:r/>
      <w:r>
        <w:t>Kota yang dibangun bersama oleh orang-orang sebelum mereka berbicara dalam bahasa yang berbeda-beda. Mereka mulai membangun menara yang tinggi di kota Babel. Mereka ingin menetap disana ketimbang menyebar ke seluruh bumi. Hal ini bertentangan dengan apa yang diinginkan Allah bagi manusia. Allah mencegah mereka dengan mengubah bahasa yang mereka gunakan. Ini membuat mereka bingung karena mereka tidak dapat lagi mengerti satu sama lain. Dalam bahasa Ibrani, kata Babel terdengar seperti kata yang berarti kebingungan. Babel merupakan sebuah tanda untuk orang-orang yang bekerja sama dalam melawan apa yang Allah inginkan.</w:t>
      </w:r>
      <w:r/>
      <w:r/>
      <w:r/>
    </w:p>
    <w:p>
      <w:pPr>
        <w:pStyle w:val="Heading2"/>
      </w:pPr>
      <w:r>
        <w:t>Babilon</w:t>
      </w:r>
      <w:r/>
    </w:p>
    <w:p>
      <w:r/>
      <w:r>
        <w:t>Ibu kota Babilonia. Babilonia merupakan sebuah kerajaan di Mesopotamia yang bertahan selama ribuan tahun. Kerajaan tersebut menjadi sebuah pemerintahan yang kuat dan berkuasa atas banyak bangsa dan sekelompok orang lainnya. Banyak orang Babilonia yang berasal dari sekelompok orang yang disebut Kasdim. Babilonia mengambil ahli kerajaan Yehuda disebelah selatan. Pada tahun 586 SM tentara Babilonia menghancurkan Yerusalem dan bait suci dibangun ketika Salomo menjadi raja. Mereka memaksa orang banyak dari Yehuda untuk meninggalkan tanah mereka. Mereka hidup dalam pembuangan di Babilonia. Merodakh-Baladan, Nebukadnezar, Awel-Marduk, dan Belsyazar adalah raja-raja Kasdim dari Babilonia. Pemerintahan Persia mengambil alih pemerintahan Babilonia pada tahun 539 SM. Beberapa kitab dalam Alkitab menggunakan nama Babilon untuk berbicara tentang pemerintahan yang kuat. Nama Babilon menggambarkan kerajaan yang kaya dan angkuh yang tidak menghormati Allah. Mereka mencoba untuk menjadi lebih kuat daripada pemerintahan atau sekelompok orang lainnya. Mereka memerintah atas bangsa lain tanpa belas kasihan dan memperlakukan orang-orang dengan sangat buruk. Dalam kitab Wahyu, Yohanes menggunakan kata Babilon sebagai sebuah tanda untuk pemerintahan Roma.</w:t>
      </w:r>
      <w:r/>
      <w:r/>
      <w:r/>
    </w:p>
    <w:p>
      <w:pPr>
        <w:pStyle w:val="Heading2"/>
      </w:pPr>
      <w:r>
        <w:t>Bahtera</w:t>
      </w:r>
      <w:r/>
    </w:p>
    <w:p>
      <w:r/>
      <w:r>
        <w:t>Perahu besar yang diperintahkan oleh Allah kepada Nuh untuk dibangun. Allah memelihara orang-orang dan hewan-hewan yang ada di dalam bahtera agar tetap aman selama air bah.</w:t>
      </w:r>
      <w:r/>
      <w:r/>
      <w:r/>
    </w:p>
    <w:p>
      <w:pPr>
        <w:pStyle w:val="Heading2"/>
      </w:pPr>
      <w:r>
        <w:t>Bait Allah</w:t>
      </w:r>
      <w:r/>
    </w:p>
    <w:p>
      <w:r/>
      <w:r>
        <w:t>Bangunan di Yerusalem di mana orang-orang dapat pergi untuk menyembah Allah. Bangunan ini juga disebut rumah Tuhan atau rumah Allah. Yang pertama dibangun ketika Salomo menjadi raja. Allah hadir bersama umat-Nya di sana. Bangsa Babel menghancurkannya pada tahun 586 SM. Bertahun-tahun kemudian, orang-orang Yahudi membangunnya kembali. Setelah bangsa Romawi menghancurkan Bait Allah pada tahun 70 M, orang Yahudi tidak pernah membangun Bait Allah lagi. Yesus menyebut Bait Allah sebagai rumah Bapa-Nya. Yesus mengatakan bahwa tubuh-Nya adalah bait Allah yang baru. Hal ini terjadi karena Allah hadir bersama umat-Nya melalui Yesus. Allah tetap hadir di bumi melalui mereka yang mengikut Yesus. Mereka dipenuhi dengan Roh Kudus. Karena itu, orang-orang percaya digambarkan sebagai bait Allah yang baru.</w:t>
      </w:r>
      <w:r/>
      <w:r/>
      <w:r/>
    </w:p>
    <w:p>
      <w:pPr>
        <w:pStyle w:val="Heading2"/>
      </w:pPr>
      <w:r>
        <w:t>Balak</w:t>
      </w:r>
      <w:r/>
    </w:p>
    <w:p>
      <w:r/>
      <w:r>
        <w:t>Raja Moab pada masa perjalanan bangsa Israel ke tanah Kanaan. Ia mempekerjakan nabi Bileam untuk mengutuk bangsa Israel. Ia berpikir bahwa ini akan membantunya untuk mengusir bangsa Israel keluar dari negerinya.</w:t>
      </w:r>
      <w:r/>
      <w:r/>
      <w:r/>
    </w:p>
    <w:p>
      <w:pPr>
        <w:pStyle w:val="Heading2"/>
      </w:pPr>
      <w:r>
        <w:t>Bapa</w:t>
      </w:r>
      <w:r/>
    </w:p>
    <w:p>
      <w:r/>
      <w:r>
        <w:t xml:space="preserve">Satu nama untuk Allah. Bapa adalah Allah sama seperti Yesus adalah Allah dan Roh Kudus adalah Allah. Mereka adalah tiga pribadi dari Allah yang esa. Allah menyatakan diri-Nya sebagai Bapa bagi Israel selama peristiwa keluaran dan menyebut Israel sebagai anak-Nya. Kemudian, Allah menyatakan diri-Nya sebagai Bapa dari Yesus. Yesus menunjukkan bahwa Allah adalah Bapa dari semua yang menjadi bagian dari keluarga Allah. </w:t>
      </w:r>
      <w:r/>
      <w:r/>
      <w:r/>
    </w:p>
    <w:p>
      <w:pPr>
        <w:pStyle w:val="Heading2"/>
      </w:pPr>
      <w:r>
        <w:t>Bapa leluhur</w:t>
      </w:r>
      <w:r/>
    </w:p>
    <w:p>
      <w:r/>
      <w:r>
        <w:t>Pemimpin laki-laki yang memiliki otoritas paling besar dalam sebuah kelompok. Biasanya ini adalah laki-laki tertua dalam sebuah keluarga. Di antara bangsa Israel, para pemimpin penting dan raja-raja disebut bapa leluhur. Mereka dianggap sebagai pendiri bangsa Israel. Mereka termasuk Abraham, Ishak, Yakub dan putra-putranya, Musa dan Raja Daud.</w:t>
      </w:r>
      <w:r/>
      <w:r/>
      <w:r/>
    </w:p>
    <w:p>
      <w:pPr>
        <w:pStyle w:val="Heading2"/>
      </w:pPr>
      <w:r>
        <w:t>Baptisan</w:t>
      </w:r>
      <w:r/>
    </w:p>
    <w:p>
      <w:r/>
      <w:r>
        <w:t>Sebuah praktik dikalangan orang Yahudi. Baptisan merupakan sebuah tanda lahiriah dari sesuatu yang telah terjadi dalam diri seseorang. Mereka akan masuk kedalam air dan akan ditutupi oleh air. Kemudian mereka akan keluar dari air. Orang-orang melakukan hal ini untuk menyucikan diri menurut hukum Yahudi. Orang-orang bukan Yahudi dibaptis untuk menunjukkan bahwa mereka menerima iman dari orang Yahudi. Orang Yahudi dibaptis sebagai tanda bahwa mereka menaati Allah. Ini menunjukkan bahwa mereka telah berbalik dari dosa. Orang Kristen dibaptis untuk menunjukkan bahwa mereka telah berbalik dari dosa dan telah percaya kepada Yesus. Ini menunjukkan komitmen mereka untuk mengikuti Yesus dan menjadi bagian dari umat Allah.</w:t>
      </w:r>
      <w:r/>
      <w:r/>
      <w:r/>
    </w:p>
    <w:p>
      <w:pPr>
        <w:pStyle w:val="Heading2"/>
      </w:pPr>
      <w:r>
        <w:t>Barabbas</w:t>
      </w:r>
      <w:r/>
    </w:p>
    <w:p>
      <w:r/>
      <w:r>
        <w:t>Seorang Yahudi yang bersalah atas pembunuhan dan berperang melawan pemerintah Romawi. Orang Romawi telah memasukkannya ke dalam penjara. Pilatus membebaskannya daripada membebaskan Yesus pada Perayaan Paskah.</w:t>
      </w:r>
      <w:r/>
      <w:r/>
      <w:r/>
    </w:p>
    <w:p>
      <w:pPr>
        <w:pStyle w:val="Heading2"/>
      </w:pPr>
      <w:r>
        <w:t>Barak</w:t>
      </w:r>
      <w:r/>
    </w:p>
    <w:p>
      <w:r/>
      <w:r>
        <w:t>Seorang Israel dari suku Naftali. Dia taat pada perintah Allah untuk menyerang tentara Sisera. Tetapi dia hanya mau menaati Allah jika Debora pergi bersamanya. Bersama Debora, ia menyanyikan sebuah lagu yang penting tentang kemenangan mereka di dalam Hakim-Hakim pasal 5.</w:t>
      </w:r>
      <w:r/>
      <w:r/>
      <w:r/>
    </w:p>
    <w:p>
      <w:pPr>
        <w:pStyle w:val="Heading2"/>
      </w:pPr>
      <w:r>
        <w:t>Barnabas</w:t>
      </w:r>
      <w:r/>
    </w:p>
    <w:p>
      <w:r/>
      <w:r>
        <w:t>Seorang penganut Yahudi dari suku Lewi yang berasal dari pulau Siprus. Namanya terdengar seperti kata Ibrani untuk anak penolong. Barnabas juga dipanggil Yusuf. Ia dengan sukarela memberikan apa yang dimilikinya untuk membantu orang lain. Ia juga membantu membawa perdamaian di antara orang-orang. Barnabas adalah seorang rasul. Ia membantu Saul setelah ia menjadi orang percaya. Ia dan Saul bepergian ke banyak tempat untuk memberitakan kabar baik tentang Yesus. Yohanes Markus adalah sepupu Barnabas.</w:t>
      </w:r>
      <w:r/>
      <w:r/>
      <w:r/>
    </w:p>
    <w:p>
      <w:pPr>
        <w:pStyle w:val="Heading2"/>
      </w:pPr>
      <w:r>
        <w:t>Batsyeba</w:t>
      </w:r>
      <w:r/>
    </w:p>
    <w:p>
      <w:r/>
      <w:r>
        <w:t xml:space="preserve">Istri Uria orang Het. Daud berzinah dengan perempuan itu, membunuh suaminya dan kemudian menjadikan perempuan itu istrinya. Anak pertamanya dengan Daud meninggal akibat dosa-dosa Daud. Anak keduanya dengan Daud yaitu Salomo. Yesus berasal dari garis keturunan Batsyeba. </w:t>
      </w:r>
      <w:r/>
      <w:r/>
      <w:r/>
    </w:p>
    <w:p>
      <w:pPr>
        <w:pStyle w:val="Heading2"/>
      </w:pPr>
      <w:r>
        <w:t>Beli kembali</w:t>
      </w:r>
      <w:r/>
    </w:p>
    <w:p>
      <w:r/>
      <w:r>
        <w:t>Untuk mendapatkan kembali sesuatu atau seseorang yang telah diberikan atau dijual. Ini dilakukan dengan cara membayar harga untuk benda atau orang tersebut. Kata lain untuk hal ini adalah menebus. Orang yang membeli kembali benda atau orang tersebut disebut dengan penebus. Allah membeli kembali bangsa Israel ketika mereka menjadi budak di Mesir. Hal ini menunjukkan bahwa Ia adalah penebus mereka. Ketika Yesus mati di kayu salib, Ia membayar harga untuk membeli kembali semua orang berdosa. Ia menebus semua yang percaya kepada-Nya. Ia menebus mereka dari kuasa dosa, kematian, dan kejahatan.</w:t>
      </w:r>
      <w:r/>
      <w:r/>
      <w:r/>
    </w:p>
    <w:p>
      <w:pPr>
        <w:pStyle w:val="Heading2"/>
      </w:pPr>
      <w:r>
        <w:t>Benar di hadapan Tuhan</w:t>
      </w:r>
      <w:r/>
    </w:p>
    <w:p>
      <w:r/>
      <w:r>
        <w:t>Menjadi mampu hidup dalam kedamaian dan sukacita bersama Allah. Ini juga disebut sebagai dibenarkan atau dianggap benar. Artinya, orang dapat menikmati berkat-berkat dari perjanjian Allaj. Ini juga berarti bahwa orang dapat dibebaskan dari kuasa dosa, kematian, dan kejahatan. Allaj membebaskan mereka melalui kematian dan kebangkitan Yesus. Orang-orang yang mempercayai Allah dan memiliki iman kepada-Nya dianggap benar di hadapan-Nya.</w:t>
      </w:r>
      <w:r/>
      <w:r/>
      <w:r/>
    </w:p>
    <w:p>
      <w:pPr>
        <w:pStyle w:val="Heading2"/>
      </w:pPr>
      <w:r>
        <w:t>Benyamin</w:t>
      </w:r>
      <w:r/>
    </w:p>
    <w:p>
      <w:r/>
      <w:r>
        <w:t>Anak bungsu dari Yakub dan Rahel. Rahel pertama kali menamainya Ben-Oni yang berarti anak dari kesusahanku. Yakub mengubah namanya menjadi Benyamin. Benyamin berarti anak tangan kananku. Rahel meninggal setelah melahirkan Benyamin. Garis keturunannya menjadi salah satu suku Israel.</w:t>
      </w:r>
      <w:r/>
      <w:r/>
      <w:r/>
    </w:p>
    <w:p>
      <w:pPr>
        <w:pStyle w:val="Heading2"/>
      </w:pPr>
      <w:r>
        <w:t>Berbicara bahasa lain</w:t>
      </w:r>
      <w:r/>
    </w:p>
    <w:p>
      <w:r/>
      <w:r>
        <w:t>Ketika orang berbicara dengan suara keras dalam bahasa yang tidak mereka ketahui sebelumnya. Roh Kudus memberikan kemampuan kepada beberapa orang percaya untuk melakukan hal ini. Orang lain yang mendengarkan mereka mungkin atau mungkin tidak dapat berbicara dalam bahasa tersebut. Kecuali jika ada orang yang dapat menjelaskan pesannya, orang percaya yang memiliki karunia ini hanya boleh berbicara dengan Allah. Melakukan hal ini akan membantu mereka dekat dengan Allah melalui doa. (Jelaskan bahasa-bahasa lain)</w:t>
      </w:r>
      <w:r/>
      <w:r/>
      <w:r/>
    </w:p>
    <w:p>
      <w:pPr>
        <w:pStyle w:val="Heading2"/>
      </w:pPr>
      <w:r>
        <w:t>Berea</w:t>
      </w:r>
      <w:r/>
    </w:p>
    <w:p>
      <w:r/>
      <w:r>
        <w:t>Sebuah kota Yunani di wilayah Romawi di Makedonia. Kota itu terletak di daerah yang sekarang merupakan wilayah utara Yunani. Paulus melakukan perjalanan kesana pada perjalanannya yang kedua.</w:t>
      </w:r>
      <w:r/>
      <w:r/>
      <w:r/>
    </w:p>
    <w:p>
      <w:pPr>
        <w:pStyle w:val="Heading2"/>
      </w:pPr>
      <w:r>
        <w:t>Berhala-berhala</w:t>
      </w:r>
      <w:r/>
    </w:p>
    <w:p>
      <w:r/>
      <w:r>
        <w:t>Apapun yang disembah orang yang lebih penting bagi mereka dibandingkan Allah yang sejati. Orang-orang menyembah sesuatu karena mereka percaya hal itu memiliki kekuatan. Iblis menggunakan penyembahan mereka akan hal-hal ini untuk menjebak orang-orang dan mengendalikan mereka. Sekelompok orang dalam Alkitab membuat gambar atau patung dari beberapa hal ini. Gambar atau patung berhala-berhala adalah benda yang tidak memiliki kekuatan.</w:t>
      </w:r>
      <w:r/>
      <w:r/>
      <w:r/>
    </w:p>
    <w:p>
      <w:pPr>
        <w:pStyle w:val="Heading2"/>
      </w:pPr>
      <w:r>
        <w:t>Berita Penghakiman</w:t>
      </w:r>
      <w:r/>
    </w:p>
    <w:p>
      <w:r/>
      <w:r>
        <w:t>Pesan-pesan yang dikirim Allah kepada manusia melalui seorang nabi tentang penghakiman yang akan datang. Pesan-pesan tersebut memperingatkan orang-orang untuk berhenti melakukan hal-hal yang jahat. Allah memperingatkan mereka untuk berbalik dari dosa dan bertobat. Allah memperingatkan mereka karena Dia ingin mereka mengubah cara hidup mereka. Jika mereka tidak berubah, Allah akan menjatuhkan hukuman atas mereka. Jika mereka berubah, Allah tidak akan menghakimi mereka. Dengan memberikan peringatan-peringatan ini kepada manusia, Allah menunjukkan bahwa Ia penuh dengan rahmat.</w:t>
      </w:r>
      <w:r/>
      <w:r/>
      <w:r/>
    </w:p>
    <w:p>
      <w:pPr>
        <w:pStyle w:val="Heading2"/>
      </w:pPr>
      <w:r>
        <w:t>Berkat dari bapa</w:t>
      </w:r>
      <w:r/>
    </w:p>
    <w:p>
      <w:r/>
      <w:r>
        <w:t>Kata-kata terakhir yang diucapkan seorang ayah dengan keras kepada anak-anaknya sebelum ia meninggal. Seorang ayah akan mengatakan apa yang ia pikirkan atau diharapkan akan terjadi di kemudian hari dalam kehidupan anak-anaknya. Biasanya ini akan mencakup harapan untuk kesuksesan, kekayaan, dan kekuasaan. Anak sulung biasanya menerima berkat yang paling besar.</w:t>
      </w:r>
      <w:r/>
      <w:r/>
      <w:r/>
    </w:p>
    <w:p>
      <w:pPr>
        <w:pStyle w:val="Heading2"/>
      </w:pPr>
      <w:r>
        <w:t>Berkat-berkat perjanjian</w:t>
      </w:r>
      <w:r/>
    </w:p>
    <w:p>
      <w:r/>
      <w:r>
        <w:t xml:space="preserve">Hal-hal yang baik akan terjadi ketika orang-orang setia pada sebuah perjanjian. Dalam perjanjian dengan Allah, menjadi setia berarti hidup menurut cara Allah. Ini membawa kepada berkat-berkat yang telah Allah sediakan. Hal ini biasanya berkaitan dengan tanah, anak-anak, dan kehadiran Allah. </w:t>
      </w:r>
      <w:r/>
      <w:r/>
      <w:r/>
    </w:p>
    <w:p>
      <w:pPr>
        <w:pStyle w:val="Heading2"/>
      </w:pPr>
      <w:r>
        <w:t>Berkat-berkat rohani</w:t>
      </w:r>
      <w:r/>
    </w:p>
    <w:p>
      <w:r/>
      <w:r>
        <w:t>Cara-cara Allah memberkati umat-Nya secara rohani. Berkat-berkat ini bukanlah sesuatu yang dapat dipegang oleh manusia. Berkat-berkat ini adalah kekayaan di surga yang dibicarakan oleh Yesus (Matius 6:19–21). Ada banyak jenis berkat rohani. Hikmat, pengertian, kasih karunia, pengharapan dan kasih adalah berkat-berkat rohani. Diampuni dari dosa dan memiliki hidup yang kekal juga merupakan berkat rohani. Manusia tidak mendapatkan berkat-berkat rohani dengan usahanya sendiri. Allah memberikannya secara cuma-cuma.</w:t>
      </w:r>
      <w:r/>
      <w:r/>
      <w:r/>
    </w:p>
    <w:p>
      <w:pPr>
        <w:pStyle w:val="Heading2"/>
      </w:pPr>
      <w:r>
        <w:t>Berpakaian putih</w:t>
      </w:r>
      <w:r/>
    </w:p>
    <w:p>
      <w:r/>
      <w:r>
        <w:t xml:space="preserve">Sebuah cara untuk menggambarkan ketika orang-orang taat kepada Allah. Dalam Alkitab, warna putih merupakan tanda dari hal-hal yang dianggap suci. Orang-orang menjadi suci ketika mereka melakukan apa yang dikehendaki Allah. Pakaian putih adalah tanda untuk melakukan hal tersebut. Dalam kitab Wahyu, pakaian orang-orang menjadi putih setelah dicuci dengan darah Anak Domba. Ini berarti bahwa orang-orang percaya pada Yesus untuk menyelamatkan mereka dari kuasa dosa. </w:t>
      </w:r>
    </w:p>
    <w:p>
      <w:r/>
      <w:r/>
      <w:r/>
      <w:r/>
    </w:p>
    <w:p>
      <w:pPr>
        <w:pStyle w:val="Heading2"/>
      </w:pPr>
      <w:r>
        <w:t>Bersyeba</w:t>
      </w:r>
      <w:r/>
    </w:p>
    <w:p>
      <w:r/>
      <w:r>
        <w:t>Sebuah kota di Kanaan bagian selatan. Kota itu menjadi kota paling selatan di tanah Israel. Abraham menggali sumur di sana. Allah berbicara kepada Hagar, Ishak, Yakub, dan Elia di Bersyeba atau padang gurun di dekatnya.</w:t>
      </w:r>
      <w:r/>
      <w:r/>
      <w:r/>
    </w:p>
    <w:p>
      <w:pPr>
        <w:pStyle w:val="Heading2"/>
      </w:pPr>
      <w:r>
        <w:t>Bertobat</w:t>
      </w:r>
      <w:r/>
    </w:p>
    <w:p>
      <w:r/>
      <w:r>
        <w:t>Berpaling dari dosa dan berbalik kepada Allah. Hal ini tidak hanya dilakukan sekali dalam hidup seseorang. Setiap kali seseorang berbuat dosa, Tuhan ingin mereka berbalik kepada-Nya. Allah memiliki kasih karunia dan mengampuni mereka. Hal ini memulihkan hubungan mereka dengan Tuhan. Selama bertahun-tahun bangsa Israel mempersembahkan korban untuk menunjukkan bahwa mereka telah bertobat. Dalam Perjanjian Baru, orang-orang menunjukkan bahwa mereka telah bertobat dengan meminta pengampunan, percaya kepada Yesus dan mengikuti-Nya. (</w:t>
      </w:r>
      <w:r>
        <w:t>Benar dengan Allah</w:t>
      </w:r>
      <w:r>
        <w:t>)</w:t>
      </w:r>
      <w:r/>
      <w:r/>
      <w:r/>
    </w:p>
    <w:p>
      <w:pPr>
        <w:pStyle w:val="Heading2"/>
      </w:pPr>
      <w:r>
        <w:t>Betania</w:t>
      </w:r>
      <w:r/>
    </w:p>
    <w:p>
      <w:r/>
      <w:r>
        <w:t>Kota dimana Maria, Marta, dan Lazarus tinggal. Kota ini tidak jauh dari bagian timur Yerusalem dan dekat dengan Bukit Zaitun.</w:t>
      </w:r>
      <w:r/>
      <w:r/>
      <w:r/>
    </w:p>
    <w:p>
      <w:pPr>
        <w:pStyle w:val="Heading2"/>
      </w:pPr>
      <w:r>
        <w:t>Betel</w:t>
      </w:r>
      <w:r/>
    </w:p>
    <w:p>
      <w:r/>
      <w:r>
        <w:t>Tempat dimana Allah menampakkan diri pada Yakub ketika ia melarikan diri dari Esau. Tempat itu juga disebut Lus. Dalam bahasa Ibrani Betel berarti rumah Allah. Abraham dan Yakub mendirikan mezbah untuk menyembah Allah disana. Tempat itu menjadi kota yang penting di Israel. Letaknya disebelah utara Yerusalem di perbatasan antara kerajaan sebelah selatan dan utara. Yerobeam mendirikan kuil-kuil untuk menyembah dewa-dewa disana.</w:t>
      </w:r>
      <w:r/>
      <w:r/>
      <w:r/>
    </w:p>
    <w:p>
      <w:pPr>
        <w:pStyle w:val="Heading2"/>
      </w:pPr>
      <w:r>
        <w:t>Betlehem</w:t>
      </w:r>
      <w:r/>
    </w:p>
    <w:p>
      <w:r/>
      <w:r>
        <w:t>Kota asal Daud dan tempat kelahiran Yesus. Letaknya tidak jauh dari sebelah selatan Yerusalem.</w:t>
      </w:r>
      <w:r/>
      <w:r/>
      <w:r/>
    </w:p>
    <w:p>
      <w:pPr>
        <w:pStyle w:val="Heading2"/>
      </w:pPr>
      <w:r>
        <w:t>Bileam</w:t>
      </w:r>
      <w:r/>
    </w:p>
    <w:p>
      <w:r/>
      <w:r>
        <w:t>Seorang nabi dari Mesopotamia yang tidak berasal dari garis keturunan Yakub. Ia menggunakan sihir untuk belajar mengenai apa yang akan terjadi di masa yang akan datang. Balak mempekerjakan Bileam untuk menjatuhkan kutuk kepada orang-orang Israel. Keledai Bileam berbicara kepadanya untuk mencoba menghentikannya. Allah membuat Bileam memberkati umat-Nya dan bukan mengutuk mereka.</w:t>
      </w:r>
      <w:r/>
      <w:r/>
      <w:r/>
    </w:p>
    <w:p>
      <w:pPr>
        <w:pStyle w:val="Heading2"/>
      </w:pPr>
      <w:r>
        <w:t>Bilha</w:t>
      </w:r>
      <w:r/>
    </w:p>
    <w:p>
      <w:r/>
      <w:r>
        <w:t>Seorang budak Rahel. Rahel memberikannya kepada Yakub sebagai gundik (</w:t>
      </w:r>
      <w:r>
        <w:t>gundik</w:t>
      </w:r>
      <w:r>
        <w:t>). Garis keturunan dari anak-anaknya yaitu Dan dan Naftali menjadi bagian dari suku-suku Israel.</w:t>
      </w:r>
      <w:r/>
      <w:r/>
      <w:r/>
    </w:p>
    <w:p>
      <w:pPr>
        <w:pStyle w:val="Heading2"/>
      </w:pPr>
      <w:r>
        <w:t>Buah Roh</w:t>
      </w:r>
      <w:r/>
    </w:p>
    <w:p>
      <w:r/>
      <w:r>
        <w:t>Cara-cara ilahi yang dipikirkan, dikatakan, dan dilakukan oleh orang-orang. Cara-cara ini menunjukkan bahwa orang-orang berpikir, berbicara, dan bertindak seperti yang Yesus lakukan. Roh Kudus membuat orang mampu melakukan hal ini. Tidak ada jumlah yang pasti dari buah Roh Kudus. Paulus dan Petrus membuat daftar dari contoh-contoh buah Roh Kudus dalam kehidupan orang percaya. Ini mencakup kasih, sukacita, damai sejahtera, kesabaran, kebaikan, kesetiaan, kelemahlembutan, dan penguasaan diri. Buah Roh juga mencakup pengetahuan dan kesalehan. Ini juga termasuk segala sesuatu yang menunjukkan bahwa orang percaya mengikuti teladan Yesus.</w:t>
      </w:r>
      <w:r/>
      <w:r/>
      <w:r/>
    </w:p>
    <w:p>
      <w:pPr>
        <w:pStyle w:val="Heading2"/>
      </w:pPr>
      <w:r>
        <w:t>Budak</w:t>
      </w:r>
      <w:r/>
    </w:p>
    <w:p>
      <w:r/>
      <w:r>
        <w:t>Banyak orang bekerja sebagai budak pada masa dan tempat yang dicatat dalam Alkitab. Cara hidup banyak kelompok masyarakat bergantung pada pekerjaan yang dilakukan oleh para budak. Para budak dapat melakukan hampir semua pekerjaan dalam sebuah rumah tangga. Para penulis Alkitab tidak mengajarkan orang untuk memiliki budak. Para penulis Perjanjian Lama mengajarkan bagaimana para budak dan tuannya harus memperlakukan satu sama lain. Hal ini didasarkan pada Hukum Musa. Semua budak di antara bangsa Israel diizinkan untuk beristirahat pada hari Sabat. Mereka diizinkan untuk beribadah kepada Allah bersama dengan orang-orang merdeka. Mereka tidak diharuskan untuk tetap menjadi budak sampai mereka mati. Umat Allah tidak boleh dijual sebagai budak. Para penulis Perjanjian Baru mengajarkan bahwa budak dan tuan adalah anggota keluarga Allah yang setara. Mereka harus melayani Yesus dan melayani satu sama lain. Ada juga makna spiritual untuk perbudakan dalam Alkitab. Para penulis Alkitab menggambarkan manusia sebagai budak dosa. Ini berarti bahwa dosa menguasai semua manusia dan mengendalikan mereka. Yesus membebaskan manusia dari perbudakan dosa.</w:t>
      </w:r>
      <w:r/>
      <w:r/>
      <w:r/>
    </w:p>
    <w:p>
      <w:pPr>
        <w:pStyle w:val="Heading2"/>
      </w:pPr>
      <w:r>
        <w:t>Bukit Zaitun</w:t>
      </w:r>
      <w:r/>
    </w:p>
    <w:p>
      <w:r/>
      <w:r>
        <w:t>Sekelompok dari tiga puncak gunung di sisi timur Yerusalem. Tempat ini dipisahkan dari Yerusalem oleh Lembah Kidron. Di sana terdapat sebuah kebun zaitun yang sering dikunjungi Yesus.</w:t>
      </w:r>
      <w:r/>
      <w:r/>
      <w:r/>
    </w:p>
    <w:p>
      <w:pPr>
        <w:pStyle w:val="Heading2"/>
      </w:pPr>
      <w:r>
        <w:t>Bukit-bukit pengorbanan</w:t>
      </w:r>
      <w:r/>
    </w:p>
    <w:p>
      <w:r/>
      <w:r>
        <w:t>Sebuah tempat ibadah di atas bukit, gunung, atau tempat di dataran tinggi. Orang-orang membakar ukupan dan membuat pengorbanan di sana. Beberapa bukit pengorbanan digunakan untuk menyembah Allah yang sejati. Ini sering terjadi sebelum bait suci dibangun. Bukit pengorbanan lainnya digunakan untuk menyembah berhala. Orang-orang bahkan akan mengorbankan anak-anak mereka untuk menghormati berhala-berhala. Ada banyak bukit pengorbanan seperti ini ketika bangsa Israel pertama kali memasuki Kanaan. Bangsa Israel seharusnya menghancurkan semua bukit pengorbanan yang digunakan untuk menyembah para berhala.</w:t>
      </w:r>
      <w:r/>
      <w:r/>
      <w:r/>
    </w:p>
    <w:p>
      <w:pPr>
        <w:pStyle w:val="Heading2"/>
      </w:pPr>
      <w:r>
        <w:t>Cemburu</w:t>
      </w:r>
      <w:r/>
    </w:p>
    <w:p>
      <w:r/>
      <w:r>
        <w:t>Salah satu cara Allah menggambarkan diri-Nya. Ia tidak cemburu dengan cara yang berdosa seperti halnya manusia yang dapat cemburu. Manusia dapat cemburu terhadap orang lain yang memiliki sesuatu yang mereka butuhkan atau inginkan. Allah cemburu ketika manusia menyembah dewa-dewa palsu. Ini karena Ia adalah satu-satunya Allah yang sejati. Ia adalah satu-satunya yang layak disembah.</w:t>
      </w:r>
      <w:r/>
      <w:r/>
      <w:r/>
    </w:p>
    <w:p>
      <w:pPr>
        <w:pStyle w:val="Heading2"/>
      </w:pPr>
      <w:r>
        <w:t>Ciptaan Baru</w:t>
      </w:r>
      <w:r/>
    </w:p>
    <w:p>
      <w:r/>
      <w:r>
        <w:t>Dunia ketika Allah menjadikan segala sesuatu baru. Dunia ini disebut langit yang baru dan bumi yang baru. Ini juga disebut dunia yang akan datang. Dunia yang akan datang mencakup segala sesuatu yang telah Allah ciptakan. Ciptaan yang baru akan datang ketika Allah telah sepenuhnya memenangkan peperangan melawan kejahatan. Yesus akan memerintah sepenuhnya sebagai Raja. Dia akan membangkitkan para pengikut-Nya dari kematian dan memberikan tubuh yang baru kepada mereka. Mereka akan menikmati hidup yang kekal bersama Allah untuk selama-lamanya. Tubuh Yesus setelah kebangkitan-Nya adalah tanda pertama dari ciptaan yang baru.</w:t>
      </w:r>
      <w:r/>
      <w:r/>
      <w:r/>
    </w:p>
    <w:p>
      <w:pPr>
        <w:pStyle w:val="Heading2"/>
      </w:pPr>
      <w:r>
        <w:t>Dagon</w:t>
      </w:r>
      <w:r/>
    </w:p>
    <w:p>
      <w:r/>
      <w:r>
        <w:t>Seorang dewa yang disembah oleh sekelompok orang di dan sekitar Kanaan. Dalam bahasa Ibrani, kata Dagon berarti butir/gandum. Dagon dipercaya sebagai bapa dari Baal.</w:t>
      </w:r>
    </w:p>
    <w:p>
      <w:r/>
      <w:r/>
      <w:r/>
      <w:r/>
    </w:p>
    <w:p>
      <w:pPr>
        <w:pStyle w:val="Heading2"/>
      </w:pPr>
      <w:r>
        <w:t>Dalam nama Yesus</w:t>
      </w:r>
      <w:r/>
    </w:p>
    <w:p>
      <w:r/>
      <w:r>
        <w:t>Orang-orang dapat melakukan sesuatu atas nama orang lain. Ketika mereka melakukan hal ini, berarti mereka melakukannya dengan kekuasaan orang tersebut. Mereka melakukan itu seolah-olah orang lain yang melakukannya. Para murid berdoa, berbicara, dan bertindak dalam nama Yesus. Ini menunjukkan bahwa mereka percaya Yesus memiliki kekuasaan sepenuhnya di surga dan di bumi. Ini juga menunjukkan bahwa mereka melakukan pekerjaan yang telah diajarkan Yesus kepada mereka. Orang-orang dibaptis dalam nama Yesus. Ini berarti mereka menjalani baptisan karena mereka percaya kepada Yesus. Baptisan mereka menunjukkan bahwa mereka sepenuhnya berkomitmen untuk mengikuti Yesus.</w:t>
      </w:r>
      <w:r/>
      <w:r/>
      <w:r/>
    </w:p>
    <w:p>
      <w:pPr>
        <w:pStyle w:val="Heading2"/>
      </w:pPr>
      <w:r>
        <w:t>Damai sejahtera</w:t>
      </w:r>
      <w:r/>
    </w:p>
    <w:p>
      <w:r/>
      <w:r>
        <w:t>Kata damai sejahtera dalam bahasa Ibrani adalah shalom. Kata ini berarti lebih dari sekadar saat ketika tidak ada pertempuran atau peperangan. Ini berarti ada keselamatan, kesehatan dan keadilan. Ini berarti bahwa setiap orang memiliki secara cukup apa yang mereka butuhkan. Ini berarti hubungan yang utuh dan sehat. Hubungan-hubungan itu seperti yang Allah inginkan. Ini termasuk setiap orang yang berdamai dengan Allah. Hal ini juga mencakup hubungan antara manusia dan segala sesuatu yang diciptakan Allah.</w:t>
      </w:r>
      <w:r/>
      <w:r/>
      <w:r/>
    </w:p>
    <w:p>
      <w:pPr>
        <w:pStyle w:val="Heading2"/>
      </w:pPr>
      <w:r>
        <w:t>Damsyik</w:t>
      </w:r>
      <w:r/>
    </w:p>
    <w:p>
      <w:r/>
      <w:r>
        <w:t xml:space="preserve">Ibu kota dari kerajaan di sebelah utara dari tanah Israel. Kota ini berada di negara yang sekarang disebut Siria. Selama bertahun-tahun kota ini menjadi kota dari orang Aram. Letaknya sekitar 300 km di sebelah utara Yerusalem. </w:t>
      </w:r>
    </w:p>
    <w:p>
      <w:r/>
      <w:r/>
      <w:r/>
      <w:r/>
    </w:p>
    <w:p>
      <w:pPr>
        <w:pStyle w:val="Heading2"/>
      </w:pPr>
      <w:r>
        <w:t>Dan</w:t>
      </w:r>
      <w:r/>
    </w:p>
    <w:p>
      <w:r/>
      <w:r>
        <w:t xml:space="preserve">Anak sulung dari Yakub dan Bilha. Dalam bahasa Ibrani, nama Dan berarti ia menghakimi. Garis keturunannya menjadi salah satu suku Israel. Dan juga dulu merupakan nama kota utama dari suku Dan. Kota itu terletak dekat Gunung Hermon dan merupakan salah satu bagian yang paling utara dari Israel. </w:t>
      </w:r>
    </w:p>
    <w:p>
      <w:r/>
      <w:r/>
      <w:r/>
      <w:r/>
    </w:p>
    <w:p>
      <w:pPr>
        <w:pStyle w:val="Heading2"/>
      </w:pPr>
      <w:r>
        <w:t>Daniel</w:t>
      </w:r>
      <w:r/>
    </w:p>
    <w:p>
      <w:r/>
      <w:r>
        <w:t>Seorang anak muda dari kerajaan sebelah selatan ketika Yoyakim menjadi raja. Ia dibawa dari Yehuda untuk tinggal di Babel. Ia melayani beberapa raja Babel dan Persia sebagai orang bijak dan pemimpin pemerintahan. Ia juga disebut Beltsazar. Ia adalah seorang nabi dan Allah memberikan padanya penglihatan dan pesan-pesan. Hal ini dicatat dalam kitab Daniel.</w:t>
      </w:r>
    </w:p>
    <w:p>
      <w:r/>
      <w:r/>
      <w:r/>
      <w:r/>
    </w:p>
    <w:p>
      <w:pPr>
        <w:pStyle w:val="Heading2"/>
      </w:pPr>
      <w:r>
        <w:t>Darah</w:t>
      </w:r>
      <w:r/>
    </w:p>
    <w:p>
      <w:r/>
      <w:r>
        <w:t>Di seluruh Alkitab ada dua arti untuk kata darah. Arti yang pertama yaitu cairan merah di dalam tubuh manusia dan hewan. Arti yang kedua yaitu tanda dari kehidupan. Kehidupan merupakan hadiah dari Allah. Darah dianggap penting karena menunjukkan bahwa seekor hewan atau seseorang itu hidup. Kehilangan darah dipahami sebagai penyebab kematian. Jadi apa pun yang berhubungan dengan kehilangan darah dianggap najis. Karena darah adalah sesuatu yang penting, dan itu digunakan untuk membuat sesuatu menjadi suci dan bersih. Memercikkan darah dari korban pada seseorang atau sesuatu merupakan sebuah tanda. Itu menunjukkan bahwa orang atau benda tersebut telah dibersihkan dari kematian dan dosa.</w:t>
      </w:r>
      <w:r/>
      <w:r/>
      <w:r/>
    </w:p>
    <w:p>
      <w:pPr>
        <w:pStyle w:val="Heading2"/>
      </w:pPr>
      <w:r>
        <w:t>Darius</w:t>
      </w:r>
      <w:r/>
    </w:p>
    <w:p>
      <w:r/>
      <w:r>
        <w:t xml:space="preserve">Raja Persia yang juga disebut Darius Agung atau Darius I. Allah memakai dirinya sebagai alat. Darius mengizinkan orang Yahudi untuk membangun kembali bait suci. </w:t>
      </w:r>
      <w:r/>
      <w:r/>
      <w:r/>
    </w:p>
    <w:p>
      <w:pPr>
        <w:pStyle w:val="Heading2"/>
      </w:pPr>
      <w:r>
        <w:t>Daud</w:t>
      </w:r>
      <w:r/>
    </w:p>
    <w:p>
      <w:r/>
      <w:r>
        <w:t>Anak Isai dari suku Yehuda. Ia berasal dari garis keturunan Rut. Daud merupakan seorang gembala ketika ia masih muda. Ia mengikuti Allah dengan setia dan menjadi raja Israel yang paling terkenal. Ia memainkan alat musik dan menulis lagu-lagu dan puisi-puisi. Ia setia kepada Allah dan menyembah hanya kepada Allah saja. Semua raja setelahnya dibandingkan dengan dia. Allah membuat perjanjian dengan Daud. (</w:t>
      </w:r>
      <w:r>
        <w:t>Perjanjian dengan Daud</w:t>
      </w:r>
      <w:r>
        <w:t>)</w:t>
      </w:r>
    </w:p>
    <w:p>
      <w:r/>
      <w:r/>
      <w:r/>
      <w:r/>
    </w:p>
    <w:p>
      <w:pPr>
        <w:pStyle w:val="Heading2"/>
      </w:pPr>
      <w:r>
        <w:t>Debora</w:t>
      </w:r>
      <w:r/>
    </w:p>
    <w:p>
      <w:r/>
      <w:r>
        <w:t xml:space="preserve">Salah satu dari ke-12 hakim Israel. Ia adalah seorang nabi di wilayah pegunungan Efraim. Ia melayani bangsa Israel dengan menyelesaikan masalah-masalah yang sulit bagi mereka. Ia menunjuk Barak sebagai pemimpin dalam penyerangan terhadap tentara Sisera. Nyanyiannya tentang kemenangan mereka dicatat dalam Hakim-hakim pasal 5. </w:t>
      </w:r>
    </w:p>
    <w:p>
      <w:r/>
      <w:r/>
      <w:r/>
      <w:r/>
    </w:p>
    <w:p>
      <w:pPr>
        <w:pStyle w:val="Heading2"/>
      </w:pPr>
      <w:r>
        <w:t>Delila</w:t>
      </w:r>
      <w:r/>
    </w:p>
    <w:p>
      <w:r/>
      <w:r>
        <w:t>Seorang perempuan Filistin yang dicintai oleh Simson. Pemimpin Filistin menggunakannya untuk mengetahui rahasia dari kekuatan Simson yang luar biasa. Simson berbohong padanya tentang hal itu sebanyak 3 kali. Tetapi Delila terus memohon hingga akhirnya Simson mengatakan kebenarannya. Ia menerima uang karena telah menyerahkan Simson kepada para pemimpin.</w:t>
      </w:r>
      <w:r/>
      <w:r/>
      <w:r/>
    </w:p>
    <w:p>
      <w:pPr>
        <w:pStyle w:val="Heading2"/>
      </w:pPr>
      <w:r>
        <w:t>Derbe</w:t>
      </w:r>
      <w:r/>
    </w:p>
    <w:p>
      <w:r/>
      <w:r>
        <w:t>Sebuah kota di wilayah Romawi di Asia Kecil. Paulus mengunjungi tempat itu dalam ketiga perjalanannya untuk memberitakan kabar baik mengenai Yesus. Diperkirakan bahwa surat Paulus kepada jemaat di Galatia telah dibacakan kepada jemaat di sana.</w:t>
      </w:r>
      <w:r/>
      <w:r/>
      <w:r/>
    </w:p>
    <w:p>
      <w:pPr>
        <w:pStyle w:val="Heading2"/>
      </w:pPr>
      <w:r>
        <w:t>Diadopsi</w:t>
      </w:r>
      <w:r/>
    </w:p>
    <w:p>
      <w:r/>
      <w:r>
        <w:t xml:space="preserve">Ketika seseorang menjadi bagian dari sebuah keluarga yang bukan merupakan keluarga kandungnya. Inilah yang terjadi ketika seseorang percaya kepada Yesus. Allah menciptakan manusia untuk hidup bersama dengan-Nya dalam kedamaian dan kasih. Mereka dipanggil untuk menjadi anak dalam keluarga-Nya. Manusia tidak menerima kasih Allah tetapi memilih untuk mengikuti kehendak mereka sendiri. Ini berarti bahwa mereka tidak termasuk dalam keluarga siapapun. Mereka yang percaya bahwa Yesus adalah Mesias akan menerima kasih Allah. Mereka akan kembali menjadi bagian dari keluarga Allah. Paulus menggambarkan ini seperti diadopsi menjadi anak Allah. </w:t>
      </w:r>
      <w:r/>
      <w:r/>
      <w:r/>
    </w:p>
    <w:p>
      <w:pPr>
        <w:pStyle w:val="Heading2"/>
      </w:pPr>
      <w:r>
        <w:t>Diaken</w:t>
      </w:r>
      <w:r/>
    </w:p>
    <w:p>
      <w:r/>
      <w:r>
        <w:t xml:space="preserve">Pengikut Yesus yang melayani sebagai pemimpin gereja. Diaken bekerja keras untuk membantu memenuhi kebutuhan orang-orang percaya di dalam gereja. Pekerjaan dari diaken pertama dijelaskan dalam Kisah Para Rasul 6:1–7. </w:t>
      </w:r>
    </w:p>
    <w:p>
      <w:r/>
      <w:r/>
      <w:r/>
      <w:r/>
    </w:p>
    <w:p>
      <w:pPr>
        <w:pStyle w:val="Heading2"/>
      </w:pPr>
      <w:r>
        <w:t>Dikhususkan</w:t>
      </w:r>
      <w:r/>
    </w:p>
    <w:p>
      <w:r/>
      <w:r>
        <w:t>Dalam Perjanjian Lama, ada dua makna untuk dikhususkan. Makna pertama adalah orang, imam, nabi, dan benda-benda yang dikhususkan. Orang, imam dan nabi dapat dikhususkan untuk melayani Allah dengan cara-cara khusus. Hal-hal seperti binatang, tanah dan benda-benda juga dapat dikhususkan bagi Tuhan. Ini berarti bahwa benda-benda tersebut tidak boleh digunakan dengan cara biasa. Mereka hanya boleh digunakan dengan cara-cara khusus untuk melayani Allah. Makna kedua adalah ketika orang atau benda dikhususkan untuk dimusnahkan. Ini adalah cara Allah menjatuhkan penghakiman atas perbuatan jahat manusia.</w:t>
      </w:r>
      <w:r/>
      <w:r/>
      <w:r/>
    </w:p>
    <w:p>
      <w:pPr>
        <w:pStyle w:val="Heading2"/>
      </w:pPr>
      <w:r>
        <w:t>Dina</w:t>
      </w:r>
      <w:r/>
    </w:p>
    <w:p>
      <w:r/>
      <w:r>
        <w:t xml:space="preserve">Anak perempuan dari Yakub dan Lea. Saudaranya Lewi dan Simeon membunuh Sikhem setelah ia memperkosanya. </w:t>
      </w:r>
      <w:r/>
      <w:r/>
      <w:r/>
    </w:p>
    <w:p>
      <w:pPr>
        <w:pStyle w:val="Heading2"/>
      </w:pPr>
      <w:r>
        <w:t>Diperlakukan dengan buruk</w:t>
      </w:r>
      <w:r/>
    </w:p>
    <w:p>
      <w:r/>
      <w:r>
        <w:t>Banyak murid dan pengikut Yesus di jemaat -jemaat pertama diperlakukan dengan buruk atau dibunuh. Orang-orang Yahudi lainnya membuat mereka menderita karena mengikuti Yesus sebagai Mesias Yahudi. Orang-orang Yahudi ini ingin agar orang-orang Yahudi Kristen kembali kepada iman dan cara hidup Yahudi. Penguasa Romawi membuat mereka menderita karena mengikut Yesus sebagai Raja seluruh dunia. Mereka ingin orang-orang Kristen mengakui bahwa kaisar Romawi adalah raja (Roma Matius 8:1–17). Pemerintah Romawi memiliki hukum yang mengizinkan orang untuk mempraktikkan iman Yahudi. Tetapi pada masa gereja-gereja pertama, mereka tidak memiliki hukum tentang orang Kristen. Ini berarti bahwa orang Kristen bisa mendapat masalah karena mengikut Yesus. Untuk menghindari masalah, mereka bisa kembali hidup sebagai orang Yahudi. Ini adalah salah satu cara untuk menghindari perlakuan buruk. Hal ini sangat menggoda bagi orang Kristen yang sedang menderita. Banyak orang Kristen masih diperlakukan dengan buruk karena setia mengikut Yesus.</w:t>
      </w:r>
      <w:r/>
      <w:r/>
      <w:r/>
    </w:p>
    <w:p>
      <w:pPr>
        <w:pStyle w:val="Heading2"/>
      </w:pPr>
      <w:r>
        <w:t>Diurapi</w:t>
      </w:r>
      <w:r/>
    </w:p>
    <w:p>
      <w:r/>
      <w:r>
        <w:t>Dalam Perjanjian Lama, kata mengurapi berarti menuangkan minyak pada seseorang. Biasanya minyak dituangkan ke atas kepala mereka. Hal ini seringkali berarti bahwa Allah telah memberikan orang tersebut pekerjaan tertentu untuk dilakukan. Para imam dan raja-raja diurapi untuk menunjukkan bahwa Allah telah memilih mereka untuk menjadi pemimpin. Ini menunjukkan bahwa kuasa-Nya beserta mereka. Dalam Perjanjian Baru, para pengikut Yesus diurapi dengan Roh Kudus. Ini berarti bahwa Roh Kudus tinggal di dalam diri setiap orang percaya. Roh menunjukkan bahwa para pengikut Yesus adalah milik Allah dan merupakan bagian dari umat-Nya. Pekerjaan yang harus dilakukan bagi mereka yang diurapi adalah untuk melanjutkan pekerjaan Yesus di muka bumi. Orang-orang percaya juga akan mengurapi satu sama lain dengan minyak ketika mereka berdoa untuk kesembuhan. Minyak tidak dapat menyembuhkan orang. Ini menunjukkan bahwa mereka percaya kepada Allah pada saat mereka berdoa. (</w:t>
      </w:r>
      <w:r>
        <w:t>Pohon zaitun</w:t>
      </w:r>
      <w:r>
        <w:t>)</w:t>
      </w:r>
      <w:r/>
      <w:r/>
      <w:r/>
    </w:p>
    <w:p>
      <w:pPr>
        <w:pStyle w:val="Heading2"/>
      </w:pPr>
      <w:r>
        <w:t>Doa</w:t>
      </w:r>
      <w:r/>
    </w:p>
    <w:p>
      <w:r/>
      <w:r>
        <w:t>Praktik berbicara dengan Allah dan mendengarkan Allah.</w:t>
      </w:r>
      <w:r/>
      <w:r/>
      <w:r/>
    </w:p>
    <w:p>
      <w:pPr>
        <w:pStyle w:val="Heading2"/>
      </w:pPr>
      <w:r>
        <w:t>Doketisme</w:t>
      </w:r>
      <w:r/>
    </w:p>
    <w:p>
      <w:r/>
      <w:r>
        <w:t>Sebuah keyakinan bahwa Yesus tidak memiliki tubuh manusia dan bukan sepenuhnya manusia. Keyakinan ini didasarkan pada gagasan Yunani. Gagasan ini menyatakan bahwa tubuh itu jahat. Gagasan ini juga menyatakan bahwa hal-hal rohani yang bertahan selamanya adalah baik.</w:t>
      </w:r>
    </w:p>
    <w:p>
      <w:r/>
      <w:r/>
      <w:r/>
      <w:r/>
    </w:p>
    <w:p>
      <w:pPr>
        <w:pStyle w:val="Heading2"/>
      </w:pPr>
      <w:r>
        <w:t>Dosa</w:t>
      </w:r>
      <w:r/>
    </w:p>
    <w:p>
      <w:r/>
      <w:r>
        <w:t>Pikiran, perkataan, tindakan atau keinginan yang bertentangan dengan apa yang Tuhan inginkan. Hal-hal ini berbahaya bagi orang tersebut, orang lain dan ciptaan lainnya. Dosa masuk ke dalam dunia ketika Adam dan Hawa tidak menaati Allah. Dosa menghancurkan kedamaian antara Allah dan manusia. Dosa menghancurkan perdamaian antara manusia dan perdamaian antara segala sesuatu yang Allah ciptakan. Dosa membawa kematian. Dosa membuat manusia terpisah dari Allah. Alkitab menggambarkan dosa sebagai tuan dan manusia sebagai budaknya. Dosa itu jahat. Yesus adalah satu-satunya yang cukup berkuasa untuk menghancurkan kuasa dosa. Hanya Yesus yang dapat membebaskan manusia darinya.</w:t>
      </w:r>
      <w:r/>
      <w:r/>
      <w:r/>
    </w:p>
    <w:p>
      <w:pPr>
        <w:pStyle w:val="Heading2"/>
      </w:pPr>
      <w:r>
        <w:t>Dunia</w:t>
      </w:r>
      <w:r/>
    </w:p>
    <w:p>
      <w:r/>
      <w:r>
        <w:t>Di dalam Alkitab, ada dua makna untuk kata dunia. Makna pertama adalah tempat yang diciptakan Allah untuk tumbuhan, hewan dan manusia hidup. Makna kedua adalah cara untuk berbicara tentang kejahatan. Dunia yang Allah ciptakan adalah baik dan tidak jahat. Namun, iblis itu jahat dan ia memiliki kuasa untuk melakukan hal-hal yang jahat di dunia. Banyak orang memilih untuk mengikuti cara-cara jahatnya. Inilah yang dimaksud oleh para penulis Perjanjian Baru ketika mereka menulis tentang jalan-jalan dunia. Mereka juga menulis bahwa Yesus telah memenangkan peperangan melawan dunia. Ini berarti bahwa Yesus memiliki kemenangan atas dosa, maut dan semua makhluk rohani yang jahat. Yesus memenangkan peperangan ini dengan menderita, mati di kayu salib dan dibangkitkan dari antara orang mati. Karena itu, para pengikut Yesus hidup di bawah kuasa Roh Kudus. Mereka tidak hidup sebagai budak dari kuasa dosa, maut dan kejahatan. Itulah yang dimaksud oleh para penulis Perjanjian Baru tentang dibebaskan dari dunia yang jahat ini.</w:t>
      </w:r>
      <w:r/>
      <w:r/>
      <w:r/>
    </w:p>
    <w:p>
      <w:pPr>
        <w:pStyle w:val="Heading2"/>
      </w:pPr>
      <w:r>
        <w:t>Dunia surgawi</w:t>
      </w:r>
      <w:r/>
    </w:p>
    <w:p>
      <w:r/>
      <w:r>
        <w:t>Sebuah cara untuk berbicara mengenai semua makhluk rohani yang ada. Ini bukan tempat tertentu. Dunia surgawi mencakup makhluk rohani yang melayani Allah dan itu termasuk roh-roh jahat. (</w:t>
      </w:r>
      <w:r>
        <w:t>Makhluk rohani</w:t>
      </w:r>
      <w:r>
        <w:t xml:space="preserve">, </w:t>
      </w:r>
      <w:r>
        <w:t>Roh-roh jahat</w:t>
      </w:r>
      <w:r>
        <w:t>). Dunia surgawi juga dikenal sebagai alam spiritual. Manusia tidak dapat melihat, mendengar, ataupun menyentuh dunia surgawi sendiri. Pilihan yang mereka buat berdampak pada dunia surgawi. Ini termasuk pilihan mereka mengenai siapa yang disembah dan bagaimana cara memperlakukan orang lain. Doa dari para pengikut Yesus juga berdampak pada dunia surgawi. Ketika Allah memperlihatkan sesuatu yang ada di dunia surgawi kepada manusia, itu disebut dengan penglihatan.</w:t>
      </w:r>
      <w:r/>
      <w:r/>
      <w:r/>
    </w:p>
    <w:p>
      <w:pPr>
        <w:pStyle w:val="Heading2"/>
      </w:pPr>
      <w:r>
        <w:t>Edom</w:t>
      </w:r>
      <w:r/>
    </w:p>
    <w:p>
      <w:r/>
      <w:r>
        <w:t>Tanah di sebelah selatan dan timur dari Yehuda di mana garis keturunan Esau tinggal. Esau juga disebut Edom. Anaknya menjadi bangsa yang kuat yang disebut Edom. Orang Edom dan orang Israel tidak hidup dalam damai satu sama lain.</w:t>
      </w:r>
      <w:r/>
      <w:r/>
      <w:r/>
    </w:p>
    <w:p>
      <w:pPr>
        <w:pStyle w:val="Heading2"/>
      </w:pPr>
      <w:r>
        <w:t>Efesus</w:t>
      </w:r>
      <w:r/>
    </w:p>
    <w:p>
      <w:r/>
      <w:r>
        <w:t>Ibu kota wilayah Romawi di Asia. Penyembahan kepada dewi Artemis adalah agama yang utama di Efesus. Paulus mengunjungi kota itu pada perjalanannya yang kedua dan ketiga. Ia menetap di sana untuk membantu gereja selama dua tahun.</w:t>
      </w:r>
      <w:r/>
      <w:r/>
      <w:r/>
    </w:p>
    <w:p>
      <w:pPr>
        <w:pStyle w:val="Heading2"/>
      </w:pPr>
      <w:r>
        <w:t>Efraim</w:t>
      </w:r>
      <w:r/>
    </w:p>
    <w:p>
      <w:r/>
      <w:r>
        <w:t>Anak kedua dari Yusuf dan Asnat. Dalam bahasa Ibrani, Efraim berarti buah ganda. Yakub mengangkatnya sebagai salah satu dari anaknya sendiri. Yakub memberinya restu dari seorang ayah meskipun ia bukan anak sulung. Garis keturunan Efraim menjadi suku Israel. Mereka merupakan suku yang penting dari kerajaan Israel bagian utara. Ibu kota dari kerajaan utara berada di tanah Efraim. Kerajaan utara terkadang disebut dengan Efraim dalam Alkitab.</w:t>
      </w:r>
      <w:r/>
      <w:r/>
      <w:r/>
    </w:p>
    <w:p>
      <w:pPr>
        <w:pStyle w:val="Heading2"/>
      </w:pPr>
      <w:r>
        <w:t>Ehud</w:t>
      </w:r>
      <w:r/>
    </w:p>
    <w:p>
      <w:r/>
      <w:r>
        <w:t>Salah satu dari ke-12 hakim Israel. Ia berasal dari suku Benyamin dan seorang bertangan kidal. Ia menggunakan fakta ini sebagai bagian dari rencananya untuk membunuh raja Moab.</w:t>
      </w:r>
      <w:r/>
      <w:r/>
      <w:r/>
    </w:p>
    <w:p>
      <w:pPr>
        <w:pStyle w:val="Heading2"/>
      </w:pPr>
      <w:r>
        <w:t>Eleazar</w:t>
      </w:r>
      <w:r/>
    </w:p>
    <w:p>
      <w:r/>
      <w:r>
        <w:t>Anak dari Harun dan Eliseba dari suku Lewi. Saudara-saudaranya yaitu Nadab, Abihu, dan Itamar. Ia adalah ayah dari Pinehas dan menjadi kepala pemimpin orang Lewi. Ia menjadi imam besar setelah Harun meninggal. Ia membantu Musa memimpin orang Israel di padang gurun. Ia membantu Yosua memimpin orang Israel di Kanaan.</w:t>
      </w:r>
      <w:r/>
      <w:r/>
      <w:r/>
    </w:p>
    <w:p>
      <w:pPr>
        <w:pStyle w:val="Heading2"/>
      </w:pPr>
      <w:r>
        <w:t>Eli</w:t>
      </w:r>
      <w:r/>
    </w:p>
    <w:p>
      <w:r/>
      <w:r>
        <w:t>Imam besar ketika Samuel masih muda pada zaman ke-12 hakim. Ia melayani ketika kemah suci berada di Silo. Eli adalah ayah dari Hofni dan Pinehas. Ia tidak menghentikan anak-anaknya dari perbuatan-perbuatan yang jahat. Karena hal ini, garis keturunan Eli tidak meneruskan pelayanan sebagai imam besar.</w:t>
      </w:r>
      <w:r/>
      <w:r/>
      <w:r/>
    </w:p>
    <w:p>
      <w:pPr>
        <w:pStyle w:val="Heading2"/>
      </w:pPr>
      <w:r>
        <w:t>Elia</w:t>
      </w:r>
      <w:r/>
    </w:p>
    <w:p>
      <w:r/>
      <w:r>
        <w:t>Seorang nabi di kerajaan Israel bagian utara ketika Ahab dan Ahazia berkuasa. Ia berasal dari tanah Gilead. Ia dikenal memakai pakaian yang terbuat dari bulu dan ikat pinggang kulit. Perkataan dan tindakannya menantang kekuasaan dari para penguasa di Israel yang menyembah berhala. Ia banyak mengajar nabi-nabi lainnya. Ia memberikan otoritasnya kepada Elisa untuk menjadi nabi setelah dirinya. Elia sama seperti Musa dalam banyak hal. Allah melakukan mukjizat-mukjizat melalui dia dan menampakkan diri kepadanya di Gunung Horeb. Elia tidak mati tetapi terangkat ke surga dalam angin kencang. Tidak ada yang pernah menemukan tubuhnya.</w:t>
      </w:r>
      <w:r/>
      <w:r/>
      <w:r/>
    </w:p>
    <w:p>
      <w:pPr>
        <w:pStyle w:val="Heading2"/>
      </w:pPr>
      <w:r>
        <w:t>Elisa</w:t>
      </w:r>
      <w:r/>
    </w:p>
    <w:p>
      <w:r/>
      <w:r>
        <w:t>Seorang nabi di kerajaan Israel bagian utara dari pemerintahan Ahab hingga pemerintahan Yoas. Ia adalah pelayan Elia. Perkataan dan tindakannya menantang kekuasaan para penguasa di Israel yang menyembah berhala. Ia mengajar banyak nabi-nabi lainnya. Allah melakukan banyak mukjizat melalui Elisa.</w:t>
      </w:r>
      <w:r/>
      <w:r/>
      <w:r/>
    </w:p>
    <w:p>
      <w:pPr>
        <w:pStyle w:val="Heading2"/>
      </w:pPr>
      <w:r>
        <w:t>Elisabet</w:t>
      </w:r>
      <w:r/>
    </w:p>
    <w:p>
      <w:r/>
      <w:r>
        <w:t>Ibu dari Yohanes Pembaptis. Ia berasal dari suku Lewi dan dari garis keturunan Harun. Zakharia adalah suaminya dan Maria dari Nazaret adalah kerabatnya. Ketika Elisabet sudah sangat tua, Allah mengizinkannya untuk memiliki seorang anak laki-laki. Elisabet menyadari bahwa Maria sedang mengandung Mesias.</w:t>
      </w:r>
      <w:r/>
      <w:r/>
      <w:r/>
    </w:p>
    <w:p>
      <w:pPr>
        <w:pStyle w:val="Heading2"/>
      </w:pPr>
      <w:r>
        <w:t>Empat makhluk hidup</w:t>
      </w:r>
      <w:r/>
    </w:p>
    <w:p>
      <w:r/>
      <w:r>
        <w:t>Roh-roh yang dilihat oleh Yehezkiel dan Yohanes dalam penglihatan. Seperti para serafim dalam penglihatan Yesaya, mereka memuliakan Allah. Mereka menyembah Allah dan melakukan apa yang dikehendaki-Nya. Yehezkiel menyebut mereka kerubim. Ada patung-patung dari makhluk-makhluk ini di atas tabut perjanjian.</w:t>
      </w:r>
      <w:r/>
      <w:r/>
      <w:r/>
    </w:p>
    <w:p>
      <w:pPr>
        <w:pStyle w:val="Heading2"/>
      </w:pPr>
      <w:r>
        <w:t>Epafras</w:t>
      </w:r>
      <w:r/>
    </w:p>
    <w:p>
      <w:r/>
      <w:r>
        <w:t>Orang percaya Yunani dari Kolose yang bekerja dengan Paulus. Ia memberitakan pesan mengenai Yesus di Kolose, Laodikia, dan Hierapolis. Ia membantu mendirikan gereja di kota-kota tersebut. Ia pernah dipenjara bersama Paulus selama beberapa waktu.</w:t>
      </w:r>
      <w:r/>
      <w:r/>
      <w:r/>
    </w:p>
    <w:p>
      <w:pPr>
        <w:pStyle w:val="Heading2"/>
      </w:pPr>
      <w:r>
        <w:t>Epafroditus</w:t>
      </w:r>
      <w:r/>
    </w:p>
    <w:p>
      <w:r/>
      <w:r>
        <w:t>Orang percaya Yunani dari Filipi yang bekerja dengan Paulus. Ketika Paulus berada di dalam penjara, Epafroditus membawakan hadiah dan uang dari orang-orang percaya di Filipi. Ia menyampaikan surat Paulus kepada jemaat Filipi ketika dia kembali ke Filipi.</w:t>
      </w:r>
      <w:r/>
      <w:r/>
      <w:r/>
    </w:p>
    <w:p>
      <w:pPr>
        <w:pStyle w:val="Heading2"/>
      </w:pPr>
      <w:r>
        <w:t>Esau</w:t>
      </w:r>
      <w:r/>
    </w:p>
    <w:p>
      <w:r/>
      <w:r>
        <w:t>Anak sulung dari Ishak dan Ribka serta cucu dari Abraham. Ia adalah saudara kembar Yakub dan juga disebut Edom. Orang Edom berasal dari garis keturunan Esau.</w:t>
      </w:r>
      <w:r/>
      <w:r/>
      <w:r/>
    </w:p>
    <w:p>
      <w:pPr>
        <w:pStyle w:val="Heading2"/>
      </w:pPr>
      <w:r>
        <w:t>Ester</w:t>
      </w:r>
      <w:r/>
    </w:p>
    <w:p>
      <w:r/>
      <w:r>
        <w:t>Seorang Yahudi yang tinggal di kerajaan Persia pada zaman Ahasyweros. Hadasa adalah nama Yahudinya dan Ester adalah nama Persianya. Ia adalah anak perempuan dari Abihail dan berasal dari suku Benyamin. Sepupunya, Mordekhai, mengadopsinya ketika orang tuanya meninggal. Ahasyweros memilihnya menjadi ratu karena ia cantik dan menyenangkan hatinya. Ester membuat sebuah rencana yang berani dan bijaksana untuk membantu menyelamatkan orang Yahudi dari kehancuran.</w:t>
      </w:r>
      <w:r/>
      <w:r/>
      <w:r/>
    </w:p>
    <w:p>
      <w:pPr>
        <w:pStyle w:val="Heading2"/>
      </w:pPr>
      <w:r>
        <w:t>Ezra</w:t>
      </w:r>
      <w:r/>
    </w:p>
    <w:p>
      <w:r/>
      <w:r>
        <w:t xml:space="preserve">Seorang imam yang memimpin kelompok orang Yahudi untuk kembali dari Babel ke Yerusalem. Ia juga merupakan seorang ahli Taurat. Ia adalah anak dari Seraya. Ia berasal dari garis keturunan Harun dalam suku Lewi. Ezra mengajarkan kepada orang Yahudi di Yerusalem tentang Hukum Musa. Hal ini terjadi setelah mereka tinggal di Babel selama beberapa tahun. </w:t>
      </w:r>
      <w:r/>
      <w:r/>
      <w:r/>
    </w:p>
    <w:p>
      <w:pPr>
        <w:pStyle w:val="Heading2"/>
      </w:pPr>
      <w:r>
        <w:t>Filadelfia</w:t>
      </w:r>
      <w:r/>
    </w:p>
    <w:p>
      <w:r/>
      <w:r>
        <w:t>Sebuah kota penting di wilayah Romawi di Asia. Kota ini bernama Alaşehir di negara yang sekarang dikenal sebagai Turki.</w:t>
      </w:r>
      <w:r/>
      <w:r/>
      <w:r/>
    </w:p>
    <w:p>
      <w:pPr>
        <w:pStyle w:val="Heading2"/>
      </w:pPr>
      <w:r>
        <w:t>Filemon</w:t>
      </w:r>
      <w:r/>
    </w:p>
    <w:p>
      <w:r/>
      <w:r>
        <w:t>Seorang Kristen kaya di Kolose yang berteman dengan Paulus dan bekerja sama dengannya. Diperkirakan Apfia adalah istri Filemon dan Arkhipus adalah putra mereka. Jemaat bertemu di rumahnya. Ia memiliki seorang budak bernama Onesimus. Surat yang ditulis Paulus kepadanya tentang Onesimus disebut Filemon.</w:t>
      </w:r>
      <w:r/>
      <w:r/>
      <w:r/>
    </w:p>
    <w:p>
      <w:pPr>
        <w:pStyle w:val="Heading2"/>
      </w:pPr>
      <w:r>
        <w:t>Filipi</w:t>
      </w:r>
      <w:r/>
    </w:p>
    <w:p>
      <w:r/>
      <w:r>
        <w:t>Sebuah kota Yunani di wilayah Romawi di Makedonia. Letaknya di daerah yang sekarang menjadi Yunani utara. Paulus pergi ke sana dalam perjalanannya yang kedua. Itu adalah kota pertama di Eropa di mana kabar baik tentang Yesus dibagikan. Surat Paulus kepada jemaat di Filipi ditujukan kepada jemaat di sana.</w:t>
      </w:r>
      <w:r/>
      <w:r/>
      <w:r/>
    </w:p>
    <w:p>
      <w:pPr>
        <w:pStyle w:val="Heading2"/>
      </w:pPr>
      <w:r>
        <w:t>Filipus</w:t>
      </w:r>
      <w:r/>
    </w:p>
    <w:p>
      <w:r/>
      <w:r>
        <w:t>Salah satu dari tujuh pemimpin yang dipilih oleh orang-orang percaya di Yerusalem untuk menjadi diaken. Dia memastikan semua orang percaya memiliki cukup makanan. Dia adalah orang yang berbeda dari Filipus yang merupakan salah satu dari 12 murid Yesus. Dia menyebarkan berita tentang Yesus kepada banyak orang dan tempat. Keempat anak perempuannya adalah nabi-nabi.</w:t>
      </w:r>
      <w:r/>
      <w:r/>
      <w:r/>
    </w:p>
    <w:p>
      <w:pPr>
        <w:pStyle w:val="Heading2"/>
      </w:pPr>
      <w:r>
        <w:t>Firaun</w:t>
      </w:r>
      <w:r/>
    </w:p>
    <w:p>
      <w:r/>
      <w:r>
        <w:t>Gelar untuk penguasa yang paling berkuasa di Mesir. Banyak Firaun yang berbeda disebutkan dalam Alkitab.</w:t>
      </w:r>
      <w:r/>
      <w:r/>
      <w:r/>
    </w:p>
    <w:p>
      <w:pPr>
        <w:pStyle w:val="Heading2"/>
      </w:pPr>
      <w:r>
        <w:t>Firman Allah</w:t>
      </w:r>
      <w:r/>
    </w:p>
    <w:p>
      <w:r/>
      <w:r>
        <w:t>Di seluruh bagian Alkitab ada begitu banyak arti untuk firman Allah atau perkataan Allah. Arti yang pertama yaitu segala sesuatu yang difirmankan Allah. Ini termasuk hukum-hukum, janji-janji, nubuatan, dan segala sesuatu yang dikatakan Allah. Allah mengucapkan kata-kata untuk menciptakan dunia. Firman Allah berkuasa dan menyebabkan sesuatu terjadi. Arti yang kedua adalah nama untuk Yesus. Yesus disebut baik sebagai Firman maupun Firman Allah. Gelar-gelar ini berarti bahwa Allah menciptakan dunia melalui Yesus. Ini berarti bahwa Yesus selalu hidup dan tidak pernah tidak hidup. Ini berarti bahwa Yesus menunjukkan kepada orang-orang siapa Allah itu. Arti yang ketiga untuk firman Allah yaitu kumpulan tulisan suci yang dipelajari oleh umat Allah. Ini juga disebut Kitab Suci. Perjanjian Lama dipahami sebagai firman Allah dan Kitab Suci. Ini berlaku bagi umat Allah sebelum zaman Yesus. Bagi orang percaya di zaman Perjanjian Baru, firman Allah juga mencakup ajaran-ajaran Yesus. Para rasul memberitakan firman Allah. Ini termasuk pesan mengenai Yesus di dalam Perjanjian Lama. Ini juga termasuk segala sesuatu yang diajarkan Yesus. Perjanjian Lama dan Perjanjian Baru sama-sama dipahami sebagai firman Allah dan Kitab Suci. Ini berlaku bagi orang-orang percaya setelah zaman Perjanjian Baru. (</w:t>
      </w:r>
      <w:r>
        <w:t>Alkitab</w:t>
      </w:r>
      <w:r>
        <w:t>)</w:t>
      </w:r>
      <w:r/>
      <w:r/>
      <w:r/>
    </w:p>
    <w:p>
      <w:pPr>
        <w:pStyle w:val="Heading2"/>
      </w:pPr>
      <w:r>
        <w:t>Frigia</w:t>
      </w:r>
      <w:r/>
    </w:p>
    <w:p>
      <w:r/>
      <w:r>
        <w:t>Sebuah daerah di wilayah Romawi di Asia Kecil dekat Galatia.</w:t>
      </w:r>
      <w:r/>
      <w:r/>
      <w:r/>
    </w:p>
    <w:p>
      <w:pPr>
        <w:pStyle w:val="Heading2"/>
      </w:pPr>
      <w:r>
        <w:t>Gabriel</w:t>
      </w:r>
      <w:r/>
    </w:p>
    <w:p>
      <w:r/>
      <w:r>
        <w:t>Seorang malaikat yang membawa pesan penting kepada Zakharia, Maria, dan Yusuf di dalam Perjanjian Baru. Ia membawa pesan yang penting kepada Daniel dalam Perjanjian Lama.</w:t>
      </w:r>
      <w:r/>
      <w:r/>
      <w:r/>
    </w:p>
    <w:p>
      <w:pPr>
        <w:pStyle w:val="Heading2"/>
      </w:pPr>
      <w:r>
        <w:t>Gad</w:t>
      </w:r>
      <w:r/>
    </w:p>
    <w:p>
      <w:r/>
      <w:r>
        <w:t>Anak sulung dari Yakub dan Zilpa. Dalam bahasa Ibrani Gad berarti keberuntungan atau sekelompok prajurit. Garis keturunannya menjadi salah satu suku di Israel.</w:t>
      </w:r>
      <w:r/>
      <w:r/>
      <w:r/>
    </w:p>
    <w:p>
      <w:pPr>
        <w:pStyle w:val="Heading2"/>
      </w:pPr>
      <w:r>
        <w:t>Galatia</w:t>
      </w:r>
      <w:r/>
    </w:p>
    <w:p>
      <w:r/>
      <w:r>
        <w:t>Sebuah daerah di wilayah Romawi di Asia Kecil. Letaknya di negara yang sekarang disebut Turki. Paulus mengunjungi beberapa kota di Galatia dan membantu mendirikan beberapa gereja di sana. Suratnya yang berjudul Galatia ditujukan kepada gereja-gereja tersebut.</w:t>
      </w:r>
      <w:r/>
      <w:r/>
      <w:r/>
    </w:p>
    <w:p>
      <w:pPr>
        <w:pStyle w:val="Heading2"/>
      </w:pPr>
      <w:r>
        <w:t>Galilea</w:t>
      </w:r>
      <w:r/>
    </w:p>
    <w:p>
      <w:r/>
      <w:r>
        <w:t>Wilayah utara dari tanah yang dijanjikan Allah untuk diberikan kepada keturunan Abraham. Wilayah ini mencakup tanah yang pernah menjadi bagian dari kerajaan Israel sebelah utara. Wilayah ini diperintah oleh Herodes Antipas pada zaman Yesus. Yesus bertumbuh di Galilea. Danau Galilea adalah danau yang besar di wilayah itu. Sungai Yordan mengalir ke arah selatan dari sana. Banyak cerita dari kehidupan Yesus yang terjadi di Galilea dan di sekitar Danau Galilea.</w:t>
      </w:r>
      <w:r/>
      <w:r/>
      <w:r/>
    </w:p>
    <w:p>
      <w:pPr>
        <w:pStyle w:val="Heading2"/>
      </w:pPr>
      <w:r>
        <w:t>Gamaliel</w:t>
      </w:r>
      <w:r/>
    </w:p>
    <w:p>
      <w:r/>
      <w:r>
        <w:t>Seorang Farisi dan rabi yang bijaksana serta anggota Sanhedrin yang dihormati. Rasul Paulus belajar hukum Yahudi bersama Gamaliel sebelum mengikuti Yesus.</w:t>
      </w:r>
      <w:r/>
      <w:r/>
      <w:r/>
    </w:p>
    <w:p>
      <w:pPr>
        <w:pStyle w:val="Heading2"/>
      </w:pPr>
      <w:r>
        <w:t>Garis keturunan</w:t>
      </w:r>
      <w:r/>
    </w:p>
    <w:p>
      <w:r/>
      <w:r>
        <w:t xml:space="preserve">Sebuah daftar orang-orang dalam sebuah keluarga. Daftar ini sangat penting pada zaman dan tempat dalam Alkitab. Mereka disebut juga dengan silsilah. Daftar ini termasuk orang-orang tertentu dalam keluarga tetapi tidak semua orang. Mereka biasanya hanya mencantumkan para pria. Kata anak adalah cara untuk berbicara tentang anak lelaki, cucu laki-laki atau cicit laki-laki. Daftar tersebut terkadang mencakup informasi tambahan atau kisah tentang orang-orang tertentu. Orang tua menceritakan nama-nama dan kisah-kisah kepada yang lebih muda dalam keluarga. Inilah cara orang-orang belajar tentang garis keturunan. Banyak garis keturunan yang dicatat dalam Alkitab. Mereka menunjukkan dari mana asal suku bangsa Israel atau Yahudi. Mereka dapat menunjukkan apakah seseorang dapat menjadi imam atau berasal dari keluarga kerajaan. </w:t>
      </w:r>
      <w:r/>
      <w:r/>
      <w:r/>
    </w:p>
    <w:p>
      <w:pPr>
        <w:pStyle w:val="Heading2"/>
      </w:pPr>
      <w:r>
        <w:t>Gembala</w:t>
      </w:r>
      <w:r/>
    </w:p>
    <w:p>
      <w:r/>
      <w:r>
        <w:t>Seseorang yang mengurus domba atau ternak lainnya. Dalam Perjanjian Lama, Abraham dan banyak orang dalam garis keturunannya adalah gembala. Mereka berkelana dari satu tempat ke tempat lain untuk mencari rumput bagi kawanan ternak mereka. Ini juga merupakan cara untuk berbicara tentang para pemimpin yang mengurus orang lain. Para pemimpin Israel sering digambarkan sebagai gembala yang buruk. Allah adalah gembala yang baik bagi umat-Nya. Dalam Perjanjian Baru, para pemimpin gereja harus menjadi gembala bagi para pengikut Yesus. Yesus sendiri adalah gembala yang baik bagi umat Allah.</w:t>
      </w:r>
      <w:r/>
      <w:r/>
      <w:r/>
    </w:p>
    <w:p>
      <w:pPr>
        <w:pStyle w:val="Heading2"/>
      </w:pPr>
      <w:r>
        <w:t>Gereja</w:t>
      </w:r>
      <w:r/>
    </w:p>
    <w:p>
      <w:r/>
      <w:r>
        <w:t>Sekelompok orang yang mengikuti Yesus. Gereja dimulai oleh para murid di Yerusalem yang berasal dari garis keturunan Abraham. Gereja telah bertumbuh dan mencakup orang-orang dari berbagai kaum keluarga, tempat, dan bangsa. Mereka menjadi satu karena percaya kepada Yesus dan percaya bahwa Ia adalah Mesias. Kerajaan Allah tersebar di muka bumi ketika gereja mengikuti Yesus dengan setia. Gereja juga disebut dengan tubuh Kristus.</w:t>
      </w:r>
      <w:r/>
      <w:r/>
      <w:r/>
    </w:p>
    <w:p>
      <w:pPr>
        <w:pStyle w:val="Heading2"/>
      </w:pPr>
      <w:r>
        <w:t>Gideon</w:t>
      </w:r>
      <w:r/>
    </w:p>
    <w:p>
      <w:r/>
      <w:r>
        <w:t>Salah satu dari ke-12 hakim Israel. Ia berasal dari suku Manasye dan ayahnya adalah Yoas. Gideon memiliki banyak istri dan anak laki-laki. Allah menggunakan Gideon untuk membebaskan Israel dari perlakuan buruk orang Midian. Ia juga disebut Yerubaal. Dalam bahasa Ibrani nama ini berarti biarkan Baal berperang.</w:t>
      </w:r>
      <w:r/>
      <w:r/>
      <w:r/>
    </w:p>
    <w:p>
      <w:pPr>
        <w:pStyle w:val="Heading2"/>
      </w:pPr>
      <w:r>
        <w:t>Gilead</w:t>
      </w:r>
      <w:r/>
    </w:p>
    <w:p>
      <w:r/>
      <w:r>
        <w:t>Daerah perbukitan di sebelah timur Sungai Yordan. Sebagian dari wilayah itu milik kerajaan Sihon. Bagian lainnya milik kerajaan Og. Itu sebelum bangsa Israel memenangkan peperangan melawan Sihon dan Og. Daerah itu dinamai sesuai dengan nama Gilead yang berasal dari garis keturunan Manasye. Wilayah itu memiliki tanah yang subur dan baik untuk beternak. Daerah itu bukan bagian dari tanah yang dijanjikan Allah untuk diberikan kepada garis keturunan Abraham. Tetapi Allah mengizinkan beberapa suku untuk tinggal di sana. Ini adalah suku-suku Ruben dan Gad dan setengah dari suku Manasye.</w:t>
      </w:r>
      <w:r/>
      <w:r/>
      <w:r/>
    </w:p>
    <w:p>
      <w:pPr>
        <w:pStyle w:val="Heading2"/>
      </w:pPr>
      <w:r>
        <w:t>Gilgal</w:t>
      </w:r>
      <w:r/>
    </w:p>
    <w:p>
      <w:r/>
      <w:r>
        <w:t>Sebuah kota Kanaan di sebelah barat Sungai Yordan dekat Yerikho. Kota itu menjadi tempat yang penting bagi para pemimpin, raja-raja, dan nabi-nabi Israel. Batu-batu yang dikumpulkan dari Sungai Yordan didirikan di sana. Ini mengingatkan bangsa Israel bagaimana Allah telah menuntun mereka masuk ke tanah Kanaan.</w:t>
      </w:r>
      <w:r/>
      <w:r/>
      <w:r/>
    </w:p>
    <w:p>
      <w:pPr>
        <w:pStyle w:val="Heading2"/>
      </w:pPr>
      <w:r>
        <w:t>Golongan Epikuros</w:t>
      </w:r>
      <w:r/>
    </w:p>
    <w:p>
      <w:r/>
      <w:r>
        <w:t>Sekelompok orang-orang filsafat yang mengikuti ajaran dari seorang filsuf Yunani yaitu Epikurus. Mereka percaya bahwa tujuan hidup adalah memiliki kedamaian yang penuh. Mereka bisa memiliki kedamaian yang penuh ketika mereka memiliki semua hal yang benar-benar mereka butuhkan. Dengan begitu mereka tidak akan merasa khawatir tentang apapun. Mereka juga percaya bahwa tidak ada kehidupan setelah kematian. Paulus memberitakan kabar baik mengenai Yesus kepada golongan Epikuros di Atena.</w:t>
      </w:r>
      <w:r/>
      <w:r/>
      <w:r/>
    </w:p>
    <w:p>
      <w:pPr>
        <w:pStyle w:val="Heading2"/>
      </w:pPr>
      <w:r>
        <w:t>Gosyen</w:t>
      </w:r>
      <w:r/>
    </w:p>
    <w:p>
      <w:r/>
      <w:r>
        <w:t>Daerah di Mesir dimana keluarga Yakub tinggal dan bekerja sebagai gembala. Diperkirakan berada di timur laut Mesir dekat Kanaan dan Sungai Nil.</w:t>
      </w:r>
      <w:r/>
      <w:r/>
      <w:r/>
    </w:p>
    <w:p>
      <w:pPr>
        <w:pStyle w:val="Heading2"/>
      </w:pPr>
      <w:r>
        <w:t>Gundik</w:t>
      </w:r>
      <w:r/>
    </w:p>
    <w:p>
      <w:r/>
      <w:r>
        <w:t>Pada beberapa masa dan tempat dalam Perjanjian Lama banyak pria memiliki lebih dari satu istri. Istri pertama dari laki-laki itu memiliki kekuasaan paling besar di antara para perempuan dalam rumah tangga. Istri yang disebut gundik memiliki hak yang lebih sedikit. Seringkali budak atau hamba perempuan dipaksa untuk menjadi gundik.</w:t>
      </w:r>
    </w:p>
    <w:p>
      <w:r/>
    </w:p>
    <w:p>
      <w:r/>
      <w:r/>
      <w:r/>
      <w:r/>
    </w:p>
    <w:p>
      <w:pPr>
        <w:pStyle w:val="Heading2"/>
      </w:pPr>
      <w:r>
        <w:t>Gunung Moria</w:t>
      </w:r>
      <w:r/>
    </w:p>
    <w:p>
      <w:r/>
      <w:r>
        <w:t>Puncak bukit berbatu di Yerusalem. Tempat ini juga disebut Gunung Sion. Letaknya di sebelah utara bagian Yerusalem yang digunakan Daud untuk pemerintahannya. Dalam bahasa Ibrani, Moria berarti tempat di mana Allah menyediakan dan menampakkan diri. Di sinilah Allah menguji Abraham dengan memintanya untuk mengorbankan Ishak. Kemudian Allah menyediakan seekor domba jantan untuk dikorbankan sebagai pengganti Ishak. Bertahun-tahun kemudian, malaikat Tuhan menampakkan diri di Gunung Moria. Malaikat itu membawa tulah untuk menghancurkan Yerusalem. Allah menerima persembahan di atas mezbah yang dibangun Daud. Daud membangun mezbah itu di atas tempat pengirikan milik orang Yebus di Gunung Moria. Kemudian Allah menghentikan tulah itu. Itulah sebabnya Salomo membangun bait suci pertama di Gunung Moria. Bait suci kedua juga dibangun di sana.</w:t>
      </w:r>
      <w:r/>
      <w:r/>
      <w:r/>
    </w:p>
    <w:p>
      <w:pPr>
        <w:pStyle w:val="Heading2"/>
      </w:pPr>
      <w:r>
        <w:t>Gunung Sinai</w:t>
      </w:r>
      <w:r/>
    </w:p>
    <w:p>
      <w:r/>
      <w:r>
        <w:t>Sebuah gunung di luar Mesir. Gunung itu juga disebut Gunung Horeb. Allah menampakkan diri kepada Musa di semak-semak yang tidak terbakar. Setelah bangsa Israel meninggalkan Mesir, Allah bertemu dengan Musa di sana lagi. Di sanalah Allah meneguhkan perjanjian-Nya dengan bangsa Israel.</w:t>
      </w:r>
      <w:r/>
      <w:r/>
      <w:r/>
    </w:p>
    <w:p>
      <w:pPr>
        <w:pStyle w:val="Heading2"/>
      </w:pPr>
      <w:r>
        <w:t>Habel</w:t>
      </w:r>
      <w:r/>
    </w:p>
    <w:p>
      <w:r/>
      <w:r>
        <w:t xml:space="preserve">Anak kedua dari Adam dan Hawa. Ia adalah seorang gembala. Ia mempersembahkan korban persembahan yang menyenangkan bagi Allah. Saudaranya Kain membunuhnya meskipun ia tidak berbuat sesuatu yang salah. Alkitab berbicara tentang darah Habel yang berteriak kepada Allah dari tanah. Ini berarti bahwa Allah perlu membawa keadilan atas pembunuhan Habel. </w:t>
      </w:r>
      <w:r/>
      <w:r/>
      <w:r/>
    </w:p>
    <w:p>
      <w:pPr>
        <w:pStyle w:val="Heading2"/>
      </w:pPr>
      <w:r>
        <w:t>Hagai</w:t>
      </w:r>
      <w:r/>
    </w:p>
    <w:p>
      <w:r/>
      <w:r>
        <w:t>Seorang nabi di Yehuda ketika pemerintahan Persia berkuasa. Ia mendorong Yosua dan Zerubabel untuk membangun kembali bait suci. Nubuat-nubuatnya dicatat dalam kitab Hagai.</w:t>
      </w:r>
      <w:r/>
      <w:r/>
      <w:r/>
    </w:p>
    <w:p>
      <w:pPr>
        <w:pStyle w:val="Heading2"/>
      </w:pPr>
      <w:r>
        <w:t>Hagar</w:t>
      </w:r>
      <w:r/>
    </w:p>
    <w:p>
      <w:r/>
      <w:r>
        <w:t>Seorang budak dari Mesir yang melayani Sara. Ketika Sara tidak bisa memiliki anak, ia menyuruh Hagar tidur dengan Abraham. Setelah itu, Hagar melahirkan anak Abraham yaitu Ismael. Hagar diperlakukan buruk oleh Sara. Ia dan Ismael diusir. Tetapi Allah memelihara mereka di padang gurun.</w:t>
      </w:r>
      <w:r/>
      <w:r/>
      <w:r/>
    </w:p>
    <w:p>
      <w:pPr>
        <w:pStyle w:val="Heading2"/>
      </w:pPr>
      <w:r>
        <w:t>Hai perempuan</w:t>
      </w:r>
      <w:r/>
    </w:p>
    <w:p>
      <w:r/>
      <w:r>
        <w:t>Cara Yesus berbicara dengan penuh hormat kepada perempuan. Ia memanggil beberapa wanita yang disembuhkan-Nya dengan sebutan hai perempuan. Di waktu yang lain Ia memanggil ibu-Nya Maria dengan sebutan wanita terhormat. Itu menunjukkan kebaikan dan kepedulian.</w:t>
      </w:r>
    </w:p>
    <w:p>
      <w:r/>
      <w:r/>
      <w:r/>
      <w:r/>
    </w:p>
    <w:p>
      <w:pPr>
        <w:pStyle w:val="Heading2"/>
      </w:pPr>
      <w:r>
        <w:t>Hak anak sulung</w:t>
      </w:r>
      <w:r/>
    </w:p>
    <w:p>
      <w:r/>
      <w:r>
        <w:t>Kekuasaan dan pembagian dari harta benda keluarga diberikan kepada anak sulung. Ini terjadi ketika sang ayah dalam suatu keluarga meninggal. Anak sulung menerima harta dua kali lebih banyak daripada anak-anak lainnya. Ia memiliki kekuasaan atas anggota keluarga lainnya seperti yang dimiliki ayahnya. Ia bertanggung jawab untuk menjadi pemimpin dalam keluarga.</w:t>
      </w:r>
      <w:r/>
      <w:r/>
      <w:r/>
    </w:p>
    <w:p>
      <w:pPr>
        <w:pStyle w:val="Heading2"/>
      </w:pPr>
      <w:r>
        <w:t>Hakim</w:t>
      </w:r>
      <w:r/>
    </w:p>
    <w:p>
      <w:r/>
      <w:r>
        <w:t>Seorang pemimpin yang membuat keputusan terkait hukum. Setiap kelompok di Israel memiliki hakim setempat. Ada juga hakim-hakim di kemah suci dan di bait suci. Mereka membuat keputusan terkait kasus yang terlalu sulit bagi hakim setempat. Orang Lewi membantu para hakim membuat keputusan mereka. Raja-raja di Israel juga melayani sebagai hakim dengan membuat keputusan terkait dengan kasus-kasus. Para hakim selalu melakukan apa yang benar dan adil. Orang-orang harus menghormati mereka dan mematuhi keputusan mereka.</w:t>
      </w:r>
      <w:r/>
      <w:r/>
      <w:r/>
    </w:p>
    <w:p>
      <w:pPr>
        <w:pStyle w:val="Heading2"/>
      </w:pPr>
      <w:r>
        <w:t>Ham</w:t>
      </w:r>
      <w:r/>
    </w:p>
    <w:p>
      <w:r/>
      <w:r>
        <w:t>Anak bungsu Nuh. Ia dan istrinya diselamatkan dari air bah karena mereka berada di dalam bahtera. Ia tidak memperlakukan ayahnya dengan hormat ketika Nuh mabuk setelah peristiwa air bah. Karena hal ini, Nuh mengucapkan kutuk daripada berkat atas sebagian keluarga Ham.</w:t>
      </w:r>
      <w:r/>
      <w:r/>
      <w:r/>
    </w:p>
    <w:p>
      <w:pPr>
        <w:pStyle w:val="Heading2"/>
      </w:pPr>
      <w:r>
        <w:t>Haman</w:t>
      </w:r>
      <w:r/>
    </w:p>
    <w:p>
      <w:r/>
      <w:r>
        <w:t>Seorang pemimpin dalam pemerintahan Persia pada zaman Ahasyweros. Ia berasal dari garis keturunan Agag orang Amalek. Ini berarti bahwa Haman berasal dari kelompok orang yang memperlakukan orang Israel dengan buruk. Haman membuat rencana untuk menghancurkan semua orang Yahudi di kerajaan Persia. Ahasyweros memerintahkan agar dia dihukum mati.</w:t>
      </w:r>
      <w:r/>
      <w:r/>
      <w:r/>
    </w:p>
    <w:p>
      <w:pPr>
        <w:pStyle w:val="Heading2"/>
      </w:pPr>
      <w:r>
        <w:t>Hamba Allah</w:t>
      </w:r>
      <w:r/>
    </w:p>
    <w:p>
      <w:r/>
      <w:r>
        <w:t>Seorang hamba yang dijanjikan Allah untuk diutus dalam membantu umat-Nya. Kitab Yesaya mencakup beberapa nubuatan tentang hamba ini. Allah memilih hamba ini untuk menyampaikan pengajaran Allah kepada umat-Nya. Allah menetapkan hamba ini secara terpisah untuk memimpin umat-Nya dengan keadilan. Ia akan menderita pada saat ia melayani. Hamba ini terkadang digambarkan sebagai orang Israel. Ia terkadang digambarkan sebagai seorang nabi atau seseorang yang membantu umat Allah. Di waktu yang lain hamba ini digambarkan sebagai seorang penyelamat yang akan datang di masa depan. Dalam Kisah Para Rasul pasal 3, Petrus menunjukkan bagaimana hamba yang digambarkan dalam kitab Yesaya juga adalah Mesias orang Yahudi. Petrus kemudian menunjukkan bagaimana Yesus merupakan Hamba dan Mesias yang dimaksud.</w:t>
      </w:r>
      <w:r/>
      <w:r/>
      <w:r/>
    </w:p>
    <w:p>
      <w:pPr>
        <w:pStyle w:val="Heading2"/>
      </w:pPr>
      <w:r>
        <w:t>Hana</w:t>
      </w:r>
      <w:r/>
    </w:p>
    <w:p>
      <w:r/>
      <w:r>
        <w:t>Ibu dari nabi Samuel. Elkana adalah suaminya. Untuk waktu yang lama ia tidak dapat memiliki anak. Kemudian Allah mengizinkannya untuk mengandung. Dengan penuh rasa syukur, ia berdoa dengan doa yang indah mengenai pemeliharaan Allah atas umat-Nya.</w:t>
      </w:r>
      <w:r/>
      <w:r/>
      <w:r/>
    </w:p>
    <w:p>
      <w:pPr>
        <w:pStyle w:val="Heading2"/>
      </w:pPr>
      <w:r>
        <w:t>Hari Pendamaian</w:t>
      </w:r>
      <w:r/>
    </w:p>
    <w:p>
      <w:r/>
      <w:r>
        <w:t>Ini adalah hari di mana dosa-dosa telah ditebus/dibayar lunas. Itu terjadi pada hari kesepuluh pada bulan yang ketujuh. Hari itu dianggap sebagai hari yang suci. Itu juga disebut dengan Yom Kippur oleh orang Yahudi yang masih merayakannya. Imam besar akan mengorbankan seekor lembu untuk dosanya dan dosa-dosa keluarganya. Ia akan membakar ukupan dan mengorbankan seekor kambing untuk dosa-dosa seluruh bangsa Israel. Ia memercikkan kemah suci dan Ruang Mahakudus dengan darah. Ini termasuk memercikkan ke mezbah dan tutup dari tabut perjanjian. Kemudian kemah suci, Ruang Mahakudus dan mezbah akan dianggap bersih dan suci. Seekor kambing hidup menanggung dosa-dosa manusia ke padang gurun. Karena hal ini, Allah tetap menyertai bangsa Israel. (</w:t>
      </w:r>
      <w:r>
        <w:t>Menebus</w:t>
      </w:r>
      <w:r>
        <w:t>)</w:t>
      </w:r>
    </w:p>
    <w:p>
      <w:r/>
      <w:r/>
      <w:r/>
      <w:r/>
    </w:p>
    <w:p>
      <w:pPr>
        <w:pStyle w:val="Heading2"/>
      </w:pPr>
      <w:r>
        <w:t>Hari Penghakiman</w:t>
      </w:r>
      <w:r/>
    </w:p>
    <w:p>
      <w:r/>
      <w:r>
        <w:t>Waktu di masa depan ketika Allah akan menghakimi semua manusia dan semua makhluk rohani. Ia akan menunjukkan apakah pikiran, keinginan, dan tindakan mereka sesuai dengan apa yang Ia kehendaki untuk dunia-Nya. Ia akan menunjukkan apakah mereka telah mengikuti jalan-Nya. Ia akan sepenuhnya memisahkan kejahatan dari kebaikan. Ia akan sepenuhnya membinasakan segala yang jahat untuk selama-lamanya. Semua yang baik akan ada sampai selamanya dalam damai dan sukacita bersama dengan Allah. (</w:t>
      </w:r>
      <w:r>
        <w:t>Hari Tuhan</w:t>
      </w:r>
      <w:r>
        <w:t xml:space="preserve"> Yoel 1:1–20.)</w:t>
      </w:r>
      <w:r/>
      <w:r/>
      <w:r/>
    </w:p>
    <w:p>
      <w:pPr>
        <w:pStyle w:val="Heading2"/>
      </w:pPr>
      <w:r>
        <w:t>Hari Raya Pondok Daun</w:t>
      </w:r>
      <w:r/>
    </w:p>
    <w:p>
      <w:r/>
      <w:r>
        <w:t>Perayaan Yahudi yang dimulai lima hari setelah hari di mana dosa-dosa ditebus. Orang-orang merayakan panen dan bagaimana Allah memenuhi kebutuhan mereka. Kaum pria dari bangsa Israel diwajibkan untuk melakukan perjalanan ke kemah suci atau bait suci untuk perayaan ini. Selama tujuh hari perayaan, mereka tidur di pondok-pondok. Ini untuk mengenang bagaimana mereka pernah tinggal dalam pondok atau kemah selama di padang gurun. Setiap tujuh tahun hukum perjanjian akan dibacakan dengan keras selama perayaan ini.</w:t>
      </w:r>
      <w:r/>
      <w:r/>
      <w:r/>
    </w:p>
    <w:p>
      <w:pPr>
        <w:pStyle w:val="Heading2"/>
      </w:pPr>
      <w:r>
        <w:t>Hari Raya Purim</w:t>
      </w:r>
      <w:r/>
    </w:p>
    <w:p>
      <w:r/>
      <w:r>
        <w:t>Perayaan Yahudi untuk merayakan penyelamatan dari rencana Haman untuk menghancurkan semua orang Yahudi. Hari raya ini bukan salah satu perayaan yang disebutkan dalam Hukum Musa. Orang Yahudi mulai merayakannya ketika pemerintahan Persia berkuasa. Mereka merayakannya pada hari ke-14 dan ke-15 dalam bulan ke-12. Hari raya ini dinamakan Purim karena Haman membuang undi untuk menentukan kapan akan menghancurkan orang Yahudi. Dalam bahasa Ibrani kata Pur berarti undian. Perintah dari Ester dan Mordekhai telah menyelamatkan orang Yahudi dari rencana Haman. Perayaan ini seharusnya menjadi saat yang penuh sukacita untuk menikmati makanan yang enak dan memberikan hadiah bagi orang miskin. Membaca kitab Ester dengan suara keras menjadi praktik yang umum selama Hari Raya Purim.</w:t>
      </w:r>
      <w:r/>
      <w:r/>
      <w:r/>
    </w:p>
    <w:p>
      <w:pPr>
        <w:pStyle w:val="Heading2"/>
      </w:pPr>
      <w:r>
        <w:t>Hari Raya Roti Tidak Beragi</w:t>
      </w:r>
      <w:r/>
    </w:p>
    <w:p>
      <w:r/>
      <w:r>
        <w:t>Perayaan Yahudi yang berlangsung selama tujuh hari setelah Paskah. Selama perayaan ini roti yang dimakan oleh bangsa Israel tidak mengandung ragi. Ini untuk mengingatkan mereka tentang peristiwa keluaran. Ketika Allah membebaskan mereka dari perbudakan, mereka dengan segera meninggalkan Mesir. Mereka tidak punya waktu untuk menggunakan ragi di dalam roti mereka. Kaum pria dari bangsa Israel diharuskan untuk melakukan perjalanan ke kemah suci atau bait suci untuk perayaan ini.</w:t>
      </w:r>
      <w:r/>
      <w:r/>
      <w:r/>
    </w:p>
    <w:p>
      <w:pPr>
        <w:pStyle w:val="Heading2"/>
      </w:pPr>
      <w:r>
        <w:t>Hari Raya Sangkakala</w:t>
      </w:r>
      <w:r/>
    </w:p>
    <w:p>
      <w:r/>
      <w:r>
        <w:t>Hari pertama di bulan ketujuh. Tanduk domba ditiup seperti terompet. Hari raya ini jatuh pada sembilan hari sebelum hari penebusan dosa. Bangsa Israel menggunakan hari itu untuk beristirahat dan merenungkan serta mengakui dosa-dosa mereka. Mereka menggunakannya untuk bersiap menghadapi Hari Pendamaian. Perayaan ini sekarang disebut dengan Rosh Hashanah. Hari itu sekarang dianggap sebagai hari pertama dari tahun yang baru bagi orang Yahudi.</w:t>
      </w:r>
      <w:r/>
      <w:r/>
      <w:r/>
    </w:p>
    <w:p>
      <w:pPr>
        <w:pStyle w:val="Heading2"/>
      </w:pPr>
      <w:r>
        <w:t>Hari Sabat</w:t>
      </w:r>
      <w:r/>
    </w:p>
    <w:p>
      <w:r/>
      <w:r>
        <w:t>Hari ketujuh dalam seminggu bagi orang Israel dan Yahudi. Hari itu adalah hari yang kudus ketika mereka beristirahat dan tidak bekerja. Ini termasuk ternak mereka, para pelayan dan orang luar yang tinggal bersama mereka. Itu adalah hari untuk menghormati bagaimana Allah beristirahat setelah menciptakan dunia. Hari Sabat juga merupakan hari peristirahatan yang dijanjikan Allah kepada bangsa Israel setelah membebaskan mereka dari perbudakan di Mesir. Hari Sabat adalah tanda perjanjian Tuhan dengan bangsa Israel di Gunung Sinai. Hari tersebut merupakan pengingat bahwa Allah itu baik dan menyediakan apa yang dibutuhkan umat-Nya. Belakangan, para pemimpin agama Yahudi membuat banyak aturan tentang apa yang boleh dilakukan pada hari Sabat. Aturan-aturan ini tidak selalu membantu orang untuk menghormati Allah. Yesus mengajarkan kepada orang-orang bagaimana cara menghormati Allah pada hari Sabat. Meskipun para pemimpin menentang-Nya, Dia melakukan mukjizat pada hari Sabat.</w:t>
      </w:r>
      <w:r/>
      <w:r/>
      <w:r/>
    </w:p>
    <w:p>
      <w:pPr>
        <w:pStyle w:val="Heading2"/>
      </w:pPr>
      <w:r>
        <w:t>Hari Tuhan</w:t>
      </w:r>
      <w:r/>
    </w:p>
    <w:p>
      <w:r/>
      <w:r>
        <w:t>Yohanes penulis kitab Wahyu menyebut hari Minggu atau hari setelah hari Sabat. Ini adalah hari dalam satu minggu ketika Yesus dibangkitkan dari kematian. Karena itu, gereja-gereja mulai berkumpul untuk menyembah Allah pada hari Minggu.</w:t>
      </w:r>
      <w:r/>
      <w:r/>
      <w:r/>
    </w:p>
    <w:p>
      <w:pPr>
        <w:pStyle w:val="Heading2"/>
      </w:pPr>
      <w:r>
        <w:t>Hari Tuhan</w:t>
      </w:r>
      <w:r/>
    </w:p>
    <w:p>
      <w:r/>
      <w:r>
        <w:t>Dalam Perjanjian Lama, ini merupakan cara untuk menggambarkan waktu penghakiman. Allah akan membawa penghakiman terhadap umat-Nya atau terhadap musuh mereka. Dalam Perjanjian Baru, ini berarti kedatangan Yesus kembali di mana Ia akan menghakimi semua orang (</w:t>
      </w:r>
      <w:r>
        <w:t>kedatangan Yesus kembali</w:t>
      </w:r>
      <w:r>
        <w:t>). (</w:t>
      </w:r>
      <w:r>
        <w:t>Hari Penghakiman</w:t>
      </w:r>
      <w:r>
        <w:t xml:space="preserve">) </w:t>
      </w:r>
    </w:p>
    <w:p>
      <w:r/>
    </w:p>
    <w:p>
      <w:r/>
      <w:r/>
      <w:r/>
      <w:r/>
    </w:p>
    <w:p>
      <w:pPr>
        <w:pStyle w:val="Heading2"/>
      </w:pPr>
      <w:r>
        <w:t>Hari-hari terakhir</w:t>
      </w:r>
      <w:r/>
    </w:p>
    <w:p>
      <w:r/>
      <w:r>
        <w:t>Suatu cara untuk berbicara tentang suatu masa di masa depan. Beberapa nabi dalam Alkitab menggambarkannya sebagai waktu ketika Allah akan bertindak. Dia akan mengambil tindakan untuk memastikan bahwa semua orang menghormati-Nya. Penulis-penulis lain di dalam Alkitab menggambarkannya sebagai masa penderitaan. Itu akan menjadi waktu sebelum Allah menghakimi dunia. Orang-orang akan melakukan banyak hal jahat pada masa itu. Beberapa penulis Perjanjian Baru menggambarkan masa setelah kebangkitan Yesus sebagai hari-hari terakhir. Masa itu dianggap sebagai masa di mana gereja tetap ada sampai Yesus datang kembali ke bumi.</w:t>
      </w:r>
      <w:r/>
      <w:r/>
      <w:r/>
    </w:p>
    <w:p>
      <w:pPr>
        <w:pStyle w:val="Heading2"/>
      </w:pPr>
      <w:r>
        <w:t>Harun</w:t>
      </w:r>
      <w:r/>
    </w:p>
    <w:p>
      <w:r/>
      <w:r>
        <w:t>Anak dari Amram dan Yokhebed dari suku Lewi. Musa adalah saudara laki-lakinya dan Miryam adalah saudara perempuannya. Ia adalah ayah dari Nadab, Abihu, Eleazar dan Itamar. Ia menolong Musa memimpin orang-orang Israel selama masa keluarnya bangsa Israel dari tanah Mesir. Ia menjadi imam besar yang pertama. Semua imam besar berasal dari garis keturunan Harun. (</w:t>
      </w:r>
      <w:r>
        <w:t>Orang Lewi</w:t>
      </w:r>
      <w:r>
        <w:t xml:space="preserve">, </w:t>
      </w:r>
      <w:r>
        <w:t>Imam</w:t>
      </w:r>
      <w:r>
        <w:t>)</w:t>
      </w:r>
      <w:r/>
      <w:r/>
      <w:r/>
    </w:p>
    <w:p>
      <w:pPr>
        <w:pStyle w:val="Heading2"/>
      </w:pPr>
      <w:r>
        <w:t>Hasil panen pertama</w:t>
      </w:r>
      <w:r/>
    </w:p>
    <w:p>
      <w:r/>
      <w:r>
        <w:t>Bangsa Israel harus membawa persembahan dari hasil panen pertama mereka. Mereka melakukan hal ini pada awal panen pada saat Hari Raya Roti Tidak Beragi. Ini mengingatkan mereka bahwa tanah dan apa yang dihasilkan adalah milik Allah. Hal ini mengingatkan mereka bahwa Allah menyediakan segala sesuatu yang mereka butuhkan.</w:t>
      </w:r>
      <w:r/>
      <w:r/>
      <w:r/>
    </w:p>
    <w:p>
      <w:pPr>
        <w:pStyle w:val="Heading2"/>
      </w:pPr>
      <w:r>
        <w:t>Hati</w:t>
      </w:r>
      <w:r/>
    </w:p>
    <w:p>
      <w:r/>
      <w:r>
        <w:t>Di seluruh bagian Alkitab ada dua arti untuk kata hati. Arti yang pertama adalah bagian tubuh yang berdetak di dalam dada. Arti yang kedua adalah bagian spiritual dari orang-orang di mana mereka dapat merasakan perasaan mereka. Di situlah mereka membuat keputusan tentang apa yang harus dilakukan dan siapa yang harus disembah. Allah mengetahui hati setiap orang. Ia tahu apa yang mereka pikirkan dan rasakan serta alasan mengapa mereka mengambil keputusan itu. Umat Allah harus melayani Allah dengan sepenuh hati. Ini berarti mereka harus sepenuhnya berkomitmen untuk hidup sesuai dengan cara-cara Allah.</w:t>
      </w:r>
      <w:r/>
      <w:r/>
      <w:r/>
    </w:p>
    <w:p>
      <w:pPr>
        <w:pStyle w:val="Heading2"/>
      </w:pPr>
      <w:r>
        <w:t>Hawa</w:t>
      </w:r>
      <w:r/>
    </w:p>
    <w:p>
      <w:r/>
      <w:r>
        <w:t>Manusia kedua yang diciptakan Allah dan juga adalah perempuan pertama. Adam adalah suaminya. Dalam bahasa Ibrani nama Hawa berarti pemberi kehidupan. Allah membuat Hawa dari salah satu tulang rusuk Adam. Ia memiliki hubungan yang erat dan damai dengan Allah saat ia tinggal di Taman Eden. Ia bekerja bersama dengan Adam untuk merawat taman itu. Ia merupakan ibu dari Kain, Habel, dan Set. Ketika Adam dan Hawa tidak lagi menaati Allah, mereka harus meninggalkan Taman Eden.</w:t>
      </w:r>
      <w:r/>
      <w:r/>
      <w:r/>
    </w:p>
    <w:p>
      <w:pPr>
        <w:pStyle w:val="Heading2"/>
      </w:pPr>
      <w:r>
        <w:t>Henokh</w:t>
      </w:r>
      <w:r/>
    </w:p>
    <w:p>
      <w:r/>
      <w:r>
        <w:t>Anak dari Yared dalam garis keturunan Set dan ayah dari Metusalah. Ia setia kepada Allah. Ia tidak mati dan tidak dikuburkan seperti orang lain. Allah mengambilnya dari bumi.</w:t>
      </w:r>
      <w:r/>
      <w:r/>
      <w:r/>
    </w:p>
    <w:p>
      <w:pPr>
        <w:pStyle w:val="Heading2"/>
      </w:pPr>
      <w:r>
        <w:t>Herodes Agripa I</w:t>
      </w:r>
      <w:r/>
    </w:p>
    <w:p>
      <w:r/>
      <w:r>
        <w:t>Raja Herodes dalam Kisah Para Rasul pasal 12. Ia adalah cucu dari Herodes Agung. Ia juga keponakan dari Herodes Antipas. Ia adalah ayah dari Herodes Agripa II. Kedua putrinya yaitu Bernike dan Drusila.</w:t>
      </w:r>
      <w:r/>
      <w:r/>
      <w:r/>
    </w:p>
    <w:p>
      <w:pPr>
        <w:pStyle w:val="Heading2"/>
      </w:pPr>
      <w:r>
        <w:t>Herodes Agripa II</w:t>
      </w:r>
      <w:r/>
    </w:p>
    <w:p>
      <w:r/>
      <w:r>
        <w:t>Raja Agripa dalam Kisah Para Rasul pasal 25 dan 26. Ia adalah anak dari Herodes Agripa I. Diperkirakan bahwa saudara perempuannya Bernike tinggal bersamanya sebagai istrinya.</w:t>
      </w:r>
      <w:r/>
      <w:r/>
      <w:r/>
    </w:p>
    <w:p>
      <w:pPr>
        <w:pStyle w:val="Heading2"/>
      </w:pPr>
      <w:r>
        <w:t>Herodes Agung</w:t>
      </w:r>
      <w:r/>
    </w:p>
    <w:p>
      <w:r/>
      <w:r>
        <w:t xml:space="preserve">Raja Herodes dalam Matius 2 dan Lukas 1. Ia adalah penguasa yang ditunjuk oleh orang Romawi dengan gelar Raja Orang Yahudi. Ia memerintah sebagai raja sekitar tahun 36 SM hingga 4 SM. Ia memerintah atas Yudea dan semua tanah Israel. Ia berasal dari garis keturunan Esau tetapi dianggap sebagai orang Yahudi. Ia memerintahkan banyak pekerjaan pembangunan yang harus dilakukan. Ini termasuk kota Kaisarea dan bait suci di Yerusalem. Ia memerintahkan bait suci untuk dibuat lebih besar dan lebih megah daripada yang sebelumnya. </w:t>
      </w:r>
      <w:r/>
      <w:r/>
      <w:r/>
    </w:p>
    <w:p>
      <w:pPr>
        <w:pStyle w:val="Heading2"/>
      </w:pPr>
      <w:r>
        <w:t>Herodes Antipas</w:t>
      </w:r>
      <w:r/>
    </w:p>
    <w:p>
      <w:r/>
      <w:r>
        <w:t>Herodes dalam Matius pasal 14, Markus pasal 6, dan Lukas pasal 3, 9, dan 23. Ia adalah anak dari Herodes Agung. Ia memerintah di Galilea dan Perea pada zaman Yesus. Perea terletak di sebelah timur Sungai Yordan. Ia menikahi istri dari saudaranya Filipus. Namanya adalah Herodias. Herodes Antipas memerintahkan Yohanes Pembaptis untuk dihukum mati.</w:t>
      </w:r>
      <w:r/>
      <w:r/>
      <w:r/>
    </w:p>
    <w:p>
      <w:pPr>
        <w:pStyle w:val="Heading2"/>
      </w:pPr>
      <w:r>
        <w:t>Herodian</w:t>
      </w:r>
      <w:r/>
    </w:p>
    <w:p>
      <w:r/>
      <w:r>
        <w:t>Para pendukung penguasa dari garis keturunan Herodes Agung</w:t>
      </w:r>
      <w:r/>
      <w:r/>
      <w:r/>
    </w:p>
    <w:p>
      <w:pPr>
        <w:pStyle w:val="Heading2"/>
      </w:pPr>
      <w:r>
        <w:t>Hidup kudus</w:t>
      </w:r>
      <w:r/>
    </w:p>
    <w:p>
      <w:r/>
      <w:r>
        <w:t>Mengikuti teladan Yesus dari cara berpikir, berbicara, dan bertindak. Inilah cara orang percaya dapat menjadi kudus seperti Allah itu kudus. Ada banyak alasan mengapa Allah ingin umat-Nya menjalani hidup yang kudus. Salah satu alasannya yaitu karena Roh Kudus tinggal di antara mereka dan di dalam mereka. Alasan lainnya yaitu karena hidup kudus dapat membantu anggota keluarga Allah untuk memperlakukan orang lain dengan baik. Ini membantu mereka untuk selalu menunjukkan kepedulian dan kasih terhadap satu sama lain. Hidup kudus menunjukkan bahwa orang-orang percaya telah dibebaskan dari kuasa dosa dan kematian. Ini membantu mereka menyebarkan pesan mengenai Yesus di antara orang-orang yang tidak percaya. Roh Kudus memungkinkan orang percaya untuk hidup dengan cara yang kudus. Hidup kudus juga disebut kehidupan yang saleh.</w:t>
      </w:r>
      <w:r/>
      <w:r/>
      <w:r/>
    </w:p>
    <w:p>
      <w:pPr>
        <w:pStyle w:val="Heading2"/>
      </w:pPr>
      <w:r>
        <w:t>Hidup yang kekal</w:t>
      </w:r>
      <w:r/>
    </w:p>
    <w:p>
      <w:r/>
      <w:r>
        <w:t>Hidup yang tidak bisa dihancurkan oleh dosa atau kematian. Itu akan tetap selamanya. Yesus adalah manusia pertama yang memiliki hidup yang kekal. Itu adalah hidup yang Ia miliki ketika Allah membangkitkan-Nya dari kematian. Yesus memberikan hal itu kepada semua yang percaya kepada-Nya dan mengikuti-Nya. Mereka akan memiliki hidup yang kekal dalam ciptaan yang baru. Sebuah kehidupan dalam damai sejahtera dan hubungan yang erat dengan Allah.</w:t>
      </w:r>
      <w:r/>
      <w:r/>
      <w:r/>
    </w:p>
    <w:p>
      <w:pPr>
        <w:pStyle w:val="Heading2"/>
      </w:pPr>
      <w:r>
        <w:t>Hikmat</w:t>
      </w:r>
      <w:r/>
    </w:p>
    <w:p>
      <w:r/>
      <w:r>
        <w:t>Keterampilan, kemampuan, pengetahuan dan pemahaman tentang sesuatu. Hikmat dari Allah mencakup akal sehat dan kemampuan untuk membedakan yang benar dari yang salah. Hal ini termasuk mengetahui apa yang benar dan adil dan melakukannya. Ini termasuk mengambil tindakan yang diperlukan ketika dibutuhkan. Hal ini didasarkan pada rasa hormat kepada Allah. Hikmat adalah lawan dari kebodohan. Hikmat dari Allah adalah berkat rohani yang Allah berikan kepada umat-Nya. Kitab Amsal menggambarkan bagaimana hikmat adalah bagian dari Allah yang menciptakan dunia. 1 Korintus 1:30 menggambarkan Yesus sebagai hikmat Allah.</w:t>
      </w:r>
      <w:r/>
      <w:r/>
      <w:r/>
    </w:p>
    <w:p>
      <w:pPr>
        <w:pStyle w:val="Heading2"/>
      </w:pPr>
      <w:r>
        <w:t>Hizkia</w:t>
      </w:r>
      <w:r/>
    </w:p>
    <w:p>
      <w:r/>
      <w:r>
        <w:t>Anak dari Ahas dan Abia. Ia adalah ayah Manasye dan berasal dari suku Yehuda. Ia merupakan raja kedua belas dari kerajaan Yehuda bagian selatan. Saat ia menjadi raja, Allah melakukan mukjizat untuk menyelamatkan Yerusalem dari Asyur. Hizkia mengikuti Allah dengan setia dan memimpin umat untuk menyembah hanya kepada Allah.</w:t>
      </w:r>
      <w:r/>
      <w:r/>
      <w:r/>
    </w:p>
    <w:p>
      <w:pPr>
        <w:pStyle w:val="Heading2"/>
      </w:pPr>
      <w:r>
        <w:t>Hobab</w:t>
      </w:r>
      <w:r/>
    </w:p>
    <w:p>
      <w:r/>
      <w:r>
        <w:t>Saudara ipar Musa. Ia adalah anak dari Rehuel yang juga disebut Yitro. Hobab adalah saudara dari istri Musa yaitu Zipora. Ia adalah bagian dari kelompok orang Keni. Ia tinggal bersama bangsa Israel pada saat mereka melakukan perjalanan dari Gunung Sinai ke Kanaan. Ia memandu mereka di padang gurun.</w:t>
      </w:r>
      <w:r/>
      <w:r/>
      <w:r/>
    </w:p>
    <w:p>
      <w:pPr>
        <w:pStyle w:val="Heading2"/>
      </w:pPr>
      <w:r>
        <w:t>Hosea</w:t>
      </w:r>
      <w:r/>
    </w:p>
    <w:p>
      <w:r/>
      <w:r>
        <w:t>Seorang nabi di kerajaan Israel bagian utara. Ia bernubuat selama zaman Raja Yerobeam yang kedua sampai pada zaman kerajaan utara dihancurkan oleh Asyur. Nubuatan-nubuatannya dicatat dalam kitab Hosea.</w:t>
      </w:r>
      <w:r/>
      <w:r/>
      <w:r/>
    </w:p>
    <w:p>
      <w:pPr>
        <w:pStyle w:val="Heading2"/>
      </w:pPr>
      <w:r>
        <w:t>Hukum Kristus</w:t>
      </w:r>
      <w:r/>
    </w:p>
    <w:p>
      <w:r/>
      <w:r>
        <w:t>Sebuah cara untuk berbicara tentang mengikuti teladan Yesus mengenai cara hidup. Yesus memerintahkan murid-murid-Nya untuk mengasihi Allah dengan segenap hati, jiwa, kekuatan, dan akal budi mereka. Ia memerintahkan mereka untuk mengasihi sesama seperti diri mereka sendiri (Lukas 10:27). Saat Ia berada di bumi, Yesus menunjukkan kepada mereka bagaimana melakukan hal ini. Yesus mengasihi dan menaati Bapa-Nya. Ia mengorbankan diri-Nya demi kebaikan orang lain. Ia melepaskan hak-Nya untuk menyelamatkan dunia. Ia melayani orang lain untuk menunjukkan kepada mereka betapa besar kasih Allah bagi mereka.</w:t>
      </w:r>
      <w:r/>
      <w:r/>
      <w:r/>
    </w:p>
    <w:p>
      <w:pPr>
        <w:pStyle w:val="Heading2"/>
      </w:pPr>
      <w:r>
        <w:t>Hukum Musa</w:t>
      </w:r>
      <w:r/>
    </w:p>
    <w:p>
      <w:r/>
      <w:r>
        <w:t>Ada dua makna untuk Hukum Musa. Makna pertama adalah instruksi Allah untuk bangsa Israel tentang bagaimana menjalani hidup mereka. Ini juga disebut hukum. Hukum ini mencakup Sepuluh Perintah Allah. Allah memberikan instruksi ini melalui Musa. Beberapa hukum adalah tentang bagaimana menyembah Allah dengan cara yang benar. Hukum-hukum lainnya adalah tentang bagaimana orang Israel harus memperlakukan satu sama lain. Hukum-hukum lainnya mengatur bagaimana orang Israel harus hidup bersama dalam komunitas dan sebagai sebuah bangsa. Makna kedua dari Hukum Musa adalah lima kitab pertama dalam Perjanjian Lama. Di situlah semua hukum dicatat. Kitab-kitab ini juga disebut Taurat dan Pentateukh. Dalam bahasa Ibrani, Taurat berarti hukum. Dalam bahasa Yunani, Pentateukh berarti lima gulungan kitab. (</w:t>
      </w:r>
      <w:r>
        <w:t>Sepuluh perintah Allah</w:t>
      </w:r>
      <w:r>
        <w:t xml:space="preserve">, </w:t>
      </w:r>
      <w:r>
        <w:t>Hukum Yahudi</w:t>
      </w:r>
      <w:r>
        <w:t>)</w:t>
      </w:r>
      <w:r/>
      <w:r/>
      <w:r/>
    </w:p>
    <w:p>
      <w:pPr>
        <w:pStyle w:val="Heading2"/>
      </w:pPr>
      <w:r>
        <w:t>Hukum Yahudi</w:t>
      </w:r>
      <w:r/>
    </w:p>
    <w:p>
      <w:r/>
      <w:r>
        <w:t>Cara hidup orang Yahudi didasarkan pada hukum Yahudi. Banyak dari hukum-hukum ini berasal dari Hukum Musa. Para pemimpin agama Yahudi juga menambahkan hukum dan aturan pada hukum-hukum mereka yang sebelumnya. Beberapa dari hukum dan aturan tambahan ini membantu orang untuk menaati Hukum Musa. Yang lainnya membuat hidup menjadi sangat sulit bagi orang Yahudi. Beberapa pemimpin agama menggunakan hukum untuk mengendalikan apa yang dilakukan orang-orang. Mereka juga menggunakannya untuk membuat diri mereka terlihat lebih baik. Mereka melakukan ini untuk memperlihatkan bahwa Allah lebih mengutamakan mereka dibandingkan orang lain. (</w:t>
      </w:r>
      <w:r>
        <w:t>Kesepuluh Firman</w:t>
      </w:r>
      <w:r>
        <w:t xml:space="preserve">, </w:t>
      </w:r>
      <w:r>
        <w:t>Hukum Musa</w:t>
      </w:r>
      <w:r>
        <w:t>)</w:t>
      </w:r>
      <w:r/>
      <w:r/>
      <w:r/>
    </w:p>
    <w:p>
      <w:pPr>
        <w:pStyle w:val="Heading2"/>
      </w:pPr>
      <w:r>
        <w:t>Hukum-hukum dalam Imamat</w:t>
      </w:r>
      <w:r/>
    </w:p>
    <w:p>
      <w:r/>
      <w:r>
        <w:t>Allah memberikan hukum kepada Musa dan Harun tentang bagaimana orang Israel harus hidup bersama. Banyak di antaranya merupakan aturan umum tentang hal-hal yang mungkin terjadi pada masa itu. Hukum-hukum tersebut membantu umat belajar tentang siapa Allah. Hukum-hukum tersebut membantu mereka untuk membuat keputusan yang bijaksana tentang hal-hal sehari-hari. Umat Allah harus membuat semua keputusan mereka berdasarkan siapa Allah itu.</w:t>
      </w:r>
      <w:r/>
      <w:r/>
      <w:r/>
    </w:p>
    <w:p>
      <w:pPr>
        <w:pStyle w:val="Heading2"/>
      </w:pPr>
      <w:r>
        <w:t>Iblis</w:t>
      </w:r>
      <w:r/>
    </w:p>
    <w:p>
      <w:r/>
      <w:r>
        <w:t>Pemimpin dari seluruh roh-roh jahat. Iblis pernah melayani Allah di surga. Tetapi ia berhenti menyembah Allah dan mulai menentang apa yang diinginkan Allah. Ia tidak bisa lagi berada di hadirat Allah di surga. Alkitab menggambarkan ini seperti bintang atau petir yang jatuh dari surga. Dalam Alkitab iblis juga terkadang disebut Setan. Dalam bahasa Ibrani kata setan berarti seseorang yang membawa tuduhan terhadap orang lain. Iblis juga disebut penguasa dunia ini dan penguasa roh-roh jahat. Ia berdusta dan menuduh umat Allah melakukan kesalahan. Ia mencoba membuat mereka menjadi tidak setia kepada Allah. Iblis memiliki kuasa untuk melakukan hal-hal jahat di dunia. Kekuatan dan kekuasaan Allah lebih besar dari kuasa iblis. Di taman Eden, iblis menampakkan diri kepada Hawa dalam wujud ular. Dalam kitab Wahyu, Yohanes menggambarkan iblis sebagai seekor naga. (</w:t>
      </w:r>
      <w:r>
        <w:t>Roh-roh jahat</w:t>
      </w:r>
      <w:r>
        <w:t>)</w:t>
      </w:r>
    </w:p>
    <w:p>
      <w:r/>
      <w:r/>
      <w:r/>
      <w:r/>
    </w:p>
    <w:p>
      <w:pPr>
        <w:pStyle w:val="Heading2"/>
      </w:pPr>
      <w:r>
        <w:t>Ibrani</w:t>
      </w:r>
      <w:r/>
    </w:p>
    <w:p>
      <w:r/>
      <w:r>
        <w:t>Sebuah nama untuk orang-orang dari garis keturunan Abraham. Itu seringkali digunakan sebagai kata lain untuk orang Yahudi. Bahasa dari orang Ibrani disebut Ibrani. Sebagian besar Perjanjian Lama ditulis dalam bahasa Ibrani. (</w:t>
      </w:r>
      <w:r>
        <w:t>Garis keturunan</w:t>
      </w:r>
      <w:r>
        <w:t xml:space="preserve"> dan </w:t>
      </w:r>
      <w:r>
        <w:t>Orang Yahudi</w:t>
      </w:r>
      <w:r>
        <w:t>)</w:t>
      </w:r>
      <w:r/>
      <w:r/>
      <w:r/>
    </w:p>
    <w:p>
      <w:pPr>
        <w:pStyle w:val="Heading2"/>
      </w:pPr>
      <w:r>
        <w:t>Ikonium</w:t>
      </w:r>
      <w:r/>
    </w:p>
    <w:p>
      <w:r/>
      <w:r>
        <w:t>Sebuah kota di wilayah Romawi Galatia di Asia Kecil. Paulus mengunjungi tempat itu dalam tiga perjalanannya untuk memberitakan kabar baik mengenai Yesus. Diperkirakan bahwa surat Paulus kepada jemaat di Galatia telah dibacakan di gereja di sana.</w:t>
      </w:r>
      <w:r/>
      <w:r/>
      <w:r/>
    </w:p>
    <w:p>
      <w:pPr>
        <w:pStyle w:val="Heading2"/>
      </w:pPr>
      <w:r>
        <w:t>Imam</w:t>
      </w:r>
      <w:r/>
    </w:p>
    <w:p>
      <w:r/>
      <w:r>
        <w:t>Seseorang yang pekerjaannya membantu orang beribadah. Dalam perjanjian di Gunung Sinai, Allah memberikan instruksi tentang para imam. Mereka harus membantu umat menyembah-Nya dan mengajarkan hukum-hukum Allah kepada mereka. Mereka adalah orang-orang dari garis keturunan Harun dan hanya melayani Allah yang benar (Orang Lewi, Harun ). Mereka melayani Dia di kemah suci dan kemudian di bait suci. Mereka mempersembahkan korban bagi umat kepada Allah. Mereka mengikuti hukum-hukum khusus untuk menjadi bersih dan murni. Hal ini memungkinkan mereka untuk menyentuh benda-benda suci. Hal ini juga memungkinkan mereka untuk dekat dengan Allah di dalam kemah suci atau bait suci. Orang-orang yang bukan imam tidak diizinkan untuk melakukan hal-hal tersebut. Allah juga mengatakan bahwa semua orang Israel adalah imam. Ini tidak berarti bahwa mereka semua melayani Dia di kemah suci atau bait suci. Ini berarti bahwa setiap orang Israel dapat mengenal Allah secara dekat. Setiap orang Israel dapat melayani dan menyembah Dia.</w:t>
      </w:r>
      <w:r/>
      <w:r/>
      <w:r/>
    </w:p>
    <w:p>
      <w:pPr>
        <w:pStyle w:val="Heading2"/>
      </w:pPr>
      <w:r>
        <w:t>Imam besar</w:t>
      </w:r>
      <w:r/>
    </w:p>
    <w:p>
      <w:r/>
      <w:r>
        <w:t>Pemimpin agama dengan kekuasaan tertinggi di Israel. Imam besar haruslah seorang laki-laki dari suku Lewi. Ia harus berasal dari garis keturunan Harun. Imam besar harus mengajarkan orang-orang seperti yang Musa lakukan. Ia memiliki tugas yang istimewa di kemah suci Allah dan kemudian di bait suci. Hanya imam besar yang diizinkan untuk masuk ke dalam Ruang Mahakudus. Ia memberitahukan kepada orang-orang mengenai apa yang Allah ingin mereka lakukan. Ia juga melakukan pengorbanan agar dosa Israel diampuni.</w:t>
      </w:r>
      <w:r/>
      <w:r/>
      <w:r/>
    </w:p>
    <w:p>
      <w:pPr>
        <w:pStyle w:val="Heading2"/>
      </w:pPr>
      <w:r>
        <w:t>Iman</w:t>
      </w:r>
      <w:r/>
    </w:p>
    <w:p>
      <w:r/>
      <w:r>
        <w:t>Ada beberapa arti dari kata iman dalam Alkitab. Arti yang pertama adalah hal-hal yang dipercayai orang mengenai Allah. Allah ingin semua orang percaya pada apa yang benar tentang-Nya. Ini adalah hal-hal yang telah Allah tunjukkan mengenai diri-Nya dan cara Ia bertindak. Dalam Perjanjian Baru, hal-hal ini termasuk pesan dari kabar baik mengenai Yesus. Arti yang kedua dari iman adalah kepercayaan itu sendiri. Ini adalah kepercayaan yang dimiliki orang-orang terhadap Allah. Kepercayaan ini didasarkan pada harapan mereka mengenai cara Allah menepati janji-Nya. Seberapa kuat iman seseorang menunjukkan seberapa besar kepercayaan mereka terhadap Allah. Iman mereka bertumbuh seiring dengan bertambahnya pengenalan mereka akan Allah. Arti yang ketiga dari iman adalah bagaimana orang hidup berdasarkan apa yang mereka percayai. Umat Allah harus mengikuti cara-cara Allah bagi kehidupan. Yesus menunjukkan kepada orang-orang bagaimana melakukan hal ini. Iman kepada Yesus termasuk mengikuti teladan hidup-Nya.</w:t>
      </w:r>
      <w:r/>
      <w:r/>
      <w:r/>
    </w:p>
    <w:p>
      <w:pPr>
        <w:pStyle w:val="Heading2"/>
      </w:pPr>
      <w:r>
        <w:t>Imanuel</w:t>
      </w:r>
      <w:r/>
    </w:p>
    <w:p>
      <w:r/>
      <w:r>
        <w:t>Sebuah nama dalam bahasa Ibrani yang berarti Allah beserta kita. Pada zaman Raja Ahas, Yesaya bernubuat tentang seorang anak laki-laki bernama Imanuel. Ia akan menjadi tanda bahwa Allah bersama kerajaan bagian selatan. Anak ini merupakan tanda bahwa kerajaan bagian selatan akan diselamatkan. Mereka akan diselamatkan dari tentara musuh yang menyerang mereka. Nubuatan Yesaya juga memiliki arti untuk masa depan. Matius menulis tentang hal ini dalam Injilnya. Melalui Yesus, Allah ada bersama umat-Nya dalam tubuh manusia. Yesus adalah Imanuel yang menyelamatkan umat Allah dari musuh yang adalah dosa dan kematian.</w:t>
      </w:r>
      <w:r/>
      <w:r/>
      <w:r/>
    </w:p>
    <w:p>
      <w:pPr>
        <w:pStyle w:val="Heading2"/>
      </w:pPr>
      <w:r>
        <w:t>Injil</w:t>
      </w:r>
      <w:r/>
    </w:p>
    <w:p>
      <w:r/>
      <w:r>
        <w:t>Sebuah kata dari bahasa Yunani yang berarti kabar baik. Ini juga merupakan nama untuk kitab-kitab dalam Alkitab tentang kehidupan dan pekerjaan Yesus Kristus. Empat injil dalam Perjanjian Baru yaitu Matius, Markus, Lukas, dan Yohanes. Injil-injil menyampaikan kabar baik mengenai Yesus. Para penulisnya mendasarkan Injil pada catatan-catatan dan kisah-kisah dari para saksi. Para saksi telah hidup dengan Yesus dan bekerja bersama-Nya. (</w:t>
      </w:r>
      <w:r>
        <w:t>Kabar baik</w:t>
      </w:r>
      <w:r>
        <w:t>)</w:t>
      </w:r>
      <w:r/>
      <w:r/>
      <w:r/>
    </w:p>
    <w:p>
      <w:pPr>
        <w:pStyle w:val="Heading2"/>
      </w:pPr>
      <w:r>
        <w:t>Injil kemakmuran</w:t>
      </w:r>
      <w:r/>
    </w:p>
    <w:p>
      <w:r/>
      <w:r>
        <w:t>Sebuah ajaran yang bertentangan dengan kabar baik tentang Yesus. Ajaran ini mengajarkan bahwa Allah menyelamatkan manusia dari semua masalah dan penderitaan di bumi. Ajaran ini mengajarkan bahwa Allah memberikan kekayaan kepada semua orang yang percaya kepada Yesus dan beriman kepada-Nya. Ajaran ini mengajarkan bahwa mereka akan selalu memiliki lebih dari yang mereka butuhkan. Ajaran ini Ini juga mengajarkan bahwa mereka akan selalu memiliki tubuh yang sehat. Ajaran ini mengajarkan bahwa mereka akan memiliki semua hal ini selama mereka hidup di dunia. Kabar baik tentang Yesus yang benar tidak mengajarkan hal-hal ini. Yang benar adalah bahwa Yesus menyelamatkan manusia dari kuasa dosa, maut dan kejahatan. Keselamatan ini dimulai ketika manusia masih hidup di bumi. Keselamatan ini akan menjadi sempurna ketika Yesus datang kembali dan memerintah sebagai Raja di dalam ciptaan yang baru. Yesus adalah teladan bagi para pengikut-Nya tentang bagaimana cara hidup. Teladan-Nya mengajarkan orang-orang percaya bagaimana melayani orang lain dan bagaimana menghadapi penderitaan.</w:t>
      </w:r>
      <w:r/>
      <w:r/>
      <w:r/>
    </w:p>
    <w:p>
      <w:pPr>
        <w:pStyle w:val="Heading2"/>
      </w:pPr>
      <w:r>
        <w:t>Ishak</w:t>
      </w:r>
      <w:r/>
    </w:p>
    <w:p>
      <w:r/>
      <w:r>
        <w:t>Anak yang dijanjikan Allah kepada Abraham bahwa dia akan memiliki anak dengan istrinya Sarai. Ishak menikahi Ribka dan menjadi ayah dari Yakub dan Esau. Dalam bahasa Ibrani, Ishak berarti dia tertawa. Allah melanjutkan perjanjian-Nya dengan Abraham melalui Ishak.</w:t>
      </w:r>
      <w:r/>
      <w:r/>
      <w:r/>
    </w:p>
    <w:p>
      <w:pPr>
        <w:pStyle w:val="Heading2"/>
      </w:pPr>
      <w:r>
        <w:t>Ismael</w:t>
      </w:r>
      <w:r/>
    </w:p>
    <w:p>
      <w:r/>
      <w:r>
        <w:t>Anak yang dimiliki Abraham bersama budak Sarai yaitu Hagar. Ismael bukanlah anak yang dijanjikan Allah untuk diberikan kepada Abraham. Tetapi Allah memelihara Ismael dan dia juga menjadi ayah dari 12 suku.</w:t>
      </w:r>
      <w:r/>
      <w:r/>
      <w:r/>
    </w:p>
    <w:p>
      <w:pPr>
        <w:pStyle w:val="Heading2"/>
      </w:pPr>
      <w:r>
        <w:t>Israel</w:t>
      </w:r>
      <w:r/>
    </w:p>
    <w:p>
      <w:r/>
      <w:r>
        <w:t>Nama yang diberikan Allah kepada Yakub. Dalam bahasa Ibrani Israel berarti seseorang yang berjuang atau bergumul dengan Allah. Semua orang dari garis keturunan Yakub disebut orang Israel. Mereka dikenal sebagai bangsa Israel. Allah membuat perjanjian di Gunung Sinai dengan mereka (</w:t>
      </w:r>
      <w:r>
        <w:t>perjanjian Gunung Sinai</w:t>
      </w:r>
      <w:r>
        <w:t>). Ia memilih mereka untuk menunjukkan kepada semua kelompok orang lain siapa diri-Nya. Israel juga merupakan nama dari tanah dimana garis keturunan Yakub tinggal setelah peristiwa keluaran. Setelah Raja Salomo meninggal, kerajaan utara disebut Israel.</w:t>
      </w:r>
      <w:r/>
      <w:r/>
      <w:r/>
    </w:p>
    <w:p>
      <w:pPr>
        <w:pStyle w:val="Heading2"/>
      </w:pPr>
      <w:r>
        <w:t>Istirahat</w:t>
      </w:r>
      <w:r/>
    </w:p>
    <w:p>
      <w:r/>
      <w:r>
        <w:t>Di dalam Alkitab ada banyak arti untuk kata istirahat. Makna pertama dibicarakan dalam Kitab Kejadian pasal 2. Setelah Allah menyelesaikan pekerjaan-Nya menciptakan dunia, Dia beristirahat. Ada kedamaian antara Allah dan apa yang Dia ciptakan. Segala sesuatu yang ada memiliki apa yang dibutuhkan untuk hidup seperti yang Allah inginkan. Makna lain dibicarakan dalam Sepuluh Perintah Allah. Itu adalah peristirahatan hari Sabat. Pada hari ketujuh dalam seminggu, orang Israel harus beristirahat dan bukannya bekerja. Makna lainnya dibicarakan dalam Mazmur 95. Ini adalah peristirahatan yang dimiliki orang Israel setelah mereka dibebaskan dari perbudakan. Allah membawa mereka ke tanah yang dijanjikan-Nya untuk diberikan kepada mereka. Makna lengkapnya dibicarakan dalam Ibrani pasal 3 dan 4. Yesus membawa kelegaan sejati bagi mereka yang percaya kepada-Nya. Mereka mulai menikmati kelegaan Yesus ketika mereka mulai mengikuti-Nya. Mereka akan menikmatinya sepenuhnya ketika Dia memerintah sepenuhnya sebagai Raja.</w:t>
      </w:r>
      <w:r/>
      <w:r/>
      <w:r/>
    </w:p>
    <w:p>
      <w:pPr>
        <w:pStyle w:val="Heading2"/>
      </w:pPr>
      <w:r>
        <w:t>Istri-istri</w:t>
      </w:r>
      <w:r/>
    </w:p>
    <w:p>
      <w:r/>
      <w:r>
        <w:t>Pada masa dan tempat di Perjanjian Lama, banyak pria memiliki lebih dari satu istri. Banyak kisah dalam Alkitab yang menunjukkan masalah yang ditimbulkan oleh hal ini bagi keluarga. Hal ini menyebabkan masalah dalam keluarga Yakub. Hal ini juga menyebabkan masalah bagi para pemimpin dan raja seperti Salomo. Seiring berjalannya waktu, bangsa Israel memahami bahwa seorang pria hanya boleh memiliki satu istri. Ini adalah praktik yang dilakukan oleh para pengikut Yesus dalam Perjanjian Baru. (Pernikahan)</w:t>
      </w:r>
      <w:r/>
      <w:r/>
      <w:r/>
    </w:p>
    <w:p>
      <w:pPr>
        <w:pStyle w:val="Heading2"/>
      </w:pPr>
      <w:r>
        <w:t>Izebel</w:t>
      </w:r>
      <w:r/>
    </w:p>
    <w:p>
      <w:r/>
      <w:r>
        <w:t xml:space="preserve">Anak perempuan dari raja Sidon. Ia menikahi Ahab dan memerintah sebagai ratu kerajaan utara Israel. Ia bukan orang Israel. Ia melakukan banyak hal yang jahat. Ia membunuh banyak nabi Allah tetapi mendukung banyak nabi Baal (1 Raja-raja </w:t>
      </w:r>
      <w:r>
        <w:t>16:29–21:29</w:t>
      </w:r>
      <w:r>
        <w:t>). Izebel juga merupakan nama yang diberikan kepada nabi palsu di gereja di Tiatira (Wahyu 2:20). Orang ini memimpin banyak orang percaya untuk berbuat dosa. Mereka mengakui memiliki pengetahuan yang istimewa mengenai iblis. Mungkin ada seorang perempuan yang bernama Izebel yang melakukan hal-hal ini. Atau Yesus mungkin menggunakan nama itu untuk menunjukkan bagaimana orang ini sama seperti dengan Ratu Izebel. Nabi palsu ini memimpin orang-orang untuk menyembah berhala-berhala.</w:t>
      </w:r>
      <w:r/>
      <w:r/>
      <w:r/>
    </w:p>
    <w:p>
      <w:pPr>
        <w:pStyle w:val="Heading2"/>
      </w:pPr>
      <w:r>
        <w:t>Jalan Yesus</w:t>
      </w:r>
      <w:r/>
    </w:p>
    <w:p>
      <w:r/>
      <w:r>
        <w:t>Sebuah nama untuk praktik mengikut Yesus. Nama ini digunakan dalam Kisah Para Rasul untuk menggambarkan bagaimana komunitas orang percaya hidup.</w:t>
      </w:r>
      <w:r/>
      <w:r/>
      <w:r/>
    </w:p>
    <w:p>
      <w:pPr>
        <w:pStyle w:val="Heading2"/>
      </w:pPr>
      <w:r>
        <w:t>Jurang maut</w:t>
      </w:r>
      <w:r/>
    </w:p>
    <w:p>
      <w:r/>
      <w:r>
        <w:t>Sebuah cara untuk membahas tentang sebuah tempat yang penuh dengan roh-roh jahat. Dalam injil Lukas, Yesus memiliki kuasa untuk mengirim roh-roh jahat ke dalam jurang maut (Lukas 8:31). Dalam sebuah penglihatan yang dicatat dalam kitab Wahyu, Yohanes melihat tempat itu sebagai jurang tanpa dasar. Tempat itu dikuasai oleh roh jahat yang disebut Si Pembinasa. Roh-roh jahat dapat keluar dari tempat itu hanya jika Allah mengizinkan mereka untuk keluar. (</w:t>
      </w:r>
      <w:r>
        <w:t>Roh-roh jahat</w:t>
      </w:r>
      <w:r>
        <w:t>)</w:t>
      </w:r>
      <w:r/>
      <w:r/>
      <w:r/>
    </w:p>
    <w:p>
      <w:pPr>
        <w:pStyle w:val="Heading2"/>
      </w:pPr>
      <w:r>
        <w:t>Juruselamat</w:t>
      </w:r>
      <w:r/>
    </w:p>
    <w:p>
      <w:r/>
      <w:r>
        <w:t>Allah menyelamatkan bangsa Israel dari perbudakan di Mesir. Dia menyelamatkan mereka dari musuh-musuh mereka berkali-kali di sepanjang Perjanjian Lama. Dia adalah satu-satunya yang cukup berkuasa untuk menyelamatkan mereka. Dengan cara-cara ini, Dia menunjukkan diri-Nya sebagai satu-satunya Juruselamat mereka. Dia juga berjanji untuk mengirimkan Juruselamat yang akan hidup di antara mereka. Dia adalah Yesus sang Mesias. Yesus menyelamatkan mereka yang percaya kepada-Nya dan mengikuti-Nya. Dia menyelamatkan mereka dari kuasa dosa, maut dan kejahatan.</w:t>
      </w:r>
      <w:r/>
      <w:r/>
      <w:r/>
    </w:p>
    <w:p>
      <w:pPr>
        <w:pStyle w:val="Heading2"/>
      </w:pPr>
      <w:r>
        <w:t>Kabar baik</w:t>
      </w:r>
      <w:r/>
    </w:p>
    <w:p>
      <w:r/>
      <w:r>
        <w:t>Pesan mengenai Yesus. Dalam bahasa Yunani seluruh pesan disebut dengan injil. (</w:t>
      </w:r>
      <w:r>
        <w:t>Injil</w:t>
      </w:r>
      <w:r>
        <w:t>) Ini adalah pesan bahwa Allah menyelamatkan orang-orang dari kuasa dosa dan kematian. Ini berarti bahwa orang-orang dapat sepenuhnya menyembah Pencipta mereka. Mereka dapat hidup dalam damai dengan-Nya dan dengan yang lainnya. Ini dapat terjadi karena Yesus memberikan hidup-Nya untuk menyelamatkan semua manusia. Ia mati sebagai pengorbanan untuk membebaskan orang-orang dari perbudakan yang jahat. Kemudian Allah membangkitkan Yesus dari kematian. Yesus adalah Mesias Yahudi yang telah dijanjikan Allah untuk diutus. Ia membawa kehidupan Allah yang kekal dan kuasa kebangkitan kepada semua yang percaya kepada-Nya.</w:t>
      </w:r>
      <w:r/>
      <w:r/>
      <w:r/>
    </w:p>
    <w:p>
      <w:pPr>
        <w:pStyle w:val="Heading2"/>
      </w:pPr>
      <w:r>
        <w:t>Kadesh-Barnea</w:t>
      </w:r>
      <w:r/>
    </w:p>
    <w:p>
      <w:r/>
      <w:r>
        <w:t>Sebuah daerah di sebelah barat daya Laut Mati di Gurun Zin. Bangsa Israel berkemah di sana dalam perjalanan mereka dari Mesir ke Kanaan. Dari sana, orang Israel menolak untuk memasuki Kanaan. Kadesh adalah tempat dimana Miryam wafat. Tempat ini juga merupakan tempat di mana Musa tidak menaati Allah dengan memukul batu untuk mendapatkan air.</w:t>
      </w:r>
      <w:r/>
      <w:r/>
      <w:r/>
    </w:p>
    <w:p>
      <w:pPr>
        <w:pStyle w:val="Heading2"/>
      </w:pPr>
      <w:r>
        <w:t>Kain</w:t>
      </w:r>
      <w:r/>
    </w:p>
    <w:p>
      <w:r/>
      <w:r>
        <w:t>Anak sulung dari Adam dan Hawa. Ia adalah seorang petani. Ia mempersembahkan korban yang tidak berkenan di hadapan Allah. Ia membunuh saudaranya Habel. Tanah tempat ia membunuh Habel menjadi saksi atas perbuatannya. Allah membawa keadilan dengan menghukum Kain. Dia tidak dapat lagi tinggal di satu tempat saja atau menjadi petani. Allah melindungi Kain agar tidak dibunuh oleh orang lain.</w:t>
      </w:r>
      <w:r/>
      <w:r/>
      <w:r/>
    </w:p>
    <w:p>
      <w:pPr>
        <w:pStyle w:val="Heading2"/>
      </w:pPr>
      <w:r>
        <w:t>Kaisar</w:t>
      </w:r>
      <w:r/>
    </w:p>
    <w:p>
      <w:r/>
      <w:r>
        <w:t>Gelar untuk penguasa dengan kekuasaan tertinggi di wilayah yang dikendalikan oleh pemerintahan Romawi. Julius Caesar merupakan orang pertama yang menggunakan nama ini. Para penguasa berikutnya juga menggunakannya. Para Kaisar setelah Julius merupakan kaisar dari Roma. Hampir semua Kaisar memperlakukan orang-orang yang mereka kuasai dengan sangat buruk. Caesar Augustus adalah kaisar ketika Yesus lahir. Orang Romawi menyembah kaisar sebagai tuan dan sebagai anak dewa. Mereka yang menolak untuk menyembah kaisar diperlakukan dengan buruk. Mereka tidak diizinkan untuk membeli dan menjual di pasar. Pernyataan bahwa Yesus adalah Tuhan dan Anak Allah menantang kekuasaan dari para penguasa Roma.</w:t>
      </w:r>
      <w:r/>
      <w:r/>
      <w:r/>
    </w:p>
    <w:p>
      <w:pPr>
        <w:pStyle w:val="Heading2"/>
      </w:pPr>
      <w:r>
        <w:t>Kaisarea</w:t>
      </w:r>
      <w:r/>
    </w:p>
    <w:p>
      <w:r/>
      <w:r>
        <w:t>Ibu kota dari wilayah Romawi Yudea di Israel. Kota itu terletak di pantai Laut Mediterania / Laut Tengah. Herodes Agung yang membangun kota itu.</w:t>
      </w:r>
      <w:r/>
      <w:r/>
      <w:r/>
    </w:p>
    <w:p>
      <w:pPr>
        <w:pStyle w:val="Heading2"/>
      </w:pPr>
      <w:r>
        <w:t>Kaleb</w:t>
      </w:r>
      <w:r/>
    </w:p>
    <w:p>
      <w:r/>
      <w:r>
        <w:t>Seorang laki-laki yang terlahir sebagai budak di Mesir yang memasuki tanah Kanaan bersama-sama dengan bangsa Israel. Ia tidak berasal dari garis keturunan Yakub. Ia merupakan pengintai dari suku Yehuda yang menjelajahi tanah Kanaan. Ia membawa kabar yang baik. Kaleb taat sepenuhnya kepada Allah.</w:t>
      </w:r>
      <w:r/>
      <w:r/>
      <w:r/>
    </w:p>
    <w:p>
      <w:pPr>
        <w:pStyle w:val="Heading2"/>
      </w:pPr>
      <w:r>
        <w:t>Kana</w:t>
      </w:r>
      <w:r/>
    </w:p>
    <w:p>
      <w:r/>
      <w:r>
        <w:t>Sebuah kota di Galilea. Dua dari tujuh tanda dalam injil Yohanes terjadi disana. Muridnya yang bernama Natanael berasal dari Kana.</w:t>
      </w:r>
    </w:p>
    <w:p>
      <w:r/>
      <w:r/>
      <w:r/>
      <w:r/>
    </w:p>
    <w:p>
      <w:pPr>
        <w:pStyle w:val="Heading2"/>
      </w:pPr>
      <w:r>
        <w:t>Kanaan</w:t>
      </w:r>
      <w:r/>
    </w:p>
    <w:p>
      <w:r/>
      <w:r>
        <w:t>Sebuah wilayah daratan antara Laut Tengah/Laut mediterania dan Sungai Yordan. Di sebelah selatan hampir mencapai Padang Gurun Sinai. Di sebelah utara mencapai Sungai Efrat. Kelompok-kelompok orang yang tinggal di sana sebelum bangsa Israel disebut orang Kanaan. Banyak dari kelompok-kelompok ini berasal dari garis keturunan Ham Kanaan. Ini termasuk orang Het, Yebus, Hewi, dan Amori. Beberapa orang Kanaan mengakui bahwa Allah adalah Allah yang benar. Beberapa dari mereka menolong umat Allah dan menjadi bagian dari mereka. Yang lainnya menolak untuk menyembah hanya kepada Allah. Mereka merupakan musuh dari orang Israel dan Allah membawa penghakiman terhadap mereka. Kanaan adalah daerah yang sekarang disebut dengan Israel, Palestina, Libanon, dan sebagian dari Siria. Allah menjanjikan wilayah ini kepada garis keturunan Abraham. Suku-suku Israel tinggal di sana setelah dibebaskan dari perbudakan di Mesir.</w:t>
      </w:r>
      <w:r/>
      <w:r/>
      <w:r/>
    </w:p>
    <w:p>
      <w:pPr>
        <w:pStyle w:val="Heading2"/>
      </w:pPr>
      <w:r>
        <w:t>Kapernaum</w:t>
      </w:r>
      <w:r/>
    </w:p>
    <w:p>
      <w:r/>
      <w:r>
        <w:t>Sebuah kota di pesisir barat laut dari Danau Galilea. Yesus tinggal di Kapernaum untuk beberapa waktu dan melakukan banyak mukjizat di sana. Di Kapernaum Yesus mengundang Petrus, Andreas, Yakobus, Yohanes, dan Matius untuk menjadi murid-murid-Nya.</w:t>
      </w:r>
      <w:r/>
      <w:r/>
      <w:r/>
    </w:p>
    <w:p>
      <w:pPr>
        <w:pStyle w:val="Heading2"/>
      </w:pPr>
      <w:r>
        <w:t>Karunia-karunia Roh</w:t>
      </w:r>
      <w:r/>
    </w:p>
    <w:p>
      <w:r/>
      <w:r>
        <w:t>Roh Kudus memberikan orang-orang kemampuan untuk melakukan berbagai hal tertentu dengan baik. Karunia ini bukanlah sesuatu yang dapat dipegang oleh seseorang dengan tangan mereka. Ini adalah karunia rohani. Beberapa dari karunia ini seperti mengajar, merawat orang lain, dan menyembuhkan mereka yang sakit. Para pengikut Yesus menggunakan karunia-karunia mereka untuk menyemangati dan menguatkan gereja.</w:t>
      </w:r>
      <w:r/>
      <w:r/>
      <w:r/>
    </w:p>
    <w:p>
      <w:pPr>
        <w:pStyle w:val="Heading2"/>
      </w:pPr>
      <w:r>
        <w:t>Kebangkitan</w:t>
      </w:r>
      <w:r/>
    </w:p>
    <w:p>
      <w:r/>
      <w:r>
        <w:t>Bangkit dari kematian untuk hidup kembali. Orang-orang Yahudi tidak setuju tentang apakah akan ada kebangkitan setelah orang meninggal. Yesus menghidupkan kembali beberapa orang setelah mereka mati. Namun, orang-orang itu tidak hidup untuk selamanya. Mereka mati lagi di kemudian hari. Bukan itu yang terjadi pada Yesus. Dalam kebangkitan Yesus, Allah membangkitkan Dia dari kematian untuk hidup selamanya. Dia tidak pernah mati lagi. Suatu hari nanti, Allah akan menghidupkan kembali semua orang yang telah meninggal.</w:t>
      </w:r>
      <w:r/>
      <w:r/>
      <w:r/>
    </w:p>
    <w:p>
      <w:pPr>
        <w:pStyle w:val="Heading2"/>
      </w:pPr>
      <w:r>
        <w:t>Kedatangan Yesus kembali</w:t>
      </w:r>
      <w:r/>
    </w:p>
    <w:p>
      <w:r/>
      <w:r>
        <w:t>Ketika Yesus datang kembali ke bumi untuk memerintah sepenuhnya sebagai Raja. Setelah Ia dibangkitkan dari kematian, Ia kembali memerintah bersama Bapa di surga. Ketika Ia kembali, semua orang akan mengakui bahwa Ia adalah Tuhan dan Raja. Yesus akan menghentikan semua kejahatan di bumi. Ia akan membawa surga dan bumi menjadi satu dalam kerajaan Allah.</w:t>
      </w:r>
      <w:r/>
      <w:r/>
      <w:r/>
    </w:p>
    <w:p>
      <w:pPr>
        <w:pStyle w:val="Heading2"/>
      </w:pPr>
      <w:r>
        <w:t>Kegelapan</w:t>
      </w:r>
      <w:r/>
    </w:p>
    <w:p>
      <w:r/>
      <w:r>
        <w:t>Di seluruh Alkitab terdapat dua arti dari kata kegelapan. Arti yang pertama adalah ketika matahari terbenam dan di luar menjadi gelap. Arti yang kedua adalah sebuah tanda dari hal-hal yang menentang Allah. Kegelapan ini menyebabkan kebingungan dan masalah. Kegelapan ingin menghancurkan apa yang telah diciptakan Allah. Kejahatan dan roh-roh jahat disebut sebagai kerajaan kegelapan. (</w:t>
      </w:r>
      <w:r>
        <w:t>Roh-roh jahat</w:t>
      </w:r>
      <w:r>
        <w:t xml:space="preserve">) </w:t>
      </w:r>
    </w:p>
    <w:p>
      <w:r/>
      <w:r/>
      <w:r/>
      <w:r/>
    </w:p>
    <w:p>
      <w:pPr>
        <w:pStyle w:val="Heading2"/>
      </w:pPr>
      <w:r>
        <w:t>Kelahiran kembali</w:t>
      </w:r>
      <w:r/>
    </w:p>
    <w:p>
      <w:r/>
      <w:r>
        <w:t>Sebuah cara untuk menggambarkan apa yang terjadi ketika orang percaya kepada Yesus sebagai Raja dan Juruselamat. Mereka berhenti hidup sebagai hamba dosa. Menjadi hamba dosa seperti mati secara rohani meskipun tubuh tetap hidup. Ketika orang-orang percaya kepada Yesus, Ia memberikan kehidupan yang baru bagi roh mereka. Kelahiran baru ini merupakan sebuah kelahiran rohani. Ini tidak sama dengan kelahiran jasmani seseorang. Kehidupan baru bagi tubuh mereka akan datang kemudian ketika Allah membangkitkan orang-orang dari kematian.</w:t>
      </w:r>
      <w:r/>
      <w:r/>
      <w:r/>
    </w:p>
    <w:p>
      <w:pPr>
        <w:pStyle w:val="Heading2"/>
      </w:pPr>
      <w:r>
        <w:t>Kelompok yang berjumlah tujuh</w:t>
      </w:r>
      <w:r/>
    </w:p>
    <w:p>
      <w:r/>
      <w:r>
        <w:t>Dalam penglihatan Yohanes, ia melihat penghakiman Tuhan terjadi kepada kelompok yang berjumlah tujuh. Ada tujuh meterai, tujuh sangkakala, dan tujuh cawan. Di akhir setiap kelompok ada kilat, guntur, dan gempa bumi. Dalam Alkitab, tujuh adalah angka untuk hal-hal yang telah selesai.</w:t>
      </w:r>
      <w:r/>
      <w:r/>
      <w:r/>
    </w:p>
    <w:p>
      <w:pPr>
        <w:pStyle w:val="Heading2"/>
      </w:pPr>
      <w:r>
        <w:t>Keluaran</w:t>
      </w:r>
      <w:r/>
    </w:p>
    <w:p>
      <w:r/>
      <w:r>
        <w:t>Ketika Allah menggunakan Musa untuk menyelamatkan bangsa Israel dari perbudakan di Mesir. Dalam bahasa Yunani kata keluaran berarti keluar atau meninggalkan. Keluaran adalah waktu ketika Allah menunjukkan diri-Nya sebagai Juruselamat Israel. Ia melakukan pekerjaan-pekerjaan yang besar dan membawa penghakiman terhadap Firaun, Mesir, dan berhala-berhala di Mesir. Peristiwa keluaran adalah gambaran dari keselamatan yang Allah berikan kepada semua manusia. Kematian anak domba adalah gambaran dari kematian Yesus beberapa tahun kemudian. Yesus dikorbankan sebagai Anak Domba Allah. Darah anak domba dioleskan pada pintu untuk menyelamatkan bangsa Israel. Ini adalah gambaran bagaimana darah Yesus dapat menyelamatkan mereka yang percaya kepada-Nya. Bangsa Israel dibebaskan dari perbudakan. Ini adalah gambaran bagaimana Allah membebaskan mereka yang percaya kepada-Nya. Ia membebaskan mereka dari perbudakan terhadap kuasa dosa, kematian, dan kejahatan.</w:t>
      </w:r>
      <w:r/>
      <w:r/>
      <w:r/>
    </w:p>
    <w:p>
      <w:pPr>
        <w:pStyle w:val="Heading2"/>
      </w:pPr>
      <w:r>
        <w:t>Keluarga Allah</w:t>
      </w:r>
      <w:r/>
    </w:p>
    <w:p>
      <w:r/>
      <w:r>
        <w:t>Hubungan yang Allah inginkan dengan seluruh umat manusia. Keluarga Allah berbeda dari keluarga manusia. Dalam beberapa zaman dan tempat dalam Alkitab, keluarga biasanya dipimpin oleh laki-laki yang lebih tua. Keluarga mencakup perempuan yang lebih tua, laki-laki dan perempuan yang lebih muda serta anak-anak. Budak juga merupakan bagian dari rumah tangga. Laki-laki memiliki kuasa atas perempuan dan anak-anak. Tuan dari budak memiliki kuasa atas budak tersebut. Sistem ini adalah dasar yang digunakan oleh bangsa-bangsa dan kelompok-kelompok orang pada zaman itu. Injil, surat-surat Paulus dan surat-surat Petrus menjelaskan seperti apa keluarga Allah itu. Orang-orang yang mengikut Yesus semuanya termasuk dalam keluarga Allah. Allah mengangkat mereka menjadi anak-anak-Nya. Setiap anggota keluarga dikasihi dan diakui oleh Allah. Sehingga mereka harus memperlakukan satu sama lain dengan rasa hormat dan penuh kasih. Beberapa orang percaya memiliki otoritas atas yang lain. Mereka harus menggunakan otoritas itu untuk memberkati dan melayani orang lain. Sebagian orang percaya tidak memiliki otoritas atas yang lain. Mereka harus melakukan segala sesuatu seolah-olah mereka sedang melayani Yesus.</w:t>
      </w:r>
      <w:r/>
      <w:r/>
      <w:r/>
    </w:p>
    <w:p>
      <w:pPr>
        <w:pStyle w:val="Heading2"/>
      </w:pPr>
      <w:r>
        <w:t>Kemah pertemuan</w:t>
      </w:r>
      <w:r/>
    </w:p>
    <w:p>
      <w:r/>
      <w:r>
        <w:t>Kemah di luar perkemahan orang Israel di dekat Gunung Sinai. Allah bertemu dengan Musa dan bangsa Israel di sana melalui tiang awan. Beberapa wanita melayani di pintu masuk dan Yosua tinggal di dalam tenda sepanjang waktu. Setelah kemah suci dibangun, kemah pertemuan tidak lagi digunakan. Namun kemah suci itu juga disebut Kemah Pertemuan.</w:t>
      </w:r>
      <w:r/>
      <w:r/>
      <w:r/>
    </w:p>
    <w:p>
      <w:pPr>
        <w:pStyle w:val="Heading2"/>
      </w:pPr>
      <w:r>
        <w:t>Kemah suci</w:t>
      </w:r>
      <w:r/>
    </w:p>
    <w:p>
      <w:r/>
      <w:r>
        <w:t>Kemah dimana Allah tinggal di antara bangsa Israel setelah mereka meninggalkan Mesir. Di sanalah Ia berbicara dengan Musa dan dengan orang Israel. Allah memberikan Musa petunjuk yang jelas mengenai cara membuatnya. Kemah suci itu termasuk tabut perjanjian dan mezbah untuk membakar ukupan. Termasuk juga kaki dian dan meja untuk roti kudus. Itu termasuk mezbah untuk korban dan pelataran. Itu termasuk bejana besar berisi air untuk para imam mencuci tangan dan kaki mereka. Para pekerja yang ahli membuat kemah itu sesuai dengan pola yang ditunjukkan Allah kepada Musa di Gunung Sinai. Bangsa Israel membawa kemah suci itu ke mana pun mereka melakukan perjalanan. Itu juga merupakan tanda bagaimana Allah akan bekerja melalui Yesus beberapa tahun kemudian.</w:t>
      </w:r>
      <w:r/>
      <w:r/>
      <w:r/>
    </w:p>
    <w:p>
      <w:pPr>
        <w:pStyle w:val="Heading2"/>
      </w:pPr>
      <w:r>
        <w:t>Kematian dan Neraka</w:t>
      </w:r>
      <w:r/>
    </w:p>
    <w:p>
      <w:r/>
      <w:r>
        <w:t xml:space="preserve">Dalam kitab Wahyu, Yohanes menggambarkan kematian dan neraka sebagai kuasa jahat yang dihakimi Allah. Ini berarti Allah mengakhiri kematian dan neraka untuk selamanya. Karena hal ini, orang-orang yang berada dalam Kerajaan Allah yang ada di bumi tidak akan pernah mati. Dan orang-orang yang menolak untuk masuk dalam kerajaan Allah akan dipisahkan dengan Allah selamanya. </w:t>
      </w:r>
      <w:r/>
      <w:r/>
      <w:r/>
    </w:p>
    <w:p>
      <w:pPr>
        <w:pStyle w:val="Heading2"/>
      </w:pPr>
      <w:r>
        <w:t>Kematian kedua</w:t>
      </w:r>
      <w:r/>
    </w:p>
    <w:p>
      <w:r/>
      <w:r>
        <w:t>Sebuah cara untuk menggambarkan penghakiman terakhir Allah terhadap mereka yang menolak untuk mengikuti-Nya. Mereka dibinasakan dan dipisahkan dari Allah untuk selama-lamanya. Yohanes menggambarkan tempat di mana kematian kedua terjadi sebagai lautan api. Tempat itu juga disebut sebagai lautan belerang yang menyala-nyala. Mereka yang dilemparkan ke dalamnya tidak akan mendapat bagian dalam kerajaan Allah di bumi.</w:t>
      </w:r>
      <w:r/>
      <w:r/>
      <w:r/>
    </w:p>
    <w:p>
      <w:pPr>
        <w:pStyle w:val="Heading2"/>
      </w:pPr>
      <w:r>
        <w:t>Kemuliaan</w:t>
      </w:r>
      <w:r/>
    </w:p>
    <w:p>
      <w:r/>
      <w:r>
        <w:t>Keindahan, keagungan, kebaikan, dan kehadiran Allah yang luar biasa. Ini adalah cara untuk berbicara mengenai siapa Allah dan betapa suci dan kudusnya Dia. Hanya Sang Pencipta yang memiliki kemuliaan ini. Ia memilih untuk membagikannya dengan mereka yang telah diciptakan-Nya. Makhluk ciptaan menunjukkan kemuliaan Allah ketika mereka melaksanakan rencana-Nya untuk ciptaan-Nya.</w:t>
      </w:r>
      <w:r/>
      <w:r/>
      <w:r/>
    </w:p>
    <w:p>
      <w:pPr>
        <w:pStyle w:val="Heading2"/>
      </w:pPr>
      <w:r>
        <w:t>Kerajaan Allah</w:t>
      </w:r>
      <w:r/>
    </w:p>
    <w:p>
      <w:r/>
      <w:r>
        <w:t>Kekuasaan Allah sebagai Raja atas segala sesuatu yang diciptakan-Nya. Hal ini mencakup langit dan bumi. Kerajaan Allah juga disebut kerajaan surga. Suatu hari nanti, semua orang akan mengakui bahwa Allah memiliki otoritas penuh dan segala kuasa. Semua orang dan segala sesuatu akan melayani dan menyembah hanya kepada Allah. Kehidupan segala sesuatu yang diciptakan Allah akan menjadi seperti yang Allah inginkan. Yesus memberitakan pesan tentang kerajaan Allah. Dia mengajarkannya melalui perumpamaan. Kerajaan itu datang ke bumi dalam proses yang lambat. Hal ini dimulai melalui pekerjaan Yesus. Hal ini terus menyebar ketika gereja terus setia kepada Yesus. (Surga)</w:t>
      </w:r>
      <w:r/>
      <w:r/>
      <w:r/>
    </w:p>
    <w:p>
      <w:pPr>
        <w:pStyle w:val="Heading2"/>
      </w:pPr>
      <w:r>
        <w:t>Kerajaan para imam</w:t>
      </w:r>
      <w:r/>
    </w:p>
    <w:p>
      <w:r/>
      <w:r>
        <w:t>Allah ingin bangsa Israel menjadi kerajaan imam dan bangsa yang kudus. Mereka akan menjadi seperti itu jika mereka setia kepada perjanjian Gunung Sinai. Seperti kelompok-kelompok manusia lainnya, mereka akan menjadi sebuah kerajaan dan bangsa. Namun, Allah tidak ingin mereka hidup seperti kelompok-kelompok manusia lainnya. Dia ingin mereka menjadi kerajaan dan bangsa yang berbeda. Setiap orang Israel akan mengenal Allah secara dekat dan melayani Dia. Dengan demikian, mereka akan menjadi seperti imam-imam. Bersama-sama mereka akan menaati Allah dan memperlakukan orang lain seperti yang Allah ajarkan kepada mereka. Hal ini akan menunjukkan betapa berbedanya mereka dengan bangsa-bangsa lain. Dengan demikian, mereka akan dikhususkan atau dikuduskan seperti Allah yang kudus. Begitulah bangsa Israel akan menjadi bangsa yang kudus.</w:t>
      </w:r>
      <w:r/>
      <w:r/>
      <w:r/>
    </w:p>
    <w:p>
      <w:pPr>
        <w:pStyle w:val="Heading2"/>
      </w:pPr>
      <w:r>
        <w:t>Kerajaan Selatan</w:t>
      </w:r>
      <w:r/>
    </w:p>
    <w:p>
      <w:r/>
      <w:r>
        <w:t xml:space="preserve">Tanah dan suku-suku Israel diperintah oleh raja-raja dari garis keturunan Daud. Tanah itu juga disebut Yehuda. Wilayah ini mencakup suku Yehuda dan Benyamin serta beberapa orang Israel dari suku-suku lain. Kota-kota penting di kerajaan selatan adalah Hebron, Lakhis dan Yerusalem. Yerusalem adalah ibu kotanya. Kerajaan selatan dimulai ketika Rehabeam kehilangan kekuasaan atas sepuluh suku. Kerajaan ini berakhir pada tahun 586 SM ketika Babel menguasai Yerusalem. Beberapa orang dari kerajaan selatan kembali setelah dibuang ke Babel. Para nabi dari kerajaan selatan termasuk Yoel, Yesaya, Mikha, Zefanya, Yeremia, Habakuk dan Yehezkiel. Raja-rajanya adalah Rehabeam, Abia, Asa, Yosafat, Yoram, Ahazia, Atalya (ratu), Yoas, Amazia, Uzia, Yotam, Ahas, Hizkia, Manasye, Amon, Yosia, Yoahas, Yoahas, Yoyakhin dan Zedekia. Hanya sedikit dari raja-raja ini yang setia kepada perjanjian yang dibuat di Gunung Sinai. Mereka adalah Asa, Yosafat, Yoas, Amazia, Uzia, </w:t>
      </w:r>
      <w:r/>
      <w:r/>
      <w:r/>
    </w:p>
    <w:p>
      <w:pPr>
        <w:pStyle w:val="Heading2"/>
      </w:pPr>
      <w:r>
        <w:t>Kerajaan Utara</w:t>
      </w:r>
      <w:r/>
    </w:p>
    <w:p>
      <w:r/>
      <w:r>
        <w:t>Tanah dan suku-suku Israel diperintah oleh raja-raja yang bukan berasal dari garis keturunan Daud. Kerajaan ini juga disebut Israel atau Efraim. Kota-kota penting di kerajaan utara adalah Dan, Betel dan Samaria. Samaria menjadi ibu kotanya. Kerajaan utara dimulai ketika Yerobeam memimpin banyak orang Israel untuk menolak mengikuti Rehabeam. Kerajaan ini berakhir pada tahun 722 SM ketika Asyur menguasai Samaria. Orang-orang dari kerajaan utara tidak pernah kembali dari pembuangan. Para nabi dari kerajaan utara termasuk Ahia, Yehu, Mikha, Elia, Elisa, Amos, Yunus, Hosea dan Mikha. Raja-rajanya adalah Yerobeam, Nabad, Baesa, Ela, Zimri, Omri, Ahab, Ahazia, Yoram, Yehu, Yoahas, Yoas, Yerobeam kedua, Zakharia, Salum, Menahem, Pekah, Pekah dan Hosea. Tak satu pun dari raja-raja itu yang setia kepada perjanjian Gunung Sinai.</w:t>
      </w:r>
      <w:r/>
      <w:r/>
      <w:r/>
    </w:p>
    <w:p>
      <w:pPr>
        <w:pStyle w:val="Heading2"/>
      </w:pPr>
      <w:r>
        <w:t>Keras kepala</w:t>
      </w:r>
      <w:r/>
    </w:p>
    <w:p>
      <w:r/>
      <w:r>
        <w:t>Sebuah cara untuk menggambarkan orang-orang yang menolak untuk mendengarkan Allah atau menaati-Nya. Alkitab memberikan contoh-contoh tentang orang-orang yang memilih untuk menjadi seperti ini. Alkitab juga berbicara tentang Allah yang membuat orang menjadi keras kepala. Hal ini terjadi pada Firaun selama masa keluaran. Ini juga terjadi ketika orang Kanaan menyerang tentara Yosua. Ini tidak berarti bahwa Allah membuat orang-orang tertentu tidak percaya kepada-Nya. Firaun dan tentara Kanaan telah menunjukkan bahwa mereka menolak untuk percaya kepada Tuhan. Mereka bertekad untuk menghentikan apa yang Allah inginkan. Tetapi Allah memastikan bahwa apa yang Dia ingin lakukan agar tetap terlaksana. Dia menggunakan sikap keras kepala mereka sebagai cara untuk mencapai tujuan dan rencana-Nya.</w:t>
      </w:r>
      <w:r/>
      <w:r/>
      <w:r/>
    </w:p>
    <w:p>
      <w:pPr>
        <w:pStyle w:val="Heading2"/>
      </w:pPr>
      <w:r>
        <w:t>Keselamatan</w:t>
      </w:r>
      <w:r/>
    </w:p>
    <w:p>
      <w:r/>
      <w:r>
        <w:t>Ketika Tuhan datang dan menyelamatkan umat-Nya. Selama ratusan tahun, Tuhan perlahan-lahan menunjukkan rencana keselamatan-Nya. Bangsa Israel dan orang Yahudi telah menantikan Allah untuk menyelamatkan mereka. Mereka menantikan Dia untuk menyelamatkan mereka sekali dan untuk selamanya dari musuh-musuh mereka. Mereka mengira bahwa musuh-musuh mereka adalah tentara manusia atau orang-orang yang memperlakukan mereka dengan buruk. Tetapi Allah berkomitmen untuk menyelamatkan semua yang Dia ciptakan. Dia akan menyelamatkannya dari kuasa dosa, maut dan kejahatan. Ini termasuk semua orang yang percaya kepada-Nya. Hal ini menjadi jelas ketika Yesus mati di kayu salib dan bangkit dari kematian. Ketika orang percaya kepada Yesus, Dia menyelamatkan mereka dari kuasa dosa, maut dan kejahatan. Ini adalah awal dari keselamatan mereka. Setiap orang yang percaya kepada Yesus diselamatkan untuk selama-lamanya. Keselamatan akan menjadi sempurna ketika Yesus datang kembali ke bumi. (</w:t>
      </w:r>
      <w:r>
        <w:t>Percaya</w:t>
      </w:r>
      <w:r>
        <w:t>)</w:t>
      </w:r>
      <w:r/>
      <w:r/>
      <w:r/>
    </w:p>
    <w:p>
      <w:pPr>
        <w:pStyle w:val="Heading2"/>
      </w:pPr>
      <w:r>
        <w:t>Kisah-kisah</w:t>
      </w:r>
      <w:r/>
    </w:p>
    <w:p>
      <w:r/>
      <w:r>
        <w:t>Sangatlah penting bagi bangsa Israel untuk mengingat berbagai kisah dan pengajaran. Mereka menceritakan kisah-kisah tentang apa yang terjadi di antara bangsa mereka di masa lampau. Mereka menceritakan kisah-kisah tentang perbuatan-perbuatan Allah yang dahsyat. Mereka juga menceritakan kisah-kisah tentang hukum dan ajaran yang telah mereka terima dari Allah. Orang-orang yang lebih tua menceritakan hal-hal ini kepada orang-orang yang lebih muda. Dengan cara ini, setiap orang mempelajari kisah-kisah dan ajaran-ajaran yang penting bagi masyarakat.</w:t>
      </w:r>
      <w:r/>
      <w:r/>
      <w:r/>
    </w:p>
    <w:p>
      <w:pPr>
        <w:pStyle w:val="Heading2"/>
      </w:pPr>
      <w:r>
        <w:t>Kitab Henokh</w:t>
      </w:r>
      <w:r/>
    </w:p>
    <w:p>
      <w:r/>
      <w:r>
        <w:t>Sebuah tulisan Yahudi yang dikenal sebelum dan sesudah zaman Yesus. Kitab ini tidak ditulis oleh Henokh yang disebutkan dalam kitab Kejadian.</w:t>
      </w:r>
      <w:r/>
      <w:r/>
      <w:r/>
    </w:p>
    <w:p>
      <w:pPr>
        <w:pStyle w:val="Heading2"/>
      </w:pPr>
      <w:r>
        <w:t>Kitab kehidupan</w:t>
      </w:r>
      <w:r/>
    </w:p>
    <w:p>
      <w:r/>
      <w:r>
        <w:t>Di seluruh bagian Alkitab ada dua arti untuk kitab kehidupan. Ini juga disebut kitab Allah. Dalam Perjanjian Lama, itu adalah cara untuk berbicara tentang orang-orang yang masih hidup. Itu digambarkan sebagai sebuah daftar dari nama-nama yang dikumpulkan dalam sebuah kitab yang ditulis oleh Allah. Dalam Perjanjian Baru, itu adalah cara untuk berbicara tentang orang-orang yang mengikuti Yesus. Kitab itu digambarkan sebagai milik Anak domba Allah. Kitab kehidupan bukanlah kitab yang sebenarnya dengan nama-nama yang tertulis di dalamnya. Kitab ini adalah cara untuk berbicara tentang siapa yang masih hidup atau siapa yang percaya kepada Yesus.</w:t>
      </w:r>
      <w:r/>
      <w:r/>
      <w:r/>
    </w:p>
    <w:p>
      <w:pPr>
        <w:pStyle w:val="Heading2"/>
      </w:pPr>
      <w:r>
        <w:t>Kolam Bethesda</w:t>
      </w:r>
      <w:r/>
    </w:p>
    <w:p>
      <w:r/>
      <w:r>
        <w:t>Sebuah kolam air di Yerusalem. Dalam bahasa Aram, Betesda berarti rumah belas kasihan. Air dari kolam ini digunakan di bait suci. Banyak orang percaya bahwa air dari kolam ini dapat menyembuhkan penyakit mereka.</w:t>
      </w:r>
      <w:r/>
      <w:r/>
      <w:r/>
    </w:p>
    <w:p>
      <w:pPr>
        <w:pStyle w:val="Heading2"/>
      </w:pPr>
      <w:r>
        <w:t>Kolose</w:t>
      </w:r>
      <w:r/>
    </w:p>
    <w:p>
      <w:r/>
      <w:r>
        <w:t>Sebuat kota di wilayah Romawi di Asia Kecil yang sekarang disebut Turki. Epafras memberitakan pesan mengenai Yesus di sana dan membantu mendirikan sebuah gereja. Paulus menulis sebuah surat kepada gereja yang ada di sana.</w:t>
      </w:r>
    </w:p>
    <w:p>
      <w:r/>
      <w:r/>
      <w:r/>
      <w:r/>
    </w:p>
    <w:p>
      <w:pPr>
        <w:pStyle w:val="Heading2"/>
      </w:pPr>
      <w:r>
        <w:t>Korah</w:t>
      </w:r>
      <w:r/>
    </w:p>
    <w:p>
      <w:r/>
      <w:r>
        <w:t>Seorang pria yang terlahir sebagai budak Ibrani di Mesir. Dia berasal dari suku Lewi tetapi bukan dari garis keturunan Harun. Di padang gurun, dia memimpin banyak orang untuk menentang Musa dan Harun. Allah membinasakan dia dan orang-orang yang mengikutinya. Kemudian, beberapa orang dari garis keturunannya melayani Allah dengan setia. Termasuk di antaranya adalah Nabi Samuel dan orang-orang yang dikenal sebagai bani Korah. Mereka memimpin bangsa Israel dalam menyembah Allah dengan mazmur-mazmur.</w:t>
      </w:r>
      <w:r/>
      <w:r/>
      <w:r/>
    </w:p>
    <w:p>
      <w:pPr>
        <w:pStyle w:val="Heading2"/>
      </w:pPr>
      <w:r>
        <w:t>Korban bakaran</w:t>
      </w:r>
      <w:r/>
    </w:p>
    <w:p>
      <w:r/>
      <w:r>
        <w:t>Pengorbanan atau persembahan dari hewan jantan atau burung-burung yang halal yang dipilih oleh manusia untuk dipersembahkan. Seluruh hewan kecuali kulitnya dibakar. Ini merupakan tanda bahwa seseorang yang mempersembahkan korban sepenuhnya telah menyerahkan diri kepada Allah. Ada waktu-waktu tertentu dimana korban bakaran harus dipersembahkan. Orang-orang juga dapat mempersembahkan korban bakaran di lain waktu ketika mereka ingin melakukannya. Sangkakala ditiup selama korban bakaran dipersembahkan.</w:t>
      </w:r>
      <w:r/>
      <w:r/>
      <w:r/>
    </w:p>
    <w:p>
      <w:pPr>
        <w:pStyle w:val="Heading2"/>
      </w:pPr>
      <w:r>
        <w:t>Korban Keselamatan</w:t>
      </w:r>
      <w:r/>
    </w:p>
    <w:p>
      <w:r/>
      <w:r>
        <w:t>Pengorbanan atau persembahan yang dibuat orang untuk menunjukkan bahwa mereka mengucap syukur kepada Allah. Persembahan ini menunjukkan hubungan yang erat antara Allah dan umat-Nya. Itulah sebabnya korban ini juga disebut korban persahabatan. Korban ini juga dibuat sebagai bagian dari penggenapan atas janji yang telah dibuat seseorang. Persembahan dapat berbentuk apa saja yang ingin diberikan oleh seseorang. Persediaan yang diberikan orang-orang untuk membangun kemah suci dan bait suci merupakan korban keselamatan. Hewan dikorbankan sebagai bagian dari korban keselamatan. Tepung, minyak, dan anggur juga dipersembahkan. Baik imam maupun orang yang membuat persembahan ini ikut memakan sebagian dari pada korban itu. Mereka memakannya setelah dikorbankan. Terompet ditiup selama persembahan korban berlangsung.</w:t>
      </w:r>
      <w:r/>
      <w:r/>
      <w:r/>
    </w:p>
    <w:p>
      <w:pPr>
        <w:pStyle w:val="Heading2"/>
      </w:pPr>
      <w:r>
        <w:t>Korban penebus salah</w:t>
      </w:r>
      <w:r/>
    </w:p>
    <w:p>
      <w:r/>
      <w:r>
        <w:t>Pengorbanan atau persembahan yang dilakukan ketika orang-orang tidak setia kepada Allah dan berdosa tanpa sengaja. Hal ini juga dilakukan ketika seseorang berdosa terhadap orang lain. Allah mewajibkan umat-Nya untuk membuat pengorbanan ini. Ketika umat menyadari apa yang telah mereka lakukan adalah salah, mereka harus menghentikannya. Mereka harus kembali kepada Allah dan percaya bahwa Ia akan mengampuni mereka. Mereka akan menunjukkan hal ini dengan memberikan korban penebus salah. Mengorbankan seekor domba jantan merupakan cara untuk membayar dosa yang telah dilakukan seseorang. Kemudian orang yang bersalah harus mengembalikan apa yang telah mereka ambil. Mereka juga harus membayar lebih kepada orang yang telah mereka rugikan. Para imam akan membakar sebagian dari korban penebus salah. Bagian yang lainnya akan mereka makan di dalam pelataran dari kemah suci atau bait suci.</w:t>
      </w:r>
      <w:r/>
      <w:r/>
      <w:r/>
    </w:p>
    <w:p>
      <w:pPr>
        <w:pStyle w:val="Heading2"/>
      </w:pPr>
      <w:r>
        <w:t>Koresh</w:t>
      </w:r>
      <w:r/>
    </w:p>
    <w:p>
      <w:r/>
      <w:r>
        <w:t xml:space="preserve">Raja Persia yang juga disebut Koresh Agung atau Koresh II. Allah memakai dia sebagai alat untuk membawa penghakiman terhadap Babel. Koresh mengambil alih Babel pada tahun 539 SM. Banyak orang Yahudi yang dipaksa untuk tinggal di Babel. Koresh mendorong mereka untuk kembali ke Yehuda. Ia membantu mereka dalam pembangunan kembali Yerusalem dan bait Allah. Allah memakai Koresh sebagai alat untuk mencapai hal-hal ini bagi orang Yahudi. </w:t>
      </w:r>
      <w:r/>
      <w:r/>
      <w:r/>
    </w:p>
    <w:p>
      <w:pPr>
        <w:pStyle w:val="Heading2"/>
      </w:pPr>
      <w:r>
        <w:t>Korintus</w:t>
      </w:r>
      <w:r/>
    </w:p>
    <w:p>
      <w:r/>
      <w:r>
        <w:t xml:space="preserve">Ibu kota dari wilayah Romawi di Akhaya. Ini daerah yang sekarang adalah Yunani bagian selatan. Paulus mengunjungi tempat itu pada perjalanannya yang kedua dan ketiga. Ia menghabiskan lebih dari setahun di sana untuk memberitakan pesan mengenai Yesus dan menolong gereja. Dua dari suratnya kepada gereja di Korintus terdapat dalam Perjanjian Baru. </w:t>
      </w:r>
    </w:p>
    <w:p>
      <w:r/>
      <w:r/>
      <w:r/>
      <w:r/>
    </w:p>
    <w:p>
      <w:pPr>
        <w:pStyle w:val="Heading2"/>
      </w:pPr>
      <w:r>
        <w:t>Kornelius</w:t>
      </w:r>
      <w:r/>
    </w:p>
    <w:p>
      <w:r/>
      <w:r>
        <w:t>Seorang panglima tentara Romawi yang tinggal di Kaisarea. Ia bukan orang Yahudi tetapi ia menyembah Allah Israel. Ia dan keluarganya termasuk yang pertama di antara orang bukan Yahudi yang mengikuti Yesus, Mesias orang Yahudi.</w:t>
      </w:r>
    </w:p>
    <w:p>
      <w:r/>
      <w:r/>
      <w:r/>
      <w:r/>
    </w:p>
    <w:p>
      <w:pPr>
        <w:pStyle w:val="Heading2"/>
      </w:pPr>
      <w:r>
        <w:t>Kota yang aman</w:t>
      </w:r>
      <w:r/>
    </w:p>
    <w:p>
      <w:r/>
      <w:r>
        <w:t>Enam kota tempat tinggal orang Lewi. Tiga di sisi timur Sungai Yordan. Tiga di sisi barat. Orang-orang yang tidak sengaja membunuh seseorang dapat pergi ke sana. Mereka akan aman dan tidak akan dibunuh oleh kerabat laki-laki terdekat dari orang yang meninggal itu. Mereka bisa tinggal di sana sampai imam besar meninggal. Kemudian mereka dapat kembali ke tempat tinggal mereka sebelumnya.</w:t>
      </w:r>
      <w:r/>
      <w:r/>
      <w:r/>
    </w:p>
    <w:p>
      <w:pPr>
        <w:pStyle w:val="Heading2"/>
      </w:pPr>
      <w:r>
        <w:t>Kreta</w:t>
      </w:r>
      <w:r/>
    </w:p>
    <w:p>
      <w:r/>
      <w:r>
        <w:t xml:space="preserve">Sebuah pulau besar di Laut Mediterania dekat Yunani. Paulus melakukan perjalanan ke Kreta pada salah satu perjalanannya. Ia membantu mendirikan beberapa gereja di sana. Titus tetap tinggal di sana untuk memimpin gereja-gereja itu. Beberapa orang percaya di Kreta adalah orang Yahudi tetapi sebagian besar adalah orang bukan Yahudi. </w:t>
      </w:r>
      <w:r/>
      <w:r/>
      <w:r/>
    </w:p>
    <w:p>
      <w:pPr>
        <w:pStyle w:val="Heading2"/>
      </w:pPr>
      <w:r>
        <w:t>Kristus</w:t>
      </w:r>
      <w:r/>
    </w:p>
    <w:p>
      <w:r/>
      <w:r>
        <w:t>Kata dalam bahasa Yunani untuk mesias atau orang yang diurapi. Ketika Yesus tinggal di bumi, banyak orang Yahudi yang percaya bahwa Ia adalah Mesias. Itulah mengapa Yesus disebut Kristus. (</w:t>
      </w:r>
      <w:r>
        <w:t>Mesias</w:t>
      </w:r>
      <w:r>
        <w:t xml:space="preserve">, </w:t>
      </w:r>
      <w:r>
        <w:t>Yesus</w:t>
      </w:r>
      <w:r>
        <w:t>)</w:t>
      </w:r>
      <w:r/>
      <w:r/>
      <w:r/>
    </w:p>
    <w:p>
      <w:pPr>
        <w:pStyle w:val="Heading2"/>
      </w:pPr>
      <w:r>
        <w:t>Kudus</w:t>
      </w:r>
      <w:r/>
    </w:p>
    <w:p>
      <w:r/>
      <w:r>
        <w:t>Dipisahkan/dikhususkan. Allah itu kudus. Ini berarti bahwa Ia berbeda dari segala sesuatu yang ada. Dalam Alkitab ada beberapa tempat yang dianggap kudus. Ini karena orang-orang menyadari kehadiran Allah di sana. Beberapa hal adalah kudus. Ini berarti bahwa mereka digunakan dengan cara yang istimewa untuk menyembah Allah. Lawan dari kudus adalah tidak kudus atau jahat. Hal-hal yang tidak kudus tidak bisa berada di hadirat Allah.</w:t>
      </w:r>
      <w:r/>
      <w:r/>
      <w:r/>
    </w:p>
    <w:p>
      <w:pPr>
        <w:pStyle w:val="Heading2"/>
      </w:pPr>
      <w:r>
        <w:t>Kutukan perjanjian</w:t>
      </w:r>
      <w:r/>
    </w:p>
    <w:p>
      <w:r/>
      <w:r>
        <w:t xml:space="preserve">Hal-hal buruk yang terjadi ketika orang-orang tidak setia terhadap sebuah perjanjian. Dalam perjanjian dengan Allah, tidak setia berarti tidak hidup menurut jalan Allah. Hal ini menghalangi berkat-berkat dari perjanjian dan membawa orang-orang pada penderitaan dalam berbagai hal. Penderitaan biasanya berkaitan dengan kehilangan tanah yang telah diberikan Allah kepada mereka. Hal ini berkaitan dengan kematian anak-anak mereka. Dan ini berkaitan dengan kehadiran Allah yang meninggalkan mereka. </w:t>
      </w:r>
      <w:r/>
      <w:r/>
      <w:r/>
    </w:p>
    <w:p>
      <w:pPr>
        <w:pStyle w:val="Heading2"/>
      </w:pPr>
      <w:r>
        <w:t>Laban</w:t>
      </w:r>
      <w:r/>
    </w:p>
    <w:p>
      <w:r/>
      <w:r>
        <w:t>Anak dari Betuel dan saudara laki-laki Ribka dari Mesopotamia. Dia adalah ayah dari Rahel dan Lea. Dia menipu Yakub dan mengambil keuntungan darinya selama bertahun-tahun.</w:t>
      </w:r>
      <w:r/>
      <w:r/>
      <w:r/>
    </w:p>
    <w:p>
      <w:pPr>
        <w:pStyle w:val="Heading2"/>
      </w:pPr>
      <w:r>
        <w:t>Lagu Baru</w:t>
      </w:r>
      <w:r/>
    </w:p>
    <w:p>
      <w:r/>
      <w:r>
        <w:t>Memuji dan bersyukur kepada Allah melalui nyanyian atas segala yang telah Dia lakukan. Nyanyian-nyanyian baru tercipta ketika seseorang atau kelompok mengalami belas kasihan Allah dengan cara yang baru. Nyanyian-nyanyian ini berlandaskan pada hubungan khusus yang dimiliki setiap orang atau kelompok dengan Allah.</w:t>
      </w:r>
    </w:p>
    <w:p>
      <w:r/>
      <w:r/>
      <w:r/>
      <w:r/>
    </w:p>
    <w:p>
      <w:pPr>
        <w:pStyle w:val="Heading2"/>
      </w:pPr>
      <w:r>
        <w:t>Laodikia</w:t>
      </w:r>
      <w:r/>
    </w:p>
    <w:p>
      <w:r/>
      <w:r>
        <w:t>Sebuah kota di wilayah kekaisaran Romawi di Asia Kecil di tempat yang sekarang disebut Turki. Letaknya dekat dengan Kolose. Epafras membagikan pesan tentang Yesus di sana dan membantu mendirikan sebuah jemaat. Paulus menulis surat kepada jemaat di Laodikia. Jemaat di Laodikia adalah salah satu dari tujuh jemaat yang disebutkan dalam kitab Wahyu.</w:t>
      </w:r>
      <w:r/>
      <w:r/>
      <w:r/>
    </w:p>
    <w:p>
      <w:pPr>
        <w:pStyle w:val="Heading2"/>
      </w:pPr>
      <w:r>
        <w:t>Laut</w:t>
      </w:r>
      <w:r/>
    </w:p>
    <w:p>
      <w:r/>
      <w:r>
        <w:t>Banyak kisah dalam Alkitab yang menggambarkan laut sebagai sesuatu yang harus ditakuti. Itu adalah sesuatu yang membuat orang membutuhkan Allah untuk menyelamatkan mereka. Ini termasuk bangsa Israel yang menyeberangi Laut Merah. Termasuk juga Yunus ketika ia dilemparkan ke dalam laut. Termasuk juga Yesus ketika Dia menenangkan badai di laut. Termasuk penglihatan Yohanes dalam kitab Wahyu tentang binatang buas yang keluar dari laut.</w:t>
      </w:r>
      <w:r/>
      <w:r/>
      <w:r/>
    </w:p>
    <w:p>
      <w:pPr>
        <w:pStyle w:val="Heading2"/>
      </w:pPr>
      <w:r>
        <w:t>Laut Mediterania</w:t>
      </w:r>
      <w:r/>
    </w:p>
    <w:p>
      <w:r/>
      <w:r>
        <w:t>Sebuah perairan besar yang menghubungkan Afrika, Asia dan Eropa. Itu adalah perbatasan bagian barat dari negeri yang dijanjikan Tuhan untuk diberikan kepada bangsa Israel.</w:t>
      </w:r>
      <w:r/>
      <w:r/>
      <w:r/>
    </w:p>
    <w:p>
      <w:pPr>
        <w:pStyle w:val="Heading2"/>
      </w:pPr>
      <w:r>
        <w:t>Laut Merah</w:t>
      </w:r>
      <w:r/>
    </w:p>
    <w:p>
      <w:r/>
      <w:r>
        <w:t>Sebuah perairan besar di perbatasan Mesir pada masa pembebasan. Tidak diketahui secara pasti di mana letaknya saat ini. Allah membelah air tersebut sehingga orang Israel dapat berjalan di atas tanah yang kering. Setelah orang Israel sampai di seberang, orang Mesir tenggelam di dalam air.</w:t>
      </w:r>
      <w:r/>
      <w:r/>
      <w:r/>
    </w:p>
    <w:p>
      <w:pPr>
        <w:pStyle w:val="Heading2"/>
      </w:pPr>
      <w:r>
        <w:t>Lea</w:t>
      </w:r>
      <w:r/>
    </w:p>
    <w:p>
      <w:r/>
      <w:r>
        <w:t>Putri sulung Laban dan istri pertama Yakub. Rahel adalah saudara perempuannya dan Zilpa adalah budaknya. Ia menjadi ibu dari Ruben, Simeon, Lewi, Yehuda, Isakhar, Zebulon dan Dina.</w:t>
      </w:r>
      <w:r/>
      <w:r/>
      <w:r/>
    </w:p>
    <w:p>
      <w:pPr>
        <w:pStyle w:val="Heading2"/>
      </w:pPr>
      <w:r>
        <w:t>Lewi</w:t>
      </w:r>
      <w:r/>
    </w:p>
    <w:p>
      <w:r/>
      <w:r>
        <w:t>Seorang putra dari Yakub dan Lea. Dalam bahasa Ibrani, Lewi berarti melekat. Garis keluarganya menjadi suku Israel. Semua imam di Israel berasal dari garis keturunan Lewi.</w:t>
      </w:r>
      <w:r/>
      <w:r/>
      <w:r/>
    </w:p>
    <w:p>
      <w:pPr>
        <w:pStyle w:val="Heading2"/>
      </w:pPr>
      <w:r>
        <w:t>Listra</w:t>
      </w:r>
      <w:r/>
    </w:p>
    <w:p>
      <w:r/>
      <w:r>
        <w:t>Sebuah kota di wilayah Romawi di Galatia di Asia Kecil. Paulus mengunjunginya dalam tiga kali perjalanannya untuk membagikan kabar baik tentang Yesus. Teman Paulus, Timotius, yang bekerja bersamanya, berasal dari Listra. Diperkirakan surat Paulus kepada jemaat di Galatia dibacakan di sana.</w:t>
      </w:r>
      <w:r/>
      <w:r/>
      <w:r/>
    </w:p>
    <w:p>
      <w:pPr>
        <w:pStyle w:val="Heading2"/>
      </w:pPr>
      <w:r>
        <w:t>Loh batu</w:t>
      </w:r>
      <w:r/>
    </w:p>
    <w:p>
      <w:r/>
      <w:r>
        <w:t>Potongan-potongan batu yang diukir oleh Musa dari batu. Allah menuliskan pada loh-loh tersebut kata-kata dari Sepuluh Perintah Allah dan hukum perjanjian. Itu adalah salinan tertulis dari perjanjian perjanjian antara Allah dan bangsa Israel. Musa memecahkan loh batu yang pertama. Dia memecahkannya ketika orang Israel menyembah patung anak sapi dari logam. Kemudian Allah menuliskan kesepakatan perjanjian pada dua loh yang baru. Kedua loh ini disimpan di dalam tabut perjanjian.</w:t>
      </w:r>
      <w:r/>
      <w:r/>
      <w:r/>
    </w:p>
    <w:p>
      <w:pPr>
        <w:pStyle w:val="Heading2"/>
      </w:pPr>
      <w:r>
        <w:t>Lot</w:t>
      </w:r>
      <w:r/>
    </w:p>
    <w:p>
      <w:r/>
      <w:r>
        <w:t>Cucu dari Terah dan keponakan Abraham. Dia pergi bersama Abraham dan Sarah ketika mereka pergi ke Kanaan untuk tinggal. Dia memilih untuk tinggal di lembah Sungai Yordan dekat Sodom. Istrinya meninggal saat Allah menghancurkan Sodom dan Gomora. Suku Moab dan Amon berasal dari garis keturunan Lot.</w:t>
      </w:r>
      <w:r/>
      <w:r/>
      <w:r/>
    </w:p>
    <w:p>
      <w:pPr>
        <w:pStyle w:val="Heading2"/>
      </w:pPr>
      <w:r>
        <w:t>Lukas</w:t>
      </w:r>
      <w:r/>
    </w:p>
    <w:p>
      <w:r/>
      <w:r>
        <w:t>Penulis Injil Lukas dan kitab Kisah Para Rasul. Dia adalah seorang dokter yang bepergian bersama Paulus dan bekerja bersamanya.</w:t>
      </w:r>
      <w:r/>
      <w:r/>
      <w:r/>
    </w:p>
    <w:p>
      <w:pPr>
        <w:pStyle w:val="Heading2"/>
      </w:pPr>
      <w:r>
        <w:t>Mahkamah Agama</w:t>
      </w:r>
      <w:r/>
    </w:p>
    <w:p>
      <w:r/>
      <w:r>
        <w:t>Sekelompok 70 pemimpin agama. Mereka memiliki otoritas paling besar di pengadilan Yahudi pada zaman Yesus. Mahkamah Agama juga disebut Dewan Yahudi. Mereka menjaga Bait Allah di Yerusalem dan membuat keputusan-keputusan penting bagi orang-orang Yahudi. Baik orang Farisi maupun Saduki bertugas di Mahkamah Agama. Mahkamah Agama menentang Yesus. Mereka juga menentang para rasul yang menyebarkan berita tentang kebangkitan Yesus dari antara orang mati.</w:t>
      </w:r>
      <w:r/>
      <w:r/>
      <w:r/>
    </w:p>
    <w:p>
      <w:pPr>
        <w:pStyle w:val="Heading2"/>
      </w:pPr>
      <w:r>
        <w:t>Makedonia</w:t>
      </w:r>
      <w:r/>
    </w:p>
    <w:p>
      <w:r/>
      <w:r>
        <w:t>Sebuah wilayah Romawi di daerah yang sekarang adalah bagian utara Yunani. (</w:t>
      </w:r>
      <w:r>
        <w:t>Yunani</w:t>
      </w:r>
      <w:r>
        <w:t>) Paulus pergi ke sana dalam perjalanannya yang kedua. Ia membantu mendirikan Gereja/jemaat di beberapa kota di Makedonia.</w:t>
      </w:r>
      <w:r/>
      <w:r/>
      <w:r/>
    </w:p>
    <w:p>
      <w:pPr>
        <w:pStyle w:val="Heading2"/>
      </w:pPr>
      <w:r>
        <w:t>Makhluk rohani</w:t>
      </w:r>
      <w:r/>
    </w:p>
    <w:p>
      <w:r/>
      <w:r>
        <w:t>Makhluk yang tidak memiliki tubuh seperti tubuh manusia atau makhluk lain di bumi. Mereka juga disebut makhluk surgawi. Mereka dapat terlihat seperti manusia meskipun tidak memiliki tubuh manusia. Allah adalah makhluk spiritual. Dia menciptakan semua makhluk spiritual lainnya. (Malaikat)</w:t>
      </w:r>
      <w:r/>
      <w:r/>
      <w:r/>
    </w:p>
    <w:p>
      <w:pPr>
        <w:pStyle w:val="Heading2"/>
      </w:pPr>
      <w:r>
        <w:t>Malaikat</w:t>
      </w:r>
      <w:r/>
    </w:p>
    <w:p>
      <w:r/>
      <w:r>
        <w:t>Seorang utusan yang diutus oleh Allah. Para malaikat menyampaikan firman Allah kepada orang-orang atau melakukan pekerjaan untuk Allah di muka bumi. Para malaikat adalah makhluk rohani. Mereka dapat terlihat seperti manusia tetapi mereka tidak memiliki tubuh sama seperti tubuh manusia. (</w:t>
      </w:r>
      <w:r>
        <w:t>Makhluk rohani</w:t>
      </w:r>
      <w:r>
        <w:t>)</w:t>
      </w:r>
      <w:r/>
      <w:r/>
      <w:r/>
    </w:p>
    <w:p>
      <w:pPr>
        <w:pStyle w:val="Heading2"/>
      </w:pPr>
      <w:r>
        <w:t>Malaikat Allah</w:t>
      </w:r>
      <w:r/>
    </w:p>
    <w:p>
      <w:r/>
      <w:r>
        <w:t>Seorang malaikat selalu digambarkan dengan nama Tuhan di dalam Perjanjian Lama. Makhluk rohani ini terkadang membawa sebuah pesan dari Allah. Pada saat yang lain, Perjanjian Lama menggambarkan malaikat sebagai Allah itu sendiri. Malaikat ini adalah salah satu cara Allah untuk menyatakan diri-Nya di bumi sebelum kelahiran Yesus.</w:t>
      </w:r>
      <w:r/>
      <w:r/>
      <w:r/>
    </w:p>
    <w:p>
      <w:pPr>
        <w:pStyle w:val="Heading2"/>
      </w:pPr>
      <w:r>
        <w:t>Malaikat penghancur</w:t>
      </w:r>
      <w:r/>
    </w:p>
    <w:p>
      <w:r/>
      <w:r>
        <w:t xml:space="preserve">Seorang malaikat yang taat kepada Allah dengan menghancurkan sesuatu. Tindakan penghancuran membawa penghakiman Allah terhadap kejahatan. </w:t>
      </w:r>
    </w:p>
    <w:p>
      <w:r/>
    </w:p>
    <w:p>
      <w:r/>
      <w:r/>
      <w:r/>
      <w:r/>
    </w:p>
    <w:p>
      <w:pPr>
        <w:pStyle w:val="Heading2"/>
      </w:pPr>
      <w:r>
        <w:t>Maleakhi</w:t>
      </w:r>
      <w:r/>
    </w:p>
    <w:p>
      <w:r/>
      <w:r>
        <w:t>Seorang nabi yang ada pada masa setelah orang-orang Yahudi kembali ke Yerusalem setelah terpaksa harus hidup dalam pembuangan di Babilonia. Nubuat-nubuatnya dicatat dalam kitab Maleakhi.</w:t>
      </w:r>
      <w:r/>
      <w:r/>
      <w:r/>
    </w:p>
    <w:p>
      <w:pPr>
        <w:pStyle w:val="Heading2"/>
      </w:pPr>
      <w:r>
        <w:t>Manasye</w:t>
      </w:r>
      <w:r/>
    </w:p>
    <w:p>
      <w:r/>
      <w:r>
        <w:t>Putra sulung dari Yusuf dan Asnat. Dalam bahasa Ibrani, Manasye berarti menyebabkan lupa. Yakub mengadopsinya sebagai salah satu putranya. Garis keturunan Manasye menjadi suku Israel. Setengah dari suku ini tinggal di sebelah timur Sungai Yordan. Setengah lainnya tinggal di sebelah barat Sungai Yordan di Kanaan.</w:t>
      </w:r>
      <w:r/>
      <w:r/>
      <w:r/>
    </w:p>
    <w:p>
      <w:pPr>
        <w:pStyle w:val="Heading2"/>
      </w:pPr>
      <w:r>
        <w:t>Manna</w:t>
      </w:r>
      <w:r/>
    </w:p>
    <w:p>
      <w:r/>
      <w:r>
        <w:t>Roti dari surga yang diberikan Allah kepada orang Israel di padang pasir setelah pembebasan mereka dari Mesir. Allah mengirimkannya kepada mereka enam hari dalam seminggu. Itu adalah makanan yang dimakan orang Israel sampai mereka memasuki tanah Kanaan. Sebuah buli-buli berisi manna disimpan di dalam tabut perjanjian. Ini adalah pengingat bagi orang-orang tentang bagaimana Allah telah menyediakan bagi mereka.</w:t>
      </w:r>
      <w:r/>
      <w:r/>
      <w:r/>
    </w:p>
    <w:p>
      <w:pPr>
        <w:pStyle w:val="Heading2"/>
      </w:pPr>
      <w:r>
        <w:t>Manusia</w:t>
      </w:r>
      <w:r/>
    </w:p>
    <w:p>
      <w:r/>
      <w:r>
        <w:t>Allah menciptakan manusia menurut rupa-Nya. Ia bermaksud agar mereka hidup selamanya dalam kedamaian yang penuh bersama-Nya. Mereka harus hidup dalam damai satu sama lain dan dengan seluruh ciptaan. Tetapi Adam dan Hawa berbuat dosa. Sejak saat itu dosa dan kematian menguasai manusia. Manusia berdosa dan kemudian mati.</w:t>
      </w:r>
      <w:r/>
      <w:r/>
      <w:r/>
    </w:p>
    <w:p>
      <w:pPr>
        <w:pStyle w:val="Heading2"/>
      </w:pPr>
      <w:r>
        <w:t>Manusia durhaka</w:t>
      </w:r>
      <w:r/>
    </w:p>
    <w:p>
      <w:r/>
      <w:r>
        <w:t>Seseorang yang akan sepenuhnya menentang Allah. Dalam 2 Tesalonika 2:1–12, Paulus menggambarkannya sebagai orang yang akan melakukan hal-hal yang jahat. Tetapi Yesus akan menghentikan manusia durhaka itu. Paulus mungkin sedang berbicara tentang orang tertentu. Atau ia mungkin sedang menggambarkan kuasa dosa dan kejahatan. Paulus menggambarkan manusia durhaka itu dengan cara yang sama seperti Daniel menggambarkan raja-raja tertentu. Penglihatan Daniel tentang raja-raja ini dicatat dalam Daniel pasal 7 dan 11. Raja-raja ini menentang Allah, berbicara untuk menentang Allah dan memperlakukan umat Allah dengan jahat.</w:t>
      </w:r>
      <w:r/>
      <w:r/>
      <w:r/>
    </w:p>
    <w:p>
      <w:pPr>
        <w:pStyle w:val="Heading2"/>
      </w:pPr>
      <w:r>
        <w:t>Maria dari Nazaret</w:t>
      </w:r>
      <w:r/>
    </w:p>
    <w:p>
      <w:r/>
      <w:r>
        <w:t>Seorang wanita muda dari Nazaret yang melayani Allah dengan setia. Ia telah berjanji untuk menikah dengan seorang pria bernama Yusuf dari Nazaret. Ia hamil meskipun ia belum pernah berhubungan badan dengan seorang pria. Kuasa Roh Kudus memungkinkan hal ini terjadi. Dialah ibu jasmani dari Yesus sang Mesias.</w:t>
      </w:r>
      <w:r/>
      <w:r/>
      <w:r/>
    </w:p>
    <w:p>
      <w:pPr>
        <w:pStyle w:val="Heading2"/>
      </w:pPr>
      <w:r>
        <w:t>Maria Magdalena</w:t>
      </w:r>
      <w:r/>
    </w:p>
    <w:p>
      <w:r/>
      <w:r>
        <w:t>Seorang wanita yang merupakan pengikut Yesus yang setia. Diperkirakan ia berasal dari kota Magdala di Galilea. Yesus mengusir tujuh roh jahat dari perempuan itu.</w:t>
      </w:r>
      <w:r/>
      <w:r/>
      <w:r/>
    </w:p>
    <w:p>
      <w:pPr>
        <w:pStyle w:val="Heading2"/>
      </w:pPr>
      <w:r>
        <w:t>Maria, Martha and Lazarus</w:t>
      </w:r>
      <w:r/>
    </w:p>
    <w:p>
      <w:r/>
      <w:r>
        <w:t>Dua saudara perempuan dan seorang saudara laki-laki yang merupakan teman dekat Yesus. Mereka tinggal di luar Yerusalem, di Betania. Yesus akan tinggal di rumah mereka. Setelah Lazarus dikuburkan selama empat hari, Yesus menghidupkannya kembali. Maria menuangkan minyak wangi yang mahal ke atas kepala Yesus untuk menunjukkan cintanya yang mendalam kepada-Nya.</w:t>
      </w:r>
      <w:r/>
      <w:r/>
      <w:r/>
    </w:p>
    <w:p>
      <w:pPr>
        <w:pStyle w:val="Heading2"/>
      </w:pPr>
      <w:r>
        <w:t>Markus</w:t>
      </w:r>
      <w:r/>
    </w:p>
    <w:p>
      <w:r/>
      <w:r>
        <w:t>Penulis Injil Markus. Ia juga disebut Yohanes Markus. Rumah ibunya adalah tempat berdoa bagi umat Kristen di Yerusalem. Ia adalah murid Petrus dan Barnabas adalah sepupunya. Markus ikut dengan Paulus dan Barnabas dalam perjalanan pertama mereka, tetapi ia berhenti dan pergi lebih awal. Kemudian ia membantu Paulus dalam pekerjaannya lagi.</w:t>
      </w:r>
      <w:r/>
      <w:r/>
      <w:r/>
    </w:p>
    <w:p>
      <w:pPr>
        <w:pStyle w:val="Heading2"/>
      </w:pPr>
      <w:r>
        <w:t>Masehi</w:t>
      </w:r>
      <w:r/>
    </w:p>
    <w:p>
      <w:r/>
      <w:r>
        <w:t>Sebuah cara untuk menggambarkan tahun-tahun setelah kelahiran Yesus. Dalam bahasa Latin, Masehi berarti pada tahun Tuhan kita.</w:t>
      </w:r>
      <w:r/>
      <w:r/>
      <w:r/>
    </w:p>
    <w:p>
      <w:pPr>
        <w:pStyle w:val="Heading2"/>
      </w:pPr>
      <w:r>
        <w:t>Matius</w:t>
      </w:r>
      <w:r/>
    </w:p>
    <w:p>
      <w:r/>
      <w:r>
        <w:t>Penulis Injil pertama dalam Perjanjian Baru. Dia adalah salah satu dari 12 murid Yesus. Ia juga dipanggil Lewi. Dia adalah seorang pemungut cukai.</w:t>
      </w:r>
      <w:r/>
      <w:r/>
      <w:r/>
    </w:p>
    <w:p>
      <w:pPr>
        <w:pStyle w:val="Heading2"/>
      </w:pPr>
      <w:r>
        <w:t>Mefiboset</w:t>
      </w:r>
      <w:r/>
    </w:p>
    <w:p>
      <w:r/>
      <w:r>
        <w:t>Seorang anak dari Yonatan dan cucu dari Saul. Ia berasal dari suku Benyamin. Kakinya terluka dalam sebuah kecelakaan pada hari kematian Yonatan. Setelah Daud menjadi raja, ia selalu memperlakukan Mefiboset dengan baik.</w:t>
      </w:r>
      <w:r/>
      <w:r/>
      <w:r/>
    </w:p>
    <w:p>
      <w:pPr>
        <w:pStyle w:val="Heading2"/>
      </w:pPr>
      <w:r>
        <w:t>Melkisedek</w:t>
      </w:r>
      <w:r/>
    </w:p>
    <w:p>
      <w:r/>
      <w:r>
        <w:t>Seorang imam Allah yang merupakan raja Salem. Salem adalah nama Yerusalem pada zaman Abraham. Melkisedek memberkati Abraham setelah Abraham menyelamatkan Lot. Abraham menghormatinya dengan memberinya sepersepuluh dari semua yang dimenangkannya dalam sebuah pertempuran.</w:t>
      </w:r>
      <w:r/>
      <w:r/>
      <w:r/>
    </w:p>
    <w:p>
      <w:pPr>
        <w:pStyle w:val="Heading2"/>
      </w:pPr>
      <w:r>
        <w:t>Memberkati semua bangsa</w:t>
      </w:r>
      <w:r/>
    </w:p>
    <w:p>
      <w:r/>
      <w:r>
        <w:t>Allah berjanji bahwa semua bangsa di bumi akan diberkati melalui Abraham dan garis keturunannya. Allah mengulangi janji ini pada Ishak dan Yakub. Janji ini diulang dalam Mazmur 72 dan Zakharia pasal 8. Janji ini digenapi dalam berbagai cara. Salah satunya yaitu melalui perjanjian hukum Allah dengan bangsa Israel. Bangsa Israel harus menyembah hanya kepada Allah saja dan taat pada perjanjian di Gunung Sinai. Ini akan menunjukkan kepada bangsa-bangsa lainnya betapa bijaksana dan pengertiannya umat Allah. Hal ini akan menunjukkan kepada bangsa-bangsa lainnya bahwa Allah dekat dengan umat-Nya dan mengasihi mereka. Hal ini juga akan membuat bangsa-bangsa lain ingin menyembah dan taat pada Allah yang benar. Cara lainnya adalah melalui Yesus. Yesus berasal dari garis keturunan Abraham. Semua orang di bumi dapat dibenarkan di hadapan Allah dengan percaya kepada Yesus. Itulah bagaimana janji Allah mengenai semua bangsa akan diberkati akhirnya digenapi sepenuhnya.</w:t>
      </w:r>
      <w:r/>
      <w:r/>
      <w:r/>
    </w:p>
    <w:p>
      <w:pPr>
        <w:pStyle w:val="Heading2"/>
      </w:pPr>
      <w:r>
        <w:t>Membuang undi</w:t>
      </w:r>
      <w:r/>
    </w:p>
    <w:p>
      <w:r/>
      <w:r>
        <w:t>Sebuah proses untuk membantu orang-orang memutuskan sesuatu. Prose ini sangat umum diantara kelompok-kelompok orang yang tinggal di sekitar bangsa Israel. Allah mengizinkan umat-Nya menggunakan praktik ini. Tidak diketahui secara pasti apa yang dilakukan orang-orang ketika mereka membuang undi. Bangsa Israel percaya bahwa Allah akan membimbing mereka untuk membuat keputusan yang bijaksana melalui pembuangan undi.</w:t>
      </w:r>
      <w:r/>
      <w:r/>
      <w:r/>
    </w:p>
    <w:p>
      <w:pPr>
        <w:pStyle w:val="Heading2"/>
      </w:pPr>
      <w:r>
        <w:t>Menafsirkan bahasa roh</w:t>
      </w:r>
      <w:r/>
    </w:p>
    <w:p>
      <w:r/>
      <w:r>
        <w:t>Ketika seseorang menjelaskan arti dari sebuah pesan yang diucapkan dalam bahasa yang tidak mereka ketahui sebelumnya. Roh Kudus memberikan kepada beberapa orang percaya kemampuan untuk melakukan hal ini. Mereka menjelaskan apa yang dikatakan kepada orang-orang yang tidak mengerti bahasa tersebut. Ini membantu orang-orang tersebut untuk memahami pesan dan belajar mengenai Allah. (</w:t>
      </w:r>
      <w:r>
        <w:t>Berbicara bahasa lain</w:t>
      </w:r>
      <w:r>
        <w:t>)</w:t>
      </w:r>
      <w:r/>
      <w:r/>
      <w:r/>
    </w:p>
    <w:p>
      <w:pPr>
        <w:pStyle w:val="Heading2"/>
      </w:pPr>
      <w:r>
        <w:t>Menebus</w:t>
      </w:r>
      <w:r/>
    </w:p>
    <w:p>
      <w:r/>
      <w:r>
        <w:t>Untuk membawa kembali suatu kedamaian pada saat kedamaian itu telah dihancurkan. Dalam hubungan, kedamaian dapat hancur ketika orang berdosa melawan satu sama lain. Ini juga menghancurkan kedamaian antara orang berdosa dan Allah. Orang yang berdosa harus bertobat dan berhenti melakukan apa yang tidak benar. Dan dosa itu harus dibayarkan. Ini memungkinkan untuk adanya perdamaian kembali antar manusia. Ini juga memungkinkan untuk adanya perdamaian antara manusia dan Allah. (</w:t>
      </w:r>
      <w:r>
        <w:t>Hari Pendamaian</w:t>
      </w:r>
      <w:r>
        <w:t>)</w:t>
      </w:r>
      <w:r/>
      <w:r/>
      <w:r/>
    </w:p>
    <w:p>
      <w:pPr>
        <w:pStyle w:val="Heading2"/>
      </w:pPr>
      <w:r>
        <w:t>Mengajar anak-anak mereka</w:t>
      </w:r>
      <w:r/>
    </w:p>
    <w:p>
      <w:r/>
      <w:r>
        <w:t>Anak-anak Israel didorong untuk mengajukan pertanyaan tentang Allah dan praktik-praktik ibadah. Orang tua harus menjelaskan kepada anak-anak mereka mengapa mereka menyembah Allah dengan cara-cara tertentu. Dengan cara ini, anak-anak akan belajar tentang siapa Allah itu. Mereka akan belajar tentang karya-karya ajaib yang Allah lakukan di dunia. Hal ini penting karena Allah telah berjanji untuk menjadi Allah mereka untuk selama-lamanya. Ia ingin agar setiap orang dalam garis keturunan Yakub mengenal-Nya.</w:t>
      </w:r>
      <w:r/>
      <w:r/>
      <w:r/>
    </w:p>
    <w:p>
      <w:pPr>
        <w:pStyle w:val="Heading2"/>
      </w:pPr>
      <w:r>
        <w:t>Mengampuni</w:t>
      </w:r>
      <w:r/>
    </w:p>
    <w:p>
      <w:r/>
      <w:r>
        <w:t>Beberapa kata dari bahasa Ibrani dan Yunani yang digunakan dalam Alkitab untuk kata mengampuni. Kata-kata ini menggambarkan dalam banyak hal apa artinya mengampuni dan diampuni. Hutang uang dapat diampuni. Ini berarti bahwa seseorang yang berhutang uang tidak perlu lagi membayarnya kembali. Dosa dapat diampuni. Allah adalah satu-satunya pribadi yang dapat mengampuni dosa. Ini berarti bahwa Allah mengetahui dosa apa yang telah dilakukan. Allah mengetahui orang atau kelompok orang mana yang bersalah atas dosa itu. Rasa bersalah seperti sebuah beban berat yang Allah angkat dari seseorang ketika Ia mengampuni. Allah menghapus rasa bersalah itu dari orang atau kelompok tersebut. Ini seperti Allah mengangkat dosa itu dan membuangnya ke tempat yang jauh. Allah memilih untuk tidak membawa penghakiman terhadap seseorang atau kelompok karena dosa mereka. Allah selalu siap mengampuni orang-orang atas dosa mereka. Ini karena Ia penuh belas kasihan dan kasih. Allah ingin semua orang dan semua kelompok orang berbalik dari dosa. Ia ingin mereka memohon kepada-Nya untuk mengampuni mereka. Allah juga ingin semua orang dan semua kelompok orang untuk mengikuti teladan-Nya. Ia ingin mereka saling mengampuni satu sama lain atas dosa mereka.</w:t>
      </w:r>
      <w:r/>
      <w:r/>
      <w:r/>
    </w:p>
    <w:p>
      <w:pPr>
        <w:pStyle w:val="Heading2"/>
      </w:pPr>
      <w:r>
        <w:t>Mengasihi Allah</w:t>
      </w:r>
      <w:r/>
    </w:p>
    <w:p>
      <w:r/>
      <w:r>
        <w:t>Allah menciptakan manusia untuk menerima kasih-Nya dan membalas kasih-Nya. Kasih Allah mengubah manusia dan membuat mereka mampu mengasihi Dia. Kasih kepada Allah adalah sebuah perasaan dan pilihan yang dilakukan manusia. Tindakan yang mereka lakukan adalah dengan menaati-Nya. Kasih kepada Allah ditunjukkan dengan menaati perintah-perintah-Nya. Hukum Musa dalam Perjanjian Lama dan Yesus dalam Perjanjian Baru mengajarkan hal ini.</w:t>
      </w:r>
      <w:r/>
      <w:r/>
      <w:r/>
    </w:p>
    <w:p>
      <w:pPr>
        <w:pStyle w:val="Heading2"/>
      </w:pPr>
      <w:r>
        <w:t>Mengurbankan anak-anak</w:t>
      </w:r>
      <w:r/>
    </w:p>
    <w:p>
      <w:r/>
      <w:r>
        <w:t>Membunuh anak-anak sebagai cara untuk menyembah dan menghormati dewa-dewa palsu. Orang-orang akan mengorbankan anak-anak untuk menunjukkan seberapa besar komitmen mereka terhadap dewa-dewa palsu. Mereka juga melakukannya untuk mendapatkan berkah dari allah-allah palsu. Praktik ini biasa terjadi pada masa dan tempat yang dicatat dalam Perjanjian Lama. Allah yang benar menunjukkan bahwa Dia tidak boleh disembah dengan cara seperti itu. Hukum-hukum Allah sangat jelas menyatakan bahwa manusia tidak boleh dikorbankan. Ini termasuk anak-anak. Imamat pasal 18 dan 20 berbicara tentang hal ini.</w:t>
      </w:r>
      <w:r/>
      <w:r/>
      <w:r/>
    </w:p>
    <w:p>
      <w:pPr>
        <w:pStyle w:val="Heading2"/>
      </w:pPr>
      <w:r>
        <w:t>Mengurbankan hewan</w:t>
      </w:r>
      <w:r/>
    </w:p>
    <w:p>
      <w:r/>
      <w:r>
        <w:t>Cara tertentu untuk membunuh hewan. Hal ini dilakukan untuk menyembah dan menghormati seseorang atau dewa. Praktik ini biasa dilakukan pada masa dan tempat yang tercatat dalam Alkitab. Para pengikut Allah yang benar mengorbankan hewan untuk menunjukkan bahwa mereka berpaling dari dosa. Kematian hewan adalah tanda kematian dan bahaya yang ditimbulkan oleh dosa. Itu juga merupakan tanda hukuman atas dosa yang dilakukan manusia. Hewan-hewan dibunuh sebagai pengganti manusia. Dengan cara ini, binatang dikorbankan untuk membayar dosa-dosa manusia. Orang-orang yang menyembah dewa-dewa palsu mengorbankan hewan untuk berbagai alasan. Mereka melakukan hal ini untuk menunjukkan betapa berkomitmennya mereka kepada dewa-dewa palsu mereka. Mereka melakukannya untuk mendapatkan berkat. Mereka melakukannya karena mereka pikir dewa-dewa palsu itu lapar atau marah.</w:t>
      </w:r>
      <w:r/>
      <w:r/>
      <w:r/>
    </w:p>
    <w:p>
      <w:pPr>
        <w:pStyle w:val="Heading2"/>
      </w:pPr>
      <w:r>
        <w:t>Mengusir</w:t>
      </w:r>
      <w:r/>
    </w:p>
    <w:p>
      <w:r/>
      <w:r>
        <w:t>Cara yang direncanakan Allah untuk membawa penghakiman terhadap orang Kanaan atas perbuatan jahat mereka. Allah sudah bersabar kepada mereka selama ratusan tahun. Lalu Ia membawa penghakiman terhadap mereka untuk menghentikan perbuatan mereka yang jahat. Penghakiman-Nya yaitu tidak lagi mengizinkan mereka untuk tetap tinggal di negeri mereka. Ia akan menggunakan bangsa Israel sebagai alat-Nya untuk mengusir mereka. Tetapi bangsa Israel tidak sepenuhnya taat kepada Allah. Mereka tidak mengusir semua orang Kanaan. Sebaliknya, bangsa Israel tinggal bersama dengan orang Kanaan dan mengikuti cara hidup mereka yang jahat.</w:t>
      </w:r>
    </w:p>
    <w:p>
      <w:r/>
      <w:r/>
      <w:r/>
      <w:r/>
    </w:p>
    <w:p>
      <w:pPr>
        <w:pStyle w:val="Heading2"/>
      </w:pPr>
      <w:r>
        <w:t>Menumpangkan Tangan</w:t>
      </w:r>
      <w:r/>
    </w:p>
    <w:p>
      <w:r/>
      <w:r>
        <w:t>Sering kali Yesus menyembuhkan dan memberkati orang dengan menumpangkan tangan-Nya ke atas mereka. Orang-orang percaya mengikuti teladan-Nya. Menumpangkan tangan ke atas orang lain menjadi praktik yang umum dilakukan karena alasan-alasan tertentu. Ini termasuk mendoakan orang-orang percaya yang baru untuk menerima Roh Kudus. Termasuk mendoakan orang-orang percaya untuk menerima karunia Roh Kudus. Termasuk juga menyembuhkan orang dan menetapkan mereka untuk melayani sebagai pemimpin. Menumpangkan tangan ke atas seseorang adalah cara untuk menunjukkan kasih dan perhatian Allah kepada mereka. Tidak ada keajaiban yang terjadi dengan menumpangkan tangan ke atas seseorang. Berkat-berkat yang datang berasal dari Roh Kudus yang bekerja melalui orang-orang percaya.</w:t>
      </w:r>
      <w:r/>
      <w:r/>
      <w:r/>
    </w:p>
    <w:p>
      <w:pPr>
        <w:pStyle w:val="Heading2"/>
      </w:pPr>
      <w:r>
        <w:t>Menyembah hanya kepada Allah</w:t>
      </w:r>
      <w:r/>
    </w:p>
    <w:p>
      <w:r/>
      <w:r>
        <w:t>Tidak ada seorang pun dan tidak ada yang lain selain Allah yang harus disembah. Hal ini selalu berlaku bagi semua orang di mana pun. Selama ratusan tahun, garis keturunan Abraham telah menyembah Allah. Namun, banyak di antara mereka yang juga menyembah ilah-ilah palsu pada saat yang sama. Kelompok-kelompok masyarakat di sekitar mereka juga menyembah banyak allah palsu. Hal ini sangat umum terjadi pada zaman dan tempat dalam Alkitab. Namun, Allah adalah satu-satunya Allah yang benar. Dalam perjanjian-Nya dengan bangsa Israel di Gunung Sinai, Allah menyatakan hal ini dengan sangat jelas. Dia memerintahkan bangsa Israel untuk menyembah hanya kepada-Nya. Itu adalah bagian pertama dan terpenting dari perjanjian-Nya dengan mereka.</w:t>
      </w:r>
      <w:r/>
      <w:r/>
      <w:r/>
    </w:p>
    <w:p>
      <w:pPr>
        <w:pStyle w:val="Heading2"/>
      </w:pPr>
      <w:r>
        <w:t>Meriba</w:t>
      </w:r>
      <w:r/>
    </w:p>
    <w:p>
      <w:r/>
      <w:r>
        <w:t>Dalam bahasa Ibrani, kata Meribah berarti berdebat. Ada dua tempat yang disebut Meriba di dalam Alkitab. Di kedua tempat tersebut, orang Israel berdebat dengan Allah dan Musa karena mereka tidak mendapatkan air. Satu tempat disebut Masa dan Meriba. Tempat lainnya disebut Meriba Kadesh dan terletak di dekat Kadesh-Barnea.</w:t>
      </w:r>
      <w:r/>
      <w:r/>
      <w:r/>
    </w:p>
    <w:p>
      <w:pPr>
        <w:pStyle w:val="Heading2"/>
      </w:pPr>
      <w:r>
        <w:t>Mesias</w:t>
      </w:r>
      <w:r/>
    </w:p>
    <w:p>
      <w:r/>
      <w:r>
        <w:t>Juruselamat yang dijanjikan Allah diutus untuk menyelamatkan umat Allah dari semua musuh mereka. Dalam bahasa Ibrani, kata mesias berarti orang yang diurapi atau orang yang terpilih. Banyak nubuat dan janji yang dicatat dalam Perjanjian Lama berbicara tentang sang penyelamat ini. Banyak orang Yahudi yang kemudian memahami bahwa nubuat dan janji ini berbicara tentang seorang raja. Dia akan berasal dari garis keturunan Daud. Dia akan dipilih oleh Allah untuk membawa perdamaian yang kekal. Ketika Yesus hidup di bumi, banyak orang Yahudi menjadi percaya bahwa Dia adalah Mesias.</w:t>
      </w:r>
      <w:r/>
      <w:r/>
      <w:r/>
    </w:p>
    <w:p>
      <w:pPr>
        <w:pStyle w:val="Heading2"/>
      </w:pPr>
      <w:r>
        <w:t>Mesir</w:t>
      </w:r>
      <w:r/>
    </w:p>
    <w:p>
      <w:r/>
      <w:r>
        <w:t>Sebuah kerajaan yang kuat di Afrika Utara. Orang Israel menjadi budak di sana selama bertahun-tahun. Mereka dibebaskan dari perbudakan di Mesir dalam peristiwa keluaran. Raja-raja Mesir disebut dengan Firaun. Dalam Alkitab, orang Mesir terkadang menyakiti umat Allah dan di lain waktu membantu mereka.</w:t>
      </w:r>
      <w:r/>
      <w:r/>
      <w:r/>
    </w:p>
    <w:p>
      <w:pPr>
        <w:pStyle w:val="Heading2"/>
      </w:pPr>
      <w:r>
        <w:t>Mesopotamia</w:t>
      </w:r>
      <w:r/>
    </w:p>
    <w:p>
      <w:r/>
      <w:r>
        <w:t>Daerah di sekitar Sungai Tigris dan Sungai Efrat. Di daerah ini terdapat beberapa negara yang sekarang disebut Iran, Siria, Kuwait, dan Turki.</w:t>
      </w:r>
      <w:r/>
      <w:r/>
      <w:r/>
    </w:p>
    <w:p>
      <w:pPr>
        <w:pStyle w:val="Heading2"/>
      </w:pPr>
      <w:r>
        <w:t>Mezbah</w:t>
      </w:r>
      <w:r/>
    </w:p>
    <w:p>
      <w:r/>
      <w:r>
        <w:t>Sesuatu yang dibangun oleh manusia untuk menghormati Allah. Mereka menyembah Allah dengan mempersembahkan korban diatas mezbah. Orang-orang seringkali membangun mezbah untuk mengenang cara istimewa Allah dalam berbicara dan bertindak. Mezbah membantu mereka untuk mengingat apa yang Allah telah sampaikan dan lakukan terhadap mereka. Mezbah juga menunjukkan bahwa orang-orang memiliki komitmen untuk menyembah dan taat kepada Allah. Allah memberikan perintah yang jelas mengenai cara membangun mezbah di kemah suci dan bait suci. Orang-orang juga membangun mezbah untuk menyembah allah-allah palsu.</w:t>
      </w:r>
      <w:r/>
      <w:r/>
      <w:r/>
    </w:p>
    <w:p>
      <w:pPr>
        <w:pStyle w:val="Heading2"/>
      </w:pPr>
      <w:r>
        <w:t>Mezbah dari emas</w:t>
      </w:r>
      <w:r/>
    </w:p>
    <w:p>
      <w:r/>
      <w:r>
        <w:t>Dalam penglihatan Yohanes mengenai takhta Allah terdapat sebuah mezbah dari emas. Ini menunjukkan bahwa daerah dengan takhta itu juga merupakan sebuah bait suci. Itu merupakan pola yang digunakan oleh bangsa Israel dan orang Yahudi untuk kemah suci dan bait suci (Ibrani 8:1–5). (</w:t>
      </w:r>
      <w:r>
        <w:t>Mezbah</w:t>
      </w:r>
      <w:r>
        <w:t>)</w:t>
      </w:r>
      <w:r/>
      <w:r/>
      <w:r/>
    </w:p>
    <w:p>
      <w:pPr>
        <w:pStyle w:val="Heading2"/>
      </w:pPr>
      <w:r>
        <w:t>Mikha</w:t>
      </w:r>
      <w:r/>
    </w:p>
    <w:p>
      <w:r/>
      <w:r>
        <w:t>Seorang nabi dari kerajaan selatan pada masa Yotam, Ahas dan Hizkia. Pesan-pesannya ditujukan untuk kerajaan utara dan kerajaan selatan. Nubuat-nubuatnya dicatat dalam kitab Mikha.</w:t>
      </w:r>
      <w:r/>
      <w:r/>
      <w:r/>
    </w:p>
    <w:p>
      <w:pPr>
        <w:pStyle w:val="Heading2"/>
      </w:pPr>
      <w:r>
        <w:t>Mikhael</w:t>
      </w:r>
      <w:r/>
    </w:p>
    <w:p>
      <w:r/>
      <w:r>
        <w:t>Seorang pemimpin di antara para malaikat yang melayani Allah.</w:t>
      </w:r>
      <w:r>
        <w:rPr>
          <w:b/>
        </w:rPr>
        <w:t xml:space="preserve"> </w:t>
      </w:r>
      <w:r>
        <w:t>Allah memberikan kepadanya otoritas di dunia surgawi. Daniel pasal 10 dan 12 menggambarkan Mikhael melayani dan menjaga umat Israel. Dalam Wahyu, Yohanes menggambarkan pertempuran yang dilakukan Mikhael melawan naga. Yudas menceritakan sebuah kisah tentang Mikhael berdasarkan tulisan Yahudi pada zamannya.</w:t>
      </w:r>
      <w:r/>
      <w:r/>
      <w:r/>
    </w:p>
    <w:p>
      <w:pPr>
        <w:pStyle w:val="Heading2"/>
      </w:pPr>
      <w:r>
        <w:t>Mimpi</w:t>
      </w:r>
      <w:r/>
    </w:p>
    <w:p>
      <w:r/>
      <w:r>
        <w:t xml:space="preserve">Salah satu cara Allah menyatakan diri-Nya dan rencana-Nya agar diketahui orang-orang. Terkadang pesan Allah melalui sebuah mimpi sangat jelas bagi orang-orang. Di lain waktu hal itu tidak begitu jelas bagi mereka. Allah memberikan kepada beberapa orang kemampuan untuk memahami mimpi orang lain. Mereka membantu yang lainnya memahami pesan dari Allah. Tidak semua mimpi merupakan pesan dari Allah. Orang-orang tidak membuat mimpi yang dari Allah terjadi. Hal itu adalah karunia dari Allah. </w:t>
      </w:r>
    </w:p>
    <w:p>
      <w:r/>
      <w:r/>
      <w:r/>
      <w:r/>
    </w:p>
    <w:p>
      <w:pPr>
        <w:pStyle w:val="Heading2"/>
      </w:pPr>
      <w:r>
        <w:t>Miriam</w:t>
      </w:r>
      <w:r/>
    </w:p>
    <w:p>
      <w:r/>
      <w:r>
        <w:t>Seorang putri dari pasangan Amram dan Yokhebed dari suku Lewi. Musa dan Harun adalah saudara-saudaranya. Dia membantu Musa memimpin bangsa Israel selama pembebasan dari Mesir. Dia adalah seorang nabi wanita.</w:t>
      </w:r>
      <w:r/>
      <w:r/>
      <w:r/>
    </w:p>
    <w:p>
      <w:pPr>
        <w:pStyle w:val="Heading2"/>
      </w:pPr>
      <w:r>
        <w:t>Misteri Kristus</w:t>
      </w:r>
      <w:r/>
    </w:p>
    <w:p>
      <w:r/>
      <w:r>
        <w:t>Kebenaran tentang bagaimana Allah menggenapi rencana-Nya bagi dunia melalui Yesus Kristus. Dalam Perjanjian Baru, misteri biasanya adalah sesuatu yang belum diketahui oleh manusia. Para nabi Perjanjian Lama telah mengatakan bahwa Allah akan menyelamatkan umat-Nya. Tetapi orang Yahudi tidak tahu persis bagaimana atau kapan Allah akan melakukan hal ini. Mereka tidak yakin dari siapa atau apa mereka akan diselamatkan. Mereka tidak tahu persis siapa yang akan diselamatkan. Paulus menjelaskan misteri ini dalam surat-suratnya. Rencana Allah adalah untuk menyelamatkan semua orang yang percaya kepada Yesus. Yesus adalah seorang manusia dan Anak Allah. Allah menyelamatkan umat-Nya dari kuasa dosa, kejahatan dan maut. Dia menyelamatkan mereka melalui apa yang Yesus lakukan ketika Dia mengorbankan diri-Nya di kayu salib.</w:t>
      </w:r>
      <w:r/>
      <w:r/>
      <w:r/>
    </w:p>
    <w:p>
      <w:pPr>
        <w:pStyle w:val="Heading2"/>
      </w:pPr>
      <w:r>
        <w:t>Moab</w:t>
      </w:r>
      <w:r/>
    </w:p>
    <w:p>
      <w:r/>
      <w:r>
        <w:t>Sebuah kelompok masyarakat yang tinggal di sebelah timur Sungai Yordan. Mereka berasal dari garis keturunan Lot. Tanah tempat mereka tinggal juga disebut Moab. Mereka menyembah ilah-ilah palsu yang disebut Baal dan Kemos. Terkadang orang Moab mencelakakan umat Allah dan di lain waktu menolong mereka.</w:t>
      </w:r>
      <w:r/>
      <w:r/>
      <w:r/>
    </w:p>
    <w:p>
      <w:pPr>
        <w:pStyle w:val="Heading2"/>
      </w:pPr>
      <w:r>
        <w:t>Mordekhai</w:t>
      </w:r>
      <w:r/>
    </w:p>
    <w:p>
      <w:r/>
      <w:r>
        <w:t>Seorang Yahudi yang tinggal di kerajaan Persia pada masa pemerintahan Ahasyweros. Mordekhai adalah putra Yair dan berasal dari suku Benyamin. Dia mengadopsi sepupunya, Ester, ketika orangtuanya meninggal. Dia bertugas di pemerintahan Persia di gerbang istana di Susan. Setelah Haman terbunuh, Mordekhai menjadi seorang penasihat Ahasyweros. Mordekhai adalah seorang pemimpin penting yang memiliki otoritas di kerajaan Persia.</w:t>
      </w:r>
      <w:r/>
      <w:r/>
      <w:r/>
    </w:p>
    <w:p>
      <w:pPr>
        <w:pStyle w:val="Heading2"/>
      </w:pPr>
      <w:r>
        <w:t>Mukjizat-mukjizat</w:t>
      </w:r>
      <w:r/>
    </w:p>
    <w:p>
      <w:r/>
      <w:r>
        <w:t>Perbuatan-perbuatan besar dari Allah. Ini juga disebut tanda-tanda dan mukjizat, hal-hal yang menakjubkan dan perbuatan-perbuatan yang dahsyat. Semua itu menunjukkan bahwa Allah adalah Allah yang benar. Semua itu menunjukkan bahwa Dia memiliki kuasa dan otoritas yang lebih besar daripada apa pun yang ada. Allah memberikan kuasa kepada orang-orang tertentu untuk melakukan mukjizat. Mereka melakukannya untuk menolong orang lain agar percaya bahwa Allah adalah seperti yang Ia katakan. Yesus melakukan karya-karya besar Allah ketika Ia berada di bumi. Dia memberi para pengikutnya kuasa untuk juga melakukan tanda-tanda dan mukjizat-mukjizat.</w:t>
      </w:r>
      <w:r/>
      <w:r/>
      <w:r/>
    </w:p>
    <w:p>
      <w:pPr>
        <w:pStyle w:val="Heading2"/>
      </w:pPr>
      <w:r>
        <w:t>Murid</w:t>
      </w:r>
      <w:r/>
    </w:p>
    <w:p>
      <w:r/>
      <w:r>
        <w:t>Seseorang yang mengikuti seorang guru atau pemimpin. Murid-murid melakukan apa yang dilakukan oleh guru mereka dan hidup seperti mereka. Ketika Yesus bekerja di Israel, Ia memilih beberapa murid untuk menjadi pengikut terdekat-Nya. Mereka berjumlah 12 orang sama seperti 12 suku di Israel. Ke-12 murid juga disebut rasul. (</w:t>
      </w:r>
      <w:r>
        <w:t>12 suku</w:t>
      </w:r>
      <w:r>
        <w:t xml:space="preserve">, </w:t>
      </w:r>
      <w:r>
        <w:t>Rasul-rasul</w:t>
      </w:r>
      <w:r>
        <w:t>)</w:t>
      </w:r>
      <w:r/>
      <w:r/>
      <w:r/>
    </w:p>
    <w:p>
      <w:pPr>
        <w:pStyle w:val="Heading2"/>
      </w:pPr>
      <w:r>
        <w:t>Murka Allah</w:t>
      </w:r>
      <w:r/>
    </w:p>
    <w:p>
      <w:r/>
      <w:r>
        <w:t>Alkitab menggambarkan Allah sebagai sosok yang murka terhadap dosa dan kejahatan. Ia menunjukkan murkanya dengan membawa penghakiman terhadap mereka yang menolak untuk berhenti berbuat jahat. Ia membawa penghakiman terhadap mereka yang menolak untuk bertobat dan berbalik dari dosa. Penulis dalam Alkitab menggambarkan murka Allah seperti pemerasan anggur. Dalam pemerasan anggur, buah anggur dihancurkan untuk membuat minuman dari anggur. Penulis dalam Alkitab juga menggambarkan murka Allah seperti secangkir minuman anggur. Mereka yang menolak untuk berhenti berbuat dosa dan melakukan perbuatan-perbuatan yang jahat harus meminumnya. Ini adalah gambaran dari penghakiman Allah. Ini adalah gambaran bagaimana Allah menghentikan mereka yang berbuat jahat dan menghukum mereka. Orang-orang yang percaya kepada Yesus akan dibebaskan dari kuasa dosa dan kejahatan. Karena hal ini, mereka diselamatkan dari murka Allah terhadap dosa dan kejahatan. Dalam kitab Wahyu, murka Allah dan murka Anak Domba adalah hal yang sama.</w:t>
      </w:r>
      <w:r/>
      <w:r/>
      <w:r/>
    </w:p>
    <w:p>
      <w:pPr>
        <w:pStyle w:val="Heading2"/>
      </w:pPr>
      <w:r>
        <w:t>Murni atau tidak murni</w:t>
      </w:r>
      <w:r/>
    </w:p>
    <w:p>
      <w:r/>
      <w:r>
        <w:t>Cara-cara Alkitab menjelaskan apa yang dapat atau tidak dapat diterima oleh Allah. Sesuatu dianggap murni jika sesuai dengan apa yang Allah inginkan. Sesuatu dianggap tidak murni jika bertentangan dengan apa yang Allah inginkan. Pikiran, perkataan, dan tindakan manusia bisa murni atau tidak murni. Alkitab juga menyebut hal-hal yang murni sebagai sesuatu yang bersih dan hal-hal yang tidak murni sebagai sesuatu yang najis. Roh Kudus tinggal di antara orang-orang yang hidup dengan cara-cara yang murni. Orang-orang yang hidup dalam cara-cara yang tidak murni tidak dapat dekat dengan Allah. Dalam Perjanjian Lama, Allah memberikan cara-cara kepada umat-Nya untuk dianggap murni dan bersih. Ketika Yesus datang, pengorbanan-Nya di kayu salib membuat para pengikut-Nya menjadi murni. Para pengikut Yesus tetap murni dengan mengikuti teladan hidup Yesus. (Tahir atau najis)</w:t>
      </w:r>
      <w:r/>
      <w:r/>
      <w:r/>
    </w:p>
    <w:p>
      <w:pPr>
        <w:pStyle w:val="Heading2"/>
      </w:pPr>
      <w:r>
        <w:t>Musa</w:t>
      </w:r>
      <w:r/>
    </w:p>
    <w:p>
      <w:r/>
      <w:r>
        <w:t>Seorang budak Israel yang dibesarkan di istana kerajaan di Mesir. Dia adalah putra Amram dan Yokhebed dan berasal dari suku Lewi. Harun adalah saudara laki-lakinya dan Miryam adalah saudara perempuannya. Istrinya bernama Zipora dan anak-anak mereka bernama Gerson dan Eliezer. Dalam bahasa Ibrani, Musa berarti dibawa keluar. Putri Firaun mengeluarkannya dari Sungai Nil dan membesarkannya. Allah menampakkan diri kepada Musa di padang gurun. Allah memerintahkannya untuk memimpin bangsa Israel keluar dari perbudakan. Musa memimpin mereka keluar dari Mesir, melewati padang gurun dan menuju negeri mereka yang baru. Musa tidak masuk ke Kanaan bersama mereka. Allah memberikan petunjuk kepada Musa tentang bagaimana bangsa Israel harus hidup. Petunjuk-petunjuk ini disebut Hukum Musa (Taurat Musa). Musa memiliki hubungan yang sangat dekat dengan Allah. Ketika ia wafat, Allah menguburkan jasadnya dan tidak ada yang pernah menemukan kuburannya.</w:t>
      </w:r>
      <w:r/>
      <w:r/>
      <w:r/>
    </w:p>
    <w:p>
      <w:pPr>
        <w:pStyle w:val="Heading2"/>
      </w:pPr>
      <w:r>
        <w:t>Naaman</w:t>
      </w:r>
      <w:r/>
    </w:p>
    <w:p>
      <w:r/>
      <w:r>
        <w:t>Seorang panglima penting dalam pasukan Aram. Seorang gadis muda Israel menjadi pelayan di rumahnya. Ia mengikuti nasihat gadis itu untuk meminta Elisa menyembuhkan penyakit kulitnya. Pada awalnya, Naaman menolak untuk mengikuti instruksi Elisa. Tetapi ketika ia merendahkan diri dan taat, ia disembuhkan. Kemudian ia percaya kepada Allah. Ia menyembah hanya kepada Allah ketika ia kembali ke Aram.</w:t>
      </w:r>
      <w:r/>
      <w:r/>
      <w:r/>
    </w:p>
    <w:p>
      <w:pPr>
        <w:pStyle w:val="Heading2"/>
      </w:pPr>
      <w:r>
        <w:t>Nabi</w:t>
      </w:r>
      <w:r/>
    </w:p>
    <w:p>
      <w:r/>
      <w:r>
        <w:t>Seseorang yang dipilih Allah untuk berbicara melalui dirinya. Dalam Perjanjian Lama, para nabi menyampaikan pesan dari Allah kepada umat mereka atau bangsa lain. Para nabi adalah penasihat raja-raja Israel dan Yehuda. Mereka harus memberi tahu raja ketika ia tidak setia kepada Allah. Nubuat-nubuat dari banyak nabi sebelum zaman Yesus telah dituliskan. (</w:t>
      </w:r>
      <w:r>
        <w:t>Nabi palsu</w:t>
      </w:r>
      <w:r>
        <w:t>)</w:t>
      </w:r>
      <w:r/>
      <w:r/>
      <w:r/>
    </w:p>
    <w:p>
      <w:pPr>
        <w:pStyle w:val="Heading2"/>
      </w:pPr>
      <w:r>
        <w:t>Nabi palsu</w:t>
      </w:r>
      <w:r/>
    </w:p>
    <w:p>
      <w:r/>
      <w:r>
        <w:t>Seseorang yang berpura-pura menjadi nabi. Mereka memberitakan pesan yang bukan dari Allah. Mereka melakukan ini untuk mencoba menipu orang banyak. (</w:t>
      </w:r>
      <w:r>
        <w:t>Nabi</w:t>
      </w:r>
      <w:r>
        <w:t>)</w:t>
      </w:r>
      <w:r/>
      <w:r/>
      <w:r/>
    </w:p>
    <w:p>
      <w:pPr>
        <w:pStyle w:val="Heading2"/>
      </w:pPr>
      <w:r>
        <w:t>Nadab and Abihu</w:t>
      </w:r>
      <w:r/>
    </w:p>
    <w:p>
      <w:r/>
      <w:r>
        <w:t>Putra-putra sulung Harun dan Eliseba dari suku Lewi. Saudara-saudara mereka adalah Eleazar dan Itamar. Mereka berada di Gunung Sinai bersama Musa dan Harun ketika Allah meneguhkan perjanjian. Mereka dikhususkan sebagai para imam. Mereka tidak menaati Allah dalam cara mereka memimpin umat dalam ibadah. Mereka mati karena hal ini.</w:t>
      </w:r>
      <w:r/>
      <w:r/>
      <w:r/>
    </w:p>
    <w:p>
      <w:pPr>
        <w:pStyle w:val="Heading2"/>
      </w:pPr>
      <w:r>
        <w:t>Nama</w:t>
      </w:r>
      <w:r/>
    </w:p>
    <w:p>
      <w:r/>
      <w:r>
        <w:t>Pada zaman dan tempat di dalam Alkitab, nama sangatlah penting. Nama-nama itu lebih dari sekadar cara untuk berbicara tentang seseorang. Nama-nama itu adalah cara untuk menunjukkan siapa orang itu dan seperti apa dia. Hal ini dipahami berlaku juga untuk Allah. Mengatakan sesuatu tentang nama Allah adalah cara untuk mengatakan sesuatu tentang pribadi Allah sendiri. Percaya kepada nama Allah sama dengan percaya kepada Allah.</w:t>
      </w:r>
      <w:r/>
      <w:r/>
      <w:r/>
    </w:p>
    <w:p>
      <w:pPr>
        <w:pStyle w:val="Heading2"/>
      </w:pPr>
      <w:r>
        <w:t>Natan</w:t>
      </w:r>
      <w:r/>
    </w:p>
    <w:p>
      <w:r/>
      <w:r>
        <w:t>Seorang nabi pada masa Daud menjadi raja. Dia adalah penasihat dekat Daud. Dia memberikan pesan kepada Daud tentang janji-janji Allah bagi garis keturunan Daud. Dia menantang Daud ketika Daud melakukan hal-hal yang jahat. Natan mendukung Salomo sebagai raja setelah Daud.</w:t>
      </w:r>
      <w:r/>
      <w:r/>
      <w:r/>
    </w:p>
    <w:p>
      <w:pPr>
        <w:pStyle w:val="Heading2"/>
      </w:pPr>
      <w:r>
        <w:t>Nazaret</w:t>
      </w:r>
      <w:r/>
    </w:p>
    <w:p>
      <w:r/>
      <w:r>
        <w:t>Kota kecil tempat Yesus dibesarkan di bagian selatan Galilea. Nazaret terletak di antara Laut Galilea dan Laut Mediterania.</w:t>
      </w:r>
      <w:r/>
      <w:r/>
      <w:r/>
    </w:p>
    <w:p>
      <w:pPr>
        <w:pStyle w:val="Heading2"/>
      </w:pPr>
      <w:r>
        <w:t>Nazir</w:t>
      </w:r>
      <w:r/>
    </w:p>
    <w:p>
      <w:r/>
      <w:r>
        <w:t>Pria dan wanita yang ingin mengkhususkan diri mereka untuk melayani Allah. Dalam bahasa Ibrani, kata nazir berarti dipisahkan atau dikhususkan. Allah memerintahkan beberapa orang Israel untuk dipisahkan untuk melayani Dia. Beberapa orang lainnya memilih untuk melakukan hal ini dan disebut sebagai. Mereka berjanji untuk melayani Allah selama jangka waktu tertentu. Mereka harus menghindari alkohol dan membiarkan rambut mereka tumbuh panjang. Mereka harus menjauhi apa pun atau siapa pun yang mati. Ini adalah tanda bagi orang Israel lainnya bahwa Nazir benar-benar berkomitmen kepada Tuhan. Pada akhir masa di mana mereka telah mengkhususkan diri, mereka merayakannya. Mereka melakukan hal ini dengan mencukur rambut dan mempersembahkan korban.</w:t>
      </w:r>
      <w:r/>
      <w:r/>
      <w:r/>
    </w:p>
    <w:p>
      <w:pPr>
        <w:pStyle w:val="Heading2"/>
      </w:pPr>
      <w:r>
        <w:t>Nebukadnezar</w:t>
      </w:r>
      <w:r/>
    </w:p>
    <w:p>
      <w:r/>
      <w:r>
        <w:t>Seorang raja Babel dari kelompok bangsa Kasdim. Allah menggunakan dia sebagai alat untuk menjatuhkan penghakiman terhadap kerajaan selatan. Pada tahun 586 SM, pasukannya menghancurkan Yerusalem dan Bait Allah. Nabi Daniel menjelaskan beberapa mimpi Nebukadnezar kepadanya. Nebukadnezar menyembah ilah-ilah palsu, tetapi ia mengakui bahwa Allah orang Yahudi memiliki otoritas.</w:t>
      </w:r>
      <w:r/>
      <w:r/>
      <w:r/>
    </w:p>
    <w:p>
      <w:pPr>
        <w:pStyle w:val="Heading2"/>
      </w:pPr>
      <w:r>
        <w:t>Nehemia</w:t>
      </w:r>
      <w:r/>
    </w:p>
    <w:p>
      <w:r/>
      <w:r>
        <w:t>Seorang Yahudi yang kembali ke Yerusalem dari Susan. Dia adalah putra Hakaliah dan Hanani adalah saudaranya. Dia adalah seorang pejabat yang dipercaya dalam pemerintahan Persia. Dia adalah pencicip anggur untuk Artahsasta. Ini berarti dia memastikan bahwa makanan dan anggur raja tidak diracuni. Dia menjabat dua kali sebagai gubernur Yerusalem. Dia memimpin orang-orang Yahudi untuk membangun kembali tembok Yerusalem.</w:t>
      </w:r>
      <w:r/>
      <w:r/>
      <w:r/>
    </w:p>
    <w:p>
      <w:pPr>
        <w:pStyle w:val="Heading2"/>
      </w:pPr>
      <w:r>
        <w:t>Neraka</w:t>
      </w:r>
      <w:r/>
    </w:p>
    <w:p>
      <w:r/>
      <w:r>
        <w:t>Sebuah tempat yang penuh kehancuran bagi mereka yang menolak untuk menjadi bagian dari kerajaan Allah.</w:t>
      </w:r>
      <w:r/>
      <w:r/>
      <w:r/>
    </w:p>
    <w:p>
      <w:pPr>
        <w:pStyle w:val="Heading2"/>
      </w:pPr>
      <w:r>
        <w:t>Nikodemus</w:t>
      </w:r>
      <w:r/>
    </w:p>
    <w:p>
      <w:r/>
      <w:r>
        <w:t>Seorang pemimpin Yahudi dan orang Farisi yang percaya kepada Yesus yang mengikuti-Nya secara diam-diam. Dia melakukan pembicaraan penting dengan Yesus pada suatu malam. Ketika Yesus meninggal, Nikodemus membantu mempersiapkan jenazah Yesus untuk dikuburkan.</w:t>
      </w:r>
      <w:r/>
      <w:r/>
      <w:r/>
    </w:p>
    <w:p>
      <w:pPr>
        <w:pStyle w:val="Heading2"/>
      </w:pPr>
      <w:r>
        <w:t>Niniwe</w:t>
      </w:r>
      <w:r/>
    </w:p>
    <w:p>
      <w:r/>
      <w:r>
        <w:t>Ibu kota pemerintahan Asyur. Letaknya di Sungai Tigris di negara yang sekarang disebut Irak. Orang-orang yang tinggal di sana dikenal karena melakukan hal-hal yang kejam dan jahat. Pemerintah Babilonia menguasai Niniwe dan pemerintahan Asyur pada tahun 612 SM.</w:t>
      </w:r>
      <w:r/>
      <w:r/>
      <w:r/>
    </w:p>
    <w:p>
      <w:pPr>
        <w:pStyle w:val="Heading2"/>
      </w:pPr>
      <w:r>
        <w:t>Nubuat</w:t>
      </w:r>
      <w:r/>
    </w:p>
    <w:p>
      <w:r/>
      <w:r>
        <w:t>Pemberitahuan tentang apa yang diinginkan Allah atau tentang apa yang akan terjadi. Pesan-pesan ini berasal dari Allah atau firman Allah. Pesan-pesan ini diucapkan oleh para nabi dan ini disebut bernubuat. Nubuat-nubuat dari banyak nabi sebelum zaman Yesus dituliskan. Mereka dimasukkan dalam Perjanjian Lama. Secara keseluruhan mereka disebut para Nabi. Roh Kudus membuat beberapa orang mampu bernubuat. Pesan-pesan itu harus dibagikan secara teratur agar orang dapat mengerti. Pesan-pesan itu dibagikan untuk membantu orang yang tidak mengenal Allah berpaling kepada Allah. Pesan-pesan itu dibagikan untuk mendorong orang yang sudah mengikuti Allah. Pesan-pesan itu dibagikan untuk membantu orang memahami bagaimana menaati Allah dengan setia.</w:t>
      </w:r>
      <w:r/>
      <w:r/>
      <w:r/>
    </w:p>
    <w:p>
      <w:pPr>
        <w:pStyle w:val="Heading2"/>
      </w:pPr>
      <w:r>
        <w:t>Nubuat tentang Yesus</w:t>
      </w:r>
      <w:r/>
    </w:p>
    <w:p>
      <w:r/>
      <w:r>
        <w:t>Banyak nubuat dan janji yang dicatat dalam Perjanjian Lama menunjuk kepada Yesus. Semua itu menunjukkan rencana Allah untuk mengutus seorang Juruselamat. Juruselamat ini akan menyelamatkan dunia dari kuasa dosa, maut, dan kejahatan. Para rasul dan penulis dalam Perjanjian Baru mempelajari nubuat-nubuat dan janji-janji ini. Mereka memahami bahwa nubuat dan janji tersebut menjadi kenyataan melalui kehidupan dan karya Yesus. Yesus menggenapi pekerjaan yang telah Allah lakukan melalui bangsa Israel selama ratusan tahun. Yesus adalah Juruselamat yang telah dijanjikan oleh Allah untuk diutus (</w:t>
      </w:r>
      <w:r>
        <w:t>Juruselamat</w:t>
      </w:r>
      <w:r>
        <w:t>).</w:t>
      </w:r>
      <w:r/>
      <w:r/>
      <w:r/>
    </w:p>
    <w:p>
      <w:pPr>
        <w:pStyle w:val="Heading2"/>
      </w:pPr>
      <w:r>
        <w:t>Nuh</w:t>
      </w:r>
      <w:r/>
    </w:p>
    <w:p>
      <w:r/>
      <w:r>
        <w:t>Putra Lamekh dalam garis keturunan Set. Dia adalah ayah dari Sem, Ham dan Yafet dan dia mengikuti Allah dengan setia. Allah menyelamatkan Nuh dan keluarganya ketika Allah memusnahkan bumi melalui air bah. Allah membuat perjanjian dengan Nuh.</w:t>
      </w:r>
      <w:r/>
      <w:r/>
      <w:r/>
    </w:p>
    <w:p>
      <w:pPr>
        <w:pStyle w:val="Heading2"/>
      </w:pPr>
      <w:r>
        <w:t>Onesimus</w:t>
      </w:r>
      <w:r/>
    </w:p>
    <w:p>
      <w:r/>
      <w:r>
        <w:t>Seorang budak di Kolose yang melarikan diri dari tuannya, Filemon. Dalam bahasa Yunani, Onesimus berarti berguna. Ia bertemu dengan Paulus dan mulai mengikuti Yesus. Ia menjadi sahabat dekat Paulus dan bekerja sama dengannya. Paulus mengirimnya kembali untuk tinggal bersama Filemon. Onesimus membantu membawa surat-surat Paulus kepada jemaat di Kolose dan Filemon.</w:t>
      </w:r>
      <w:r/>
      <w:r/>
      <w:r/>
    </w:p>
    <w:p>
      <w:pPr>
        <w:pStyle w:val="Heading2"/>
      </w:pPr>
      <w:r>
        <w:t>Orang Amalek</w:t>
      </w:r>
      <w:r/>
    </w:p>
    <w:p>
      <w:r/>
      <w:r>
        <w:t>Sekelompok orang dari bagian selatan Kanaan. Diperkirakan bahwa mereka berasal dari garis keturunan cucu Esau dari Amalek. Mereka merupakan musuh dari orang Israel. Selama ratusan tahun mereka menyerang bangsa Israel.</w:t>
      </w:r>
      <w:r/>
      <w:r/>
      <w:r/>
    </w:p>
    <w:p>
      <w:pPr>
        <w:pStyle w:val="Heading2"/>
      </w:pPr>
      <w:r>
        <w:t>Orang Amon</w:t>
      </w:r>
      <w:r/>
    </w:p>
    <w:p>
      <w:r/>
      <w:r>
        <w:t>Sekelompok orang yang tinggal di sebelah timur Sungai Yordan. Mereka berasal dari garis keturunan Lot. Tanah yang mereka diami disebut Amon. Mereka menyembah allah-allah palsu yang disebut dengan Molokh.</w:t>
      </w:r>
      <w:r/>
      <w:r/>
      <w:r/>
    </w:p>
    <w:p>
      <w:pPr>
        <w:pStyle w:val="Heading2"/>
      </w:pPr>
      <w:r>
        <w:t>Orang Amori</w:t>
      </w:r>
      <w:r/>
    </w:p>
    <w:p>
      <w:r/>
      <w:r>
        <w:t xml:space="preserve">Sekelompok orang yang tinggal di tanah Kanaan dan di sebelah timur Sungai Yordan. Mereka berasal dari garis keturunan Ham yang adalah bapa Kanaan. Mereka merupakan musuh dari garis keturunan Abraham selama ratusan tahun. Allah mengusir mereka dari tanah Kanaan dan memberikan tanah mereka kepada bangsa Israel. </w:t>
      </w:r>
      <w:r/>
      <w:r/>
      <w:r/>
    </w:p>
    <w:p>
      <w:pPr>
        <w:pStyle w:val="Heading2"/>
      </w:pPr>
      <w:r>
        <w:t>Orang bukan Yahudi</w:t>
      </w:r>
      <w:r/>
    </w:p>
    <w:p>
      <w:r/>
      <w:r>
        <w:t>Sebuah nama yang digunakan dalam Alkitab untuk semua orang yang tidak berasal dari garis keturunan Yakub. Kebanyakan orang bukan Yahudi tidak tahu tentang Allah Israel atau sejarah Israel. Mereka tidak tahu tentang Hukum Musa dan tidak mengikuti hukum orang Yahudi. (</w:t>
      </w:r>
      <w:r>
        <w:t>Hukum Musa</w:t>
      </w:r>
      <w:r>
        <w:t>)</w:t>
      </w:r>
      <w:r/>
      <w:r/>
      <w:r/>
    </w:p>
    <w:p>
      <w:pPr>
        <w:pStyle w:val="Heading2"/>
      </w:pPr>
      <w:r>
        <w:t>Orang Filistin</w:t>
      </w:r>
      <w:r/>
    </w:p>
    <w:p>
      <w:r/>
      <w:r>
        <w:t>Sebuah kelompok masyarakat dari garis keturunan Ham. Mereka tinggal di Kanaan bagian selatan di sepanjang pesisir Laut Tengah. Kadang-kadang mereka bekerja sama dengan garis keluarga Abraham. Mereka sering berperang dengan bangsa Israel.</w:t>
      </w:r>
      <w:r/>
      <w:r/>
      <w:r/>
    </w:p>
    <w:p>
      <w:pPr>
        <w:pStyle w:val="Heading2"/>
      </w:pPr>
      <w:r>
        <w:t>Orang Hewi</w:t>
      </w:r>
      <w:r/>
    </w:p>
    <w:p>
      <w:r/>
      <w:r>
        <w:t>Suatu kelompok masyarakat yang tinggal di Kanaan. Mereka berasal dari garis keturunan Kanaan, putra Ham. Allah berkata kepada bangsa Israel untuk mengusir mereka dari Kanaan sebagai penghakiman Allah terhadap mereka. Yosua ditipu untuk membuat perjanjian damai dengan orang Hewi yang tinggal di Gibeon.</w:t>
      </w:r>
      <w:r/>
      <w:r/>
      <w:r/>
    </w:p>
    <w:p>
      <w:pPr>
        <w:pStyle w:val="Heading2"/>
      </w:pPr>
      <w:r>
        <w:t>Orang Lewi</w:t>
      </w:r>
      <w:r/>
    </w:p>
    <w:p>
      <w:r/>
      <w:r>
        <w:t>Orang-orang dari garis keturunan putra Yakub, Lewi. Semua laki-laki di suku Lewi memiliki pekerjaan khusus yang harus dilakukan. Mereka mengurus kemah suci dan kemudian bait suci. Orang-orang Lewi dari garis keluarga Harun bertugas sebagai imam (</w:t>
      </w:r>
      <w:r>
        <w:t>Imam</w:t>
      </w:r>
      <w:r>
        <w:t xml:space="preserve">, </w:t>
      </w:r>
      <w:r>
        <w:t>Harun</w:t>
      </w:r>
      <w:r>
        <w:t>). Suku Lewi tidak mendapatkan bagian tanah ketika bangsa Israel mulai tinggal di Kanaan. Allah menyediakan bagi mereka dari apa yang dimiliki suku-suku lainnya.</w:t>
      </w:r>
      <w:r/>
      <w:r/>
      <w:r/>
    </w:p>
    <w:p>
      <w:pPr>
        <w:pStyle w:val="Heading2"/>
      </w:pPr>
      <w:r>
        <w:t>Orang luar</w:t>
      </w:r>
      <w:r/>
    </w:p>
    <w:p>
      <w:r/>
      <w:r>
        <w:t>Siapapun yang tidak termasuk dalam suatu tempat atau kelompok. Orang yang tinggal di tempat yang berbeda dengan tempat asal keluarga mereka dianggap sebagai orang luar. Orang yang menjadi bagian dari kelompok yang bukan bagian dari kelompok keluarga mereka juga dianggap orang luar. Orang Israel menganggap siapa pun yang bukan bagian dari garis keturunan Yakub sebagai orang luar. Orang luar yang tinggal bersama mereka harus mematuhi hukum-hukum tertentu dari Hukum Musa. Orang Israel yang tidak setia mengikuti Hukum Musa sering diperlakukan sebagai orang asing. Mereka juga disebut sebagai orang berdosa. Orang Israel yang dianggap najis menurut Hukum Musa diperlakukan seperti orang luar. Kebanyakan orang luar tidak dapat sepenuhnya menjadi bagian dari komunitas mereka. Tetapi beberapa orang seperti Rut diterima sepenuhnya sebagai anggota komunitas Israel. Beberapa orang luar juga dikenal sebagai orang asing dan pendatang.</w:t>
      </w:r>
      <w:r/>
      <w:r/>
      <w:r/>
    </w:p>
    <w:p>
      <w:pPr>
        <w:pStyle w:val="Heading2"/>
      </w:pPr>
      <w:r>
        <w:t>Orang Midian</w:t>
      </w:r>
      <w:r/>
    </w:p>
    <w:p>
      <w:r/>
      <w:r>
        <w:t>Midian adalah anak dari Abraham dan istrinya Ketura. Kelompok orang yang disebut orang Midian berasal dari garis keturunannya. Nama tanah tempat mereka tinggal juga disebut Midian. Letaknya di sebelah timur Mesir dan di sebelah selatan Kanaan. Allah menampakkan diri kepada Musa di tanah Midian. Dalam Perjanjian Lama, orang Midian terkadang membantu orang Israel. Di lain waktu, mereka mencelakakan orang Israel.</w:t>
      </w:r>
      <w:r/>
      <w:r/>
      <w:r/>
    </w:p>
    <w:p>
      <w:pPr>
        <w:pStyle w:val="Heading2"/>
      </w:pPr>
      <w:r>
        <w:t>Orang Percaya</w:t>
      </w:r>
      <w:r/>
    </w:p>
    <w:p>
      <w:r/>
      <w:r>
        <w:t>Seseorang yang percaya pada Yesus Kristus dan mengikuti-Nya. Dalam Perjanjian Baru mereka juga disebut Orang Kristen. Mereka percaya bahwa Yesus dari Nazaret adalah Anak Allah yang bangkit dari kematian. Orang percaya menyembah Yesus sebagai Allah. Mereka melayani Dia sebagai Mesias dan Raja. Orang percaya pertama kali disebut Orang Kristen di Antiokhia di Siria. Mereka disebut dengan nama Kristus karena mereka mengikuti jalan hidup-Nya. Orang percaya tetap menjadi bagian dari masyarakat dan kelompok mereka saat mereka mengikuti Yesus. Mereka terus melanjutkan hukum dan praktik dalam kelompok masyarakat mereka. Mereka melakukan ini kecuali hukum dan praktik tersebut bertentangan dengan apa yang diajarkan Yesus. Hal ini berlaku untuk orang percaya Yahudi dan orang percaya yang bukan Yahudi.</w:t>
      </w:r>
      <w:r/>
      <w:r/>
      <w:r/>
    </w:p>
    <w:p>
      <w:pPr>
        <w:pStyle w:val="Heading2"/>
      </w:pPr>
      <w:r>
        <w:t>Orang Saduki</w:t>
      </w:r>
      <w:r/>
    </w:p>
    <w:p>
      <w:r/>
      <w:r>
        <w:t>Kelompok pemimpin agama Yahudi yang memiliki otoritas paling besar di Yerusalem. Ini terjadi pada masa Perjanjian Baru. Mereka bertanggung jawab atas Bait Allah dan bekerja sama erat dengan para penguasa Romawi. Mereka tidak percaya pada malaikat atau bahwa Allah membangkitkan orang dari kematian. Mereka tidak percaya bahwa Yesus adalah Mesias yang dijanjikan Allah untuk diutus. Kebanyakan orang Saduki menentang Yesus dan ajarannya.</w:t>
      </w:r>
      <w:r/>
      <w:r/>
      <w:r/>
    </w:p>
    <w:p>
      <w:pPr>
        <w:pStyle w:val="Heading2"/>
      </w:pPr>
      <w:r>
        <w:t>Orang Yebus</w:t>
      </w:r>
      <w:r/>
    </w:p>
    <w:p>
      <w:r/>
      <w:r>
        <w:t>Sekelompok orang yang tinggal di Kanaan. Mereka berasal dari garis keturunan Kanaan, putra Ham. Allah memerintahkan bangsa Israel untuk mengusir mereka dari tanah itu sebagai penghakiman-Nya terhadap mereka. Mereka tinggal di kota Yerusalem sebelum Daud menguasai kota itu.</w:t>
      </w:r>
      <w:r/>
      <w:r/>
      <w:r/>
    </w:p>
    <w:p>
      <w:pPr>
        <w:pStyle w:val="Heading2"/>
      </w:pPr>
      <w:r>
        <w:t>Orang-orang Farisi</w:t>
      </w:r>
      <w:r/>
    </w:p>
    <w:p>
      <w:r/>
      <w:r>
        <w:t>Sekelompok pemimpin agama Yahudi pada masa Perjanjian Baru. Mereka mendesak orang-orang Yahudi untuk bekerja sangat keras demi menaati semua hukum Perjanjian Lama. Mereka tidak percaya bahwa Yesus adalah Mesias yang dijanjikan Allah untuk diutus. Sebagian besar orang-orang Farisi menentang Yesus dan ajaran-ajarannya.</w:t>
      </w:r>
      <w:r/>
      <w:r/>
      <w:r/>
    </w:p>
    <w:p>
      <w:pPr>
        <w:pStyle w:val="Heading2"/>
      </w:pPr>
      <w:r>
        <w:t>Orang-orang fasik</w:t>
      </w:r>
      <w:r/>
    </w:p>
    <w:p>
      <w:r/>
      <w:r>
        <w:t>Orang-orang yang tidak hidup seperti yang Allah inginkan untuk manusia. Mereka tidak mengasihi, menyembah, dan menaati Allah. Mereka menyembah ilah-ilah palsu. Mereka berusaha mendapatkan yang terbaik untuk diri mereka sendiri dan tidak melayani orang lain. Mereka juga berusaha membuat orang lain berhenti setia kepada Allah dan jalan-jalan-Nya. Allah ingin agar orang-orang fasik berbalik dari dosa dan menjadi benar di hadapan-Nya. Allah akan membangkitkan orang fasik dari kematian. Ia akan menghakimi mereka.</w:t>
      </w:r>
      <w:r/>
      <w:r/>
      <w:r/>
    </w:p>
    <w:p>
      <w:pPr>
        <w:pStyle w:val="Heading2"/>
      </w:pPr>
      <w:r>
        <w:t>Orang-orang Gerasa</w:t>
      </w:r>
      <w:r/>
    </w:p>
    <w:p>
      <w:r/>
      <w:r>
        <w:t>Sebuah kelompok yang tinggal di sepanjang pantai timur Danau Galilea. Mereka tidak ingin Yesus melakukan mukjizat-mukjizat di kota mereka. Markus dan Lukas menyebut kelompok ini sebagai orang-orang Gerasa. Matius menyebut mereka orang-orang Gadara.</w:t>
      </w:r>
      <w:r/>
      <w:r/>
      <w:r/>
    </w:p>
    <w:p>
      <w:pPr>
        <w:pStyle w:val="Heading2"/>
      </w:pPr>
      <w:r>
        <w:t>Orang-orang majus</w:t>
      </w:r>
      <w:r/>
    </w:p>
    <w:p>
      <w:r/>
      <w:r>
        <w:t>Orang-orang penting dari negeri-negeri di sebelah timur Yerusalem. Mereka mempelajari bintang-bintang di langit. Setelah Yesus lahir, mereka menyembah Dia sebagai Raja dunia.</w:t>
      </w:r>
      <w:r/>
      <w:r/>
      <w:r/>
    </w:p>
    <w:p>
      <w:pPr>
        <w:pStyle w:val="Heading2"/>
      </w:pPr>
      <w:r>
        <w:t>Orang-orang yang membutuhkan</w:t>
      </w:r>
      <w:r/>
    </w:p>
    <w:p>
      <w:r/>
      <w:r>
        <w:t>Dalam Perjanjian Lama, orang-orang yang berkekurangan adalah mereka yang tidak memiliki tanah untuk bertani. Tanpa tanah, mereka tidak dapat menanam makanan atau memiliki ternak. Orang asing dan para janda adalah orang-orang yang membutuhkan. Begitu juga anak-anak yang ayahnya telah meninggal. Orang-orang juga dikatakan menjadi orang yang membutuhkan jika mereka memiliki tanah tetapi tidak berhasil bertani. Dalam Perjanjian Baru, siapa pun yang miskin atau membutuhkan bantuan dianggap berkekurangan.</w:t>
      </w:r>
      <w:r/>
      <w:r/>
      <w:r/>
    </w:p>
    <w:p>
      <w:pPr>
        <w:pStyle w:val="Heading2"/>
      </w:pPr>
      <w:r>
        <w:t>Otniel</w:t>
      </w:r>
      <w:r/>
    </w:p>
    <w:p>
      <w:r/>
      <w:r>
        <w:t>Seorang kerabat Kaleb dan salah satu dari 12 hakim Israel. Istrinya adalah putri Kaleb yang bernama Aksa. Dia memenangkan pertempuran untuk Israel atas raja Aram-Naharaim.</w:t>
      </w:r>
      <w:r/>
      <w:r/>
      <w:r/>
    </w:p>
    <w:p>
      <w:pPr>
        <w:pStyle w:val="Heading2"/>
      </w:pPr>
      <w:r>
        <w:t>Pajak</w:t>
      </w:r>
      <w:r/>
    </w:p>
    <w:p>
      <w:r/>
      <w:r>
        <w:t>Uang yang diwajibkan oleh pemerintah untuk dibayarkan oleh masyarakat. Mereka yang hidup di bawah otoritas pemerintah membayar uang ini. Para pemimpin seharusnya menggunakan uang tersebut untuk mengurus rakyatnya.</w:t>
      </w:r>
      <w:r/>
      <w:r/>
      <w:r/>
    </w:p>
    <w:p>
      <w:pPr>
        <w:pStyle w:val="Heading2"/>
      </w:pPr>
      <w:r>
        <w:t>Pakaian Imam</w:t>
      </w:r>
      <w:r/>
    </w:p>
    <w:p>
      <w:r/>
      <w:r>
        <w:t>Pakaian khusus yang dikenakan para imam ketika mereka bekerja di kemah suci atau bait suci. Pakaian tersebut meliputi jubah luar, jubah dalam, pakaian dalam dan ikat pinggang. Pakaian itu juga termasuk serban dengan lempengan emas di atasnya. Pakaian untuk imam besar termasuk celemek linen dan kain dada. Kain dada itu menyimpan Urim dan Tumim. Ini adalah batu-batu khusus yang membantu imam mengetahui apa yang Allah inginkan untuk dilakukan. Pakaian para imam membantu membedakan para imam dalam melakukan pekerjaan mereka bagi Allah.</w:t>
      </w:r>
      <w:r/>
      <w:r/>
      <w:r/>
    </w:p>
    <w:p>
      <w:pPr>
        <w:pStyle w:val="Heading2"/>
      </w:pPr>
      <w:r>
        <w:t>Para Pelayan</w:t>
      </w:r>
      <w:r/>
    </w:p>
    <w:p>
      <w:r/>
      <w:r>
        <w:t>Orang Israel diizinkan untuk bekerja sebagai pelayan bagi orang Israel lainnya. Hal ini dilakukan untuk membantu mereka melunasi utang yang mereka miliki. Setelah enam tahun bekerja, mereka diberi pilihan untuk dimerdekakan. Jika mereka memilih untuk dimerdekakan, mereka akan diberi makanan dan ternak. Pelayan juga dapat memilih untuk terus bekerja untuk keluarga yang sama seumur hidupnya. Para pelayan tidak boleh diperlakukan dengan buruk atau dianggap sebagai budak. Hal ini karena Allah telah membebaskan mereka dari perbudakan di Mesir. Mereka tidak boleh menjadi budak lagi. Menjadi budak lagi adalah salah satu kutukan perjanjian.</w:t>
      </w:r>
      <w:r/>
      <w:r/>
      <w:r/>
    </w:p>
    <w:p>
      <w:pPr>
        <w:pStyle w:val="Heading2"/>
      </w:pPr>
      <w:r>
        <w:t>Patmos</w:t>
      </w:r>
      <w:r/>
    </w:p>
    <w:p>
      <w:r/>
      <w:r>
        <w:t>Sebuah pulau kecil di Yunani yang hanya dihuni oleh sedikit penduduk. Letaknya di Laut Aegea dekat Laut Mediterania. Pemerintah Romawi menguasai pulau ini dan mengirim para tahanan ke sana.</w:t>
      </w:r>
      <w:r/>
      <w:r/>
      <w:r/>
    </w:p>
    <w:p>
      <w:pPr>
        <w:pStyle w:val="Heading2"/>
      </w:pPr>
      <w:r>
        <w:t>Patung anak lembu dari logam</w:t>
      </w:r>
      <w:r/>
    </w:p>
    <w:p>
      <w:r/>
    </w:p>
    <w:p>
      <w:r/>
      <w:r>
        <w:t>Patung yang dibuat Harun dari perhiasan yang diberikan orang Israel kepadanya. Harun membuatnya ketika Musa berada di Gunung Sinai bersama Allah. Banyak orang Israel yang menyembahnya sebagai ilah palsu. Kemudian, Raja Yerobeam sebagai pemimpin kerajaan utara membuat patung-patung anak lembu dari logam. Dia memimpin bangsa Israel untuk menyembah patung-patung itu sebagai ilah-ilah palsu. (</w:t>
      </w:r>
      <w:r>
        <w:t>Dewa- dewa palsu</w:t>
      </w:r>
      <w:r>
        <w:t>)</w:t>
      </w:r>
      <w:r/>
      <w:r/>
      <w:r/>
    </w:p>
    <w:p>
      <w:pPr>
        <w:pStyle w:val="Heading2"/>
      </w:pPr>
      <w:r>
        <w:t>Paulus</w:t>
      </w:r>
      <w:r/>
    </w:p>
    <w:p>
      <w:r/>
      <w:r>
        <w:t>Seorang Yahudi dari suku Benyamin yang berasal dari kota Tarsus. Dalam bahasa Ibrani ia disebut Saulus. Dalam bahasa Yunani ia disebut Paulus. Ia adalah seorang warga negara Romawi. Untuk mendapatkan uang, ia membuat tenda. Selama bertahun-tahun ia adalah seorang Farisi yang berkomitmen. Ia berusaha menghentikan pertumbuhan jemaat. Setelah Yesus menampakkan diri kepadanya, ia mulai menyebarkan kabar baik tentang Yesus. Paulus adalah seorang rasul. Perjanjian Baru mencakup banyak surat yang ditulisnya.</w:t>
      </w:r>
      <w:r/>
      <w:r/>
      <w:r/>
    </w:p>
    <w:p>
      <w:pPr>
        <w:pStyle w:val="Heading2"/>
      </w:pPr>
      <w:r>
        <w:t>Pedang</w:t>
      </w:r>
      <w:r/>
    </w:p>
    <w:p>
      <w:r/>
      <w:r>
        <w:t>Senjata tajam yang digunakan untuk berperang. Para penulis dalam Alkitab mengatakan bahwa kata-kata yang diucapkan orang adalah seperti pedang. Hal ini menunjukkan bagaimana orang dapat menyebabkan kerusakan dengan kata-kata mereka. Para penulis di dalam Alkitab juga mengatakan bahwa firman Tuhan adalah seperti pedang. Hal ini menunjukkan bahwa firman Allah menyingkapkan apa yang ada di dalam hati manusia. Hal ini juga menunjukkan bahwa firman Allah menguatkan dan melindungi orang-orang percaya ketika mereka bergumul melawan kejahatan. Dengan cara yang khusus, kata-kata dari mulut Yesus digambarkan sebagai pedang. Ini adalah gambaran bagaimana Yesus adalah firman Allah. Segala sesuatu yang diucapkannya adalah kebenaran tentang Allah. Mengatakan kebenaran tentang Allah adalah cara-Nya untuk menghancurkan kebohongan iblis tentang Allah.</w:t>
      </w:r>
      <w:r/>
      <w:r/>
      <w:r/>
    </w:p>
    <w:p>
      <w:pPr>
        <w:pStyle w:val="Heading2"/>
      </w:pPr>
      <w:r>
        <w:t>Pekerjaan</w:t>
      </w:r>
      <w:r/>
    </w:p>
    <w:p>
      <w:r/>
      <w:r>
        <w:t>Setelah Allah menciptakan manusia pertama, Ia memberi mereka pekerjaan yang harus mereka lakukan. Pekerjaan manusia adalah menjadi penguasa bagi dunia yang dimiliki Allah (penguasa). Pekerjaan ini adalah berkat bagi manusia. Pekerjaan ini mencakup bercocok tanam. Pekerjaan ini mencakup berbagai cara manusia memelihara apa yang telah Allah berikan kepada mereka. Allah ingin manusia mengikuti teladan-Nya dalam hal bekerja dan beristirahat. Allah tidak ingin manusia bermalas-malasan. Manusia harus melakukan yang terbaik untuk menafkahi diri mereka sendiri, keluarga mereka dan komunitas mereka.</w:t>
      </w:r>
      <w:r/>
      <w:r/>
      <w:r/>
    </w:p>
    <w:p>
      <w:pPr>
        <w:pStyle w:val="Heading2"/>
      </w:pPr>
      <w:r>
        <w:t>Pelacur</w:t>
      </w:r>
      <w:r/>
    </w:p>
    <w:p>
      <w:r/>
      <w:r>
        <w:t>Seseorang yang melakukan hubungan seks dengan orang lain dengan imbalan pembayaran. Beberapa orang menjadi pelacur karena mereka tidak punya pilihan lain. Hal ini terjadi pada budak atau orang yang hidup di bawah kendali orang lain. Beberapa orang memilih untuk menjadi pelacur. Itulah cara mereka menghasilkan uang. Para penulis di dalam Alkitab berbicara tentang orang-orang yang memilih untuk menjadi pelacur. Mereka adalah tanda bagi orang atau kelompok yang mencoba membuat orang lain berdosa. Mereka juga merupakan tanda bagi orang-orang yang tidak setia untuk menyembah hanya kepada Tuhan. Pernikahan adalah salah satu cara Alkitab menggambarkan hubungan Allah dengan umat-Nya. Ketika umat-Nya menyembah ilah-ilah lain, itu sama saja dengan tidak setia dalam pernikahan. Itu seperti menjadi pelacur dengan allah-allah palsu. Allah tidak menginginkan ada manusia yang menjadi pelacur dengan tubuh mereka. Dia juga tidak ingin mereka menyembah apa pun atau siapa pun kecuali Dia.</w:t>
      </w:r>
      <w:r/>
      <w:r/>
      <w:r/>
    </w:p>
    <w:p>
      <w:pPr>
        <w:pStyle w:val="Heading2"/>
      </w:pPr>
      <w:r>
        <w:t>Pelindung keluarga</w:t>
      </w:r>
      <w:r/>
    </w:p>
    <w:p>
      <w:r/>
      <w:r>
        <w:t xml:space="preserve">Seorang kerabat dekat laki-laki yang bertanggung jawab untuk membantu anggota keluarga yang sedang membutuhkan bantuan. Sebutan lain untuk hal ini adalah penebus. Pelindung keluarga dapat membayar hutang dari anggota keluarga yang miskin. Ia dapat membeli kembali harta benda yang telah mereka jual. Ia dapat membayar mereka atau anak mereka agar dibebaskan dari pekerjaan sebagai hamba. Pelindung keluarga juga dapat melaksanakan tugasnya sebagai saudara ipar. Ia dapat melakukan ini kepada janda dari saudaranya. Pelindung keluarga merupakan sebuah gambaran dari cara Allah memelihara bangsa Israel. Allah seperti pelindung keluarga yang menyelamatkan bangsa Israel ketika mereka membutuhkan bantuan. Pelindung keluarga juga merupakan sebuah gambaran mengenai apa yang Yesus lakukan. Ia seperti pelindung keluarga yang menyelamatkan orang-orang berdosa yang membutuhkan bantuan. Ia menebus semua orang yang percaya pada-Nya. Ia membeli mereka kembali dari kuasa dosa, kematian dan kejahatan. </w:t>
      </w:r>
    </w:p>
    <w:p>
      <w:r/>
      <w:r/>
      <w:r/>
      <w:r/>
    </w:p>
    <w:p>
      <w:pPr>
        <w:pStyle w:val="Heading2"/>
      </w:pPr>
      <w:r>
        <w:t>Pembuangan</w:t>
      </w:r>
      <w:r/>
    </w:p>
    <w:p>
      <w:r/>
      <w:r>
        <w:t>Ketika orang-orang dipaksa untuk meninggalkan rumah dan tanah mereka dan tinggal di tempat yang lain. Ini merupakan kutukan perjanjian dari perjanjian yang dibuat di Gunung Sinai. Banyak orang Israel dari kerajaan bagian utara diasingkan ke Asyur. Mereka tidak pernah kembali ke tanah Israel. Banyak orang Israel dari kerajaan bagian selatan diasingkan ke Babilonia. Beberapa dari mereka kembali ke tanah Yehuda.</w:t>
      </w:r>
      <w:r/>
      <w:r/>
      <w:r/>
    </w:p>
    <w:p>
      <w:pPr>
        <w:pStyle w:val="Heading2"/>
      </w:pPr>
      <w:r>
        <w:t>Pembunuhan</w:t>
      </w:r>
      <w:r/>
    </w:p>
    <w:p>
      <w:r/>
      <w:r>
        <w:t>Membunuh seseorang dengan sengaja dan tanpa izin dari Allah. Inilah yang dimaksud dengan pembunuhan dalam Perjanjian Lama. Hal itu adalah sesuatu yang salah dan tidak diperbolehkan. Perjanjian Allah dengan Nuh dan Sepuluh Perintah Allah menjelaskan hal ini. Pembunuhan digambarkan sebagai menumpahkan darah seseorang ke tanah. Darah itu membuat tanah menjadi najis. Darah itu berseru kepada Allah. Ini berarti bahwa darah tersebut menjadi saksi bagi si pembunuh. Ini menunjukkan bahwa keadilan harus ditegakkan. Si pembunuh harus dihukum mati. Hal itu membawa keadilan kembali kepada rakyat dan negeri itu. Dalam Perjanjian Baru, Yesus mengajarkan bahwa pembunuhan berarti lebih dari sekadar membunuh seseorang. Membenci seseorang adalah dosa yang sama seriusnya dengan melakukan pembunuhan.</w:t>
      </w:r>
      <w:r/>
      <w:r/>
      <w:r/>
    </w:p>
    <w:p>
      <w:pPr>
        <w:pStyle w:val="Heading2"/>
      </w:pPr>
      <w:r>
        <w:t>Pemimpin yang melayani</w:t>
      </w:r>
      <w:r/>
    </w:p>
    <w:p>
      <w:r/>
      <w:r>
        <w:t>Yesus adalah teladan untuk bagaimana seharusnya setiap orang memperlakukan orang lain. Hal ini termasuk orang-orang yang memiliki otoritas, kekuasaan dan kehormatan. Ini termasuk para pemimpin dari kelompok manusia mana pun. Yesus adalah Raja atas segala sesuatu yang diciptakan Allah. Dia datang ke dunia untuk melayani manusia sehingga mereka dapat memahami kasih Allah bagi mereka. Ia tidak menggunakan kekuasaan dan otoritasnya untuk memaksa orang melakukan apa yang Ia inginkan. Dia tidak membuat orang memperlakukan-Nya seolah-olah Dia lebih penting daripada orang lain. Sebaliknya, Ia bersikap rendah hati. Dia menunjukkan kepedulian yang mendalam terhadap semua orang. Dia menyerahkan hidup-Nya untuk menunjukkan kasih Allah kepada orang-orang. Semua orang percaya harus mengikuti teladan Yesus dalam mengasihi dan melayani orang lain. Roh Kudus memberikan kepada para pengikut Yesus karunia dan kemampuan yang berbeda untuk digunakan dalam melayani orang lain. Ketika orang percaya melayani orang lain, mereka juga melayani Yesus.</w:t>
      </w:r>
      <w:r/>
      <w:r/>
      <w:r/>
    </w:p>
    <w:p>
      <w:pPr>
        <w:pStyle w:val="Heading2"/>
      </w:pPr>
      <w:r>
        <w:t>Pemungut cukai</w:t>
      </w:r>
      <w:r/>
    </w:p>
    <w:p>
      <w:r/>
      <w:r>
        <w:t>Orang-orang Yahudi pada zaman Yesus yang mengumpulkan uang untuk pemerintah Romawi. Banyak pemungut cukai yang tidak jujur. Mereka memaksa orang untuk memberikan lebih banyak uang daripada yang diminta. Pemungut cukai akan menyimpan uang tambahan itu untuk diri mereka sendiri. Kebanyakan orang Yahudi membenci para pemungut cukai karena melakukan hal ini. Mereka membenci pemungut cukai karena bekerja untuk orang Romawi. Para pemungut cukai sering diperlakukan seperti orang luar. (Orang luar)</w:t>
      </w:r>
      <w:r/>
      <w:r/>
      <w:r/>
    </w:p>
    <w:p>
      <w:pPr>
        <w:pStyle w:val="Heading2"/>
      </w:pPr>
      <w:r>
        <w:t>Penatua</w:t>
      </w:r>
      <w:r/>
    </w:p>
    <w:p>
      <w:r/>
      <w:r>
        <w:t>Pemimpin laki-laki Yahudi yang dihormati dan memiliki kekuasaan di antara bangsa Israel. Mereka membuat keputusan yang penting bagi umat Allah. Mereka juga disebut sebagai penatua dari umat-umat atau penatua dari suatu kelompok. Mereka mewariskan ajaran-ajaran, kisah-kisah, dan hukum-hukum selama bertahun-tahun. Mereka harus menjaga ketertiban dan membantu orang Israel menaati hukum Allah. Dalam Perjanjian Baru, sekelompok penatua tertentu disebut dengan Sanhedrin atau Dewan Yahudi. Sebagian besar dari mereka menentang Yesus dan ajaran-Nya.</w:t>
      </w:r>
      <w:r/>
      <w:r/>
      <w:r/>
    </w:p>
    <w:p>
      <w:pPr>
        <w:pStyle w:val="Heading2"/>
      </w:pPr>
      <w:r>
        <w:t>Penatua Gereja</w:t>
      </w:r>
      <w:r/>
    </w:p>
    <w:p>
      <w:r/>
      <w:r>
        <w:t>Pengikut Yesus yang melayani sebagai pemimpin gereja. Mereka memberitakan kabar mengenai Yesus dengan setia dan meyakinkan orang lain juga untuk melakukan hal yang sama. Mereka berdoa bagi orang-orang dan membantu membuat keputusan yang penting bagi gereja-gereja.</w:t>
      </w:r>
      <w:r/>
      <w:r/>
      <w:r/>
    </w:p>
    <w:p>
      <w:pPr>
        <w:pStyle w:val="Heading2"/>
      </w:pPr>
      <w:r>
        <w:t>Penciptaan</w:t>
      </w:r>
      <w:r/>
    </w:p>
    <w:p>
      <w:r/>
      <w:r>
        <w:t>Segala sesuatu yang ada diciptakan oleh Allah. Ini termasuk daratan, lautan, langit dan segala isinya. Ini juga termasuk segala sesuatu di dunia surgawi. Semua yang Allah ciptakan adalah baik ketika Ia yang membuatnya. Ciptaan menderita karena dosa dari manusia. Allah akan membebaskannya dari pengaruh dosa dalam ciptaan yang baru. (</w:t>
      </w:r>
      <w:r>
        <w:t>Ciptaan baru</w:t>
      </w:r>
      <w:r>
        <w:t>).</w:t>
      </w:r>
      <w:r/>
      <w:r/>
      <w:r/>
    </w:p>
    <w:p>
      <w:pPr>
        <w:pStyle w:val="Heading2"/>
      </w:pPr>
      <w:r>
        <w:t>Penghakiman</w:t>
      </w:r>
      <w:r/>
    </w:p>
    <w:p>
      <w:r/>
      <w:r>
        <w:t>Penderitaan dan hukuman karena melakukan apa yang bertentangan dengan kehendak Allah. Allah membawa penghakiman terhadap orang-orang, kelompok orang, dan roh-roh jahat. Ia membawa penghakiman untuk menghentikan hal-hal yang berdosa dan perbuatan-perbuatan jahat. Penghakiman terhadap kejahatan adalah cara Allah membawa kembali keadilan ke dunia-Nya. Penghakiman yang dari Allah dapat terasa menyakitkan dan dapat menyebabkan seseorang mati. Ini juga bisa menuntun orang-orang untuk bertobat dan berbalik dari dosa dan kejahatan. Ini dapat mengajarkan orang-orang untuk melakukan apa yang dikehendaki Allah. Penghakiman memungkinkan orang-orang untuk hidup dalam damai dengan Allah dan dengan satu sama lain.</w:t>
      </w:r>
      <w:r/>
      <w:r/>
      <w:r/>
    </w:p>
    <w:p>
      <w:pPr>
        <w:pStyle w:val="Heading2"/>
      </w:pPr>
      <w:r>
        <w:t>Penglihatan</w:t>
      </w:r>
      <w:r/>
    </w:p>
    <w:p>
      <w:r/>
      <w:r>
        <w:t>Ketika Allah menunjukkan kepada manusia sesuatu dalam dunia surgawi (dunia sorgawi). Penglihatan dari Allah selalu sesuai dengan kebenaran tentang siapa Allah itu. Penglihatan-penglihatan itu adalah salah satu cara Allah menyatakan diri-Nya dan rencana-Nya kepada manusia. Dia menampakkan diri kepada manusia dan menunjukkan kepada mereka tentang siapa Dia. Dia mungkin juga memberi mereka sebuah pesan dalam penglihatan tersebut. Pesan tersebut mungkin hanya untuk orang yang mendapatkan penglihatan tersebut. Atau Allah mungkin ingin mereka membagikan pesan tersebut kepada orang lain. Allah juga dapat mengutus malaikat untuk menampakkan diri kepada orang-orang dalam sebuah penglihatan. Penglihatan dapat terjadi melalui mimpi ketika orang sedang tidur. Manusia tidak membuat penglihatan dari Allah terjadi. Itu adalah karunia dari Allah. Beberapa penglihatan berasal dari iblis dan makhluk rohani yang jahat. Penglihatan-penglihatan itu berbahaya dan tidak menunjukkan kebenaran tentang siapa Allah itu. Beberapa orang berpura-pura mendapatkan penglihatan. Mereka melakukan ini untuk menipu orang lain dengan ajaran-ajaran yang tidak benar.</w:t>
      </w:r>
      <w:r/>
      <w:r/>
      <w:r/>
    </w:p>
    <w:p>
      <w:pPr>
        <w:pStyle w:val="Heading2"/>
      </w:pPr>
      <w:r>
        <w:t>Pengorbanan</w:t>
      </w:r>
      <w:r/>
    </w:p>
    <w:p>
      <w:r/>
      <w:r>
        <w:t>Sesuatu yang diberikan kepada Allah sebagai persembahan. Ini adalah salah satu cara untuk menyembah Allah. Instruksi/petunjuk Allah dalam Hukum Musa mengajarkan umat-Nya untuk memberikan persembahan kepada-Nya. Mereka mempersembahkan hewan, hasil panen, dan benda-benda lain yang mereka miliki kepada Allah. Mereka akan membawanya ke kemah suci atau bait suci. Beberapa kurban adalah kurban penghapus dosa untuk membayar dosa-dosa umat. Dengan cara itulah mereka diampuni dan dibenarkan dihadapan Allah. Pengorbanan lainnya adalah untuk berterima kasih kepada Allah atas berkat-berkat-Nya. Dalam Perjanjian Baru, Yesus mempersembahkan diri-Nya sendiri sebagai kurban. Dia menyerahkan nyawanya sebagai korban penghapus dosa untuk membayar dosa-dosa manusia. Pengorbanan-Nya membuat orang-orang yang percaya kepada-Nya menjadi benar di hadapan Allah. Para pengikut Yesus menunjukkan bahwa mereka bersyukur atas pengorbanannya dengan menyerahkan banyak hal. Ketika mereka melanjutkan pekerjaan Yesus di bumi, mereka menyerahkan uang dan hal-hal yang mereka miliki. Mereka menyerahkan hal-hal yang ingin mereka lakukan atau miliki. Mereka bahkan mungkin menyerahkan hidup mereka. Mereka mempersembahkan semua yang mereka miliki kepada Allah karena mereka percaya dan mengasihi Dia. Mereka berkorban untuk melakukan apa yang baik bagi orang lain.</w:t>
      </w:r>
      <w:r/>
      <w:r/>
      <w:r/>
    </w:p>
    <w:p>
      <w:pPr>
        <w:pStyle w:val="Heading2"/>
      </w:pPr>
      <w:r>
        <w:t>Penguasa- penguasa</w:t>
      </w:r>
      <w:r/>
    </w:p>
    <w:p>
      <w:r/>
      <w:r>
        <w:t>Allah ingin segala sesuatu yang diciptakan-Nya hidup dan bekerja sama dalam damai dan sukacita. Manusia harus memastikan hal ini terjadi. Allah adalah penguasa atas segala ciptaan. Dia menempatkan manusia sebagai penguasa atas tumbuhan, hewan, daratan dan lautan. Ini adalah salah satu cara Tuhan menciptakan manusia untuk menjadi seperti diri-Nya. Sebagai penguasa, manusia harus memenuhi bumi dan mengendalikannya. Ini tidak berarti bahwa manusia dapat menggunakan bumi Allah sesuka hati mereka. Ini berarti bahwa mereka harus mengurus segala sesuatu di bumi. Mereka harus membantu agar segala sesuatu menjadi seperti yang Tuhan inginkan. Manusia melakukan hal ini dengan mengikuti teladan Allah dalam memerintah. Allah menunjukkan diri-Nya sebagai penguasa yang memberkati, menghormati, dan melindungi apa yang telah Ia ciptakan. Yesus menunjukkan bahwa Allah adalah penguasa yang memberikan segalanya untuk melayani dan memberkati orang lain. Ketika manusia tidak mengikuti aturan Allah dalam memerintah, bumi akan menderita.</w:t>
      </w:r>
      <w:r/>
      <w:r/>
      <w:r/>
    </w:p>
    <w:p>
      <w:pPr>
        <w:pStyle w:val="Heading2"/>
      </w:pPr>
      <w:r>
        <w:t>Pentakosta</w:t>
      </w:r>
      <w:r/>
    </w:p>
    <w:p>
      <w:r/>
      <w:r>
        <w:t>Hari raya orang Yahudi 50 hari setelah hari raya panen pertama. Hari raya ini disebut Hari Raya Minggu atau Pentakosta. Orang-orang mempersembahkan kurban kepada Tuhan dan berterima kasih atas hasil panen. Laki-laki Israel diharuskan pergi ke tenda suci atau bait suci untuk merayakan hari raya ini. Ini juga merupakan hari raya ketika Roh Kudus pertama kali turun kepada para pengikut Yesus. Ini terjadi 50 hari setelah kebangkitan Yesus.</w:t>
      </w:r>
      <w:r/>
      <w:r/>
      <w:r/>
    </w:p>
    <w:p>
      <w:pPr>
        <w:pStyle w:val="Heading2"/>
      </w:pPr>
      <w:r>
        <w:t>Penulisan apokaliptik</w:t>
      </w:r>
      <w:r/>
    </w:p>
    <w:p>
      <w:r/>
      <w:r>
        <w:t>Dalam bahasa Yunani kata apokalips berarti mengungkapkan atau mengungkap sesuatu. Penulisan apokaliptik merupakan hal yang umum di kalangan para nabi Yahudi dan orang Kristen. Dalam penulisan apokaliptik, para nabi menggunakan tanda-tanda dan gambar-gambar untuk berbicara mengenai hal-hal yang terjadi di bumi. Tanda-tanda dan gambar-gambar tersebut mengungkapkan kebenaran spiritual mengenai hal-hal tersebut. Mereka membantu orang memahami sudut pandang Allah. Mereka menunjukkan bagaimana Allah akan menyelamatkan umat-Nya dan akan menghakimi musuh-musuh mereka. Tanda-tanda dan gambar-gambar dalam penulisan apokaliptik seringkali bersifat kuat dan menakutkan. Ini bertujuan untuk menarik perhatian orang.</w:t>
      </w:r>
      <w:r/>
      <w:r/>
      <w:r/>
    </w:p>
    <w:p>
      <w:pPr>
        <w:pStyle w:val="Heading2"/>
      </w:pPr>
      <w:r>
        <w:t>Peperangan rohani</w:t>
      </w:r>
      <w:r/>
    </w:p>
    <w:p>
      <w:r/>
      <w:r>
        <w:t>Pertempuran iblis dan semua makhluk rohani yang jahat melawan Allah. Mereka ingin menghentikan rencana Allah bagi dunia. Salah satu cara yang mereka lakukan adalah dengan mencoba membuat manusia berbalik melawan Allah. Pertarungan itu terjadi di dunia surgawi. Manusia adalah bagian dari pertarungan tersebut melalui pilihan-pilihan yang mereka buat. Mereka membuat pilihan tentang siapa yang harus disembah dan bagaimana memperlakukan orang lain. Menyembah Allah dan bertindak sesuai dengan rencana-Nya adalah cara mereka melawan kejahatan.</w:t>
      </w:r>
      <w:r/>
      <w:r/>
      <w:r/>
    </w:p>
    <w:p>
      <w:pPr>
        <w:pStyle w:val="Heading2"/>
      </w:pPr>
      <w:r>
        <w:t>Perantara</w:t>
      </w:r>
      <w:r/>
    </w:p>
    <w:p>
      <w:r/>
      <w:r>
        <w:t>Seseorang yang membantu orang-orang atau sebuah kelompok untuk berbicara satu sama lain dan mencapai suatu kesepakatan. Ini juga disebut dengan mediator. Musa melakukan hal ini di antara orang Israel dan Allah di Gunung Sinai. Orang-orang tidak dapat mendekati Allah. Mereka takut kepada-Nya. Berada dekat dengan kekudusan Allah akan membahayakan mereka. Jadi Musa menyampaikan kepada umat itu apa yang ingin Allah sampaikan kepada mereka. Kemudian ia berkata kepada Allah mengenai apa yang ingin umat Israel sampaikan pada Allah. Dengan cara ini ia membantu mereka menetapkan perjanjian di Gunung Sinai. Kemudian, Yesus menjadi mediator antara Allah dan semua manusia. Karena manusia berbuat dosa, mereka tidak dapat hidup dalam damai dengan Allah. Yesus sepenuhnya manusia dan sepenuhnya Allah. Yesus mengatasi masalah dosa ketika Ia mati di kayu salib. Sehingga manusia sekarang dapat diampuni dari dosa dan hidup dengan damai bersama Allah. Dengan cara ini Yesus adalah perantara dari perjanjian baru.</w:t>
      </w:r>
      <w:r/>
      <w:r/>
      <w:r/>
    </w:p>
    <w:p>
      <w:pPr>
        <w:pStyle w:val="Heading2"/>
      </w:pPr>
      <w:r>
        <w:t>Perantara</w:t>
      </w:r>
      <w:r/>
    </w:p>
    <w:p>
      <w:r/>
      <w:r>
        <w:t>Seseorang yang berbicara dengan roh orang yang sudah meninggal untuk menerima pesan. Ini adalah praktik yang umum di antara kelompok-kelompok masyarakat di sekitar bangsa Israel. Allah tidak mengizinkan umat-Nya melakukan hal itu. Sebaliknya, mereka harus berdoa kepada-Nya. Mereka harus dibimbing oleh firman Allah dan Roh Allah.</w:t>
      </w:r>
      <w:r/>
      <w:r/>
      <w:r/>
    </w:p>
    <w:p>
      <w:pPr>
        <w:pStyle w:val="Heading2"/>
      </w:pPr>
      <w:r>
        <w:t>Perayaan Paskah</w:t>
      </w:r>
      <w:r/>
    </w:p>
    <w:p>
      <w:r/>
      <w:r>
        <w:t>Masa ketika orang Yahudi merayakan bagaimana Allah menyelamatkan mereka dari perbudakan di Mesir. Ini adalah awal dari Hari Raya Roti Tidak Beragi. Nama Paskah berasal dari peristiwa yang terjadi tepat sebelum pembebasan. Allah melintasi rumah-rumah orang Israel selama tulah kesepuluh. Itulah sebabnya anak sulung mereka tidak dibunuh selama tulah itu. Setelah tulah itu, Firaun mengizinkan bangsa Israel meninggalkan Mesir. Allah memberikan petunjuk kepada bangsa Israel tentang bagaimana merayakan Paskah setiap tahun. Perayaan itu termasuk makan bersama dengan makanan tertentu. Bertahun-tahun kemudian, Yesus dibunuh pada saat Paskah.</w:t>
      </w:r>
      <w:r/>
      <w:r/>
      <w:r/>
    </w:p>
    <w:p>
      <w:pPr>
        <w:pStyle w:val="Heading2"/>
      </w:pPr>
      <w:r>
        <w:t>Perayaan-Perayaan</w:t>
      </w:r>
      <w:r/>
    </w:p>
    <w:p>
      <w:r/>
      <w:r>
        <w:t>Kegiatan yang membantu bangsa Israel untuk mengingat siapa Allah itu. Perayaan-perayaan membantu mereka mengingat bahwa Allah akan terus melindungi dan memenuhi kebutuhan mereka. Perayaan-perayaan ini termasuk beristirahat dan tidak melakukan pekerjaan yang biasanya mereka lakukan. Perayaan-perayaan ini juga mencakup kegiatan makan bersama. Termasuk juga melakukan pengorbanan dan menyembah Allah.</w:t>
      </w:r>
      <w:r/>
      <w:r/>
      <w:r/>
    </w:p>
    <w:p>
      <w:pPr>
        <w:pStyle w:val="Heading2"/>
      </w:pPr>
      <w:r>
        <w:t>Perbuatan baik</w:t>
      </w:r>
      <w:r/>
    </w:p>
    <w:p>
      <w:r/>
      <w:r>
        <w:t>Hal-hal yang dilakukan orang yang menyenangkan hati Allah. Orang percaya tidak melakukan perbuatan baik untuk mendapatkan kasih dan anugerah Allah. Mereka melakukannya karena kasih dan anugerah Allah dalam hidup mereka. Roh Kudus memberikan kekuatan kepada orang percaya untuk melakukan perbuatan yang baik. Ketika seseorang mengikuti teladan Yesus dalam cara berpikir, berbicara, dan bertindak, mereka telah melakukan perbuatan yang baik. Perbuatan baik termasuk menjaga ciptaan Allah dan melayani orang lain. Perbuatan baik membawa berkat bagi orang lain dan pujian bagi Allah.</w:t>
      </w:r>
      <w:r/>
      <w:r/>
      <w:r/>
    </w:p>
    <w:p>
      <w:pPr>
        <w:pStyle w:val="Heading2"/>
      </w:pPr>
      <w:r>
        <w:t>Percaya pada</w:t>
      </w:r>
      <w:r/>
    </w:p>
    <w:p>
      <w:r/>
      <w:r>
        <w:t>Dalam Perjanjian Lama, Allah menunjukkan bahwa Ia ingin orang-orang percaya kepada-Nya. Ini berarti mempercayai bahwa Allah adalah seperti apa yang Ia katakan. Ini berarti mempercayai bahwa Ia akan melakukan seperti apa yang telah dijanjikan-Nya. Ini menuntun pada ketaatan kepada Allah dan menyembah hanya kepada-Nya. Percaya kepada Allah adalah bagaimana orang-orang dibenarkan di hadapan Allah. Dalam Perjanjian Baru, Allah menunjukkan bahwa Ia juga ingin orang-orang percaya pada Yesus. Ini berarti mempercayai bahwa Yesus adalah seperti apa yang Ia katakan. Ini berarti mempercayai bahwa Yesus akan melakukan seperti apa yang telah janjikan-Nya. Setiap orang yang percaya kepada Yesus akan diselamatkan dari kuasa dosa, kematian, dan kejahatan. Yesus memberi mereka hidup yang tidak akan pernah berakhir. Orang-orang yang percaya kepada-Nya menaati dan mengikuti jalan hidup-Nya. (</w:t>
      </w:r>
      <w:r>
        <w:t>Keselamatan</w:t>
      </w:r>
      <w:r>
        <w:t>)</w:t>
      </w:r>
      <w:r/>
      <w:r/>
      <w:r/>
    </w:p>
    <w:p>
      <w:pPr>
        <w:pStyle w:val="Heading2"/>
      </w:pPr>
      <w:r>
        <w:t>Perceraian</w:t>
      </w:r>
      <w:r/>
    </w:p>
    <w:p>
      <w:r/>
      <w:r>
        <w:t>Ketika orang yang sudah menikah berhenti menjadi pasangan suami istri (</w:t>
      </w:r>
      <w:r>
        <w:t>pernikahan</w:t>
      </w:r>
      <w:r>
        <w:t xml:space="preserve">). Hukum Musa mencakup peraturan mengenai perceraian. Perceraian dinyatakan secara resmi dengan sebuah surat tertulis ketika sepasang suami istri tidak lagi hidup bersama. Beberapa nabi menggunakan perceraian sebagai sebuah gambaran. Ini menggambarkan sesuatu mengenai hubungan antara orang Israel dan Allah. Mereka tidak setia kepada perjanjian yang dibuat di Gunung Sinai. Sehingga Allah membiarkan umat-Nya untuk dipaksa tinggal dalam pembuangan di Asyur dan Babel. Mereka tidak lagi tinggal di negeri yang telah diberikan-Nya kepada mereka. Ini sama seperti ketika sepasang suami-istri tidak lagi hidup bersama. Dalam hal ini pembuangan sama seperti perceraian antara Allah dan umat-Nya. </w:t>
      </w:r>
      <w:r/>
      <w:r/>
      <w:r/>
    </w:p>
    <w:p>
      <w:pPr>
        <w:pStyle w:val="Heading2"/>
      </w:pPr>
      <w:r>
        <w:t>Pergamus</w:t>
      </w:r>
      <w:r/>
    </w:p>
    <w:p>
      <w:r/>
      <w:r>
        <w:t>Sebuah kota penting di wilayah Romawi di Asia dekat Laut Aegea. Kota ini merupakan pusat pemujaan terhadap Kaisar Romawi dan berhala-berhala Romawi.</w:t>
      </w:r>
      <w:r/>
      <w:r/>
      <w:r/>
    </w:p>
    <w:p>
      <w:pPr>
        <w:pStyle w:val="Heading2"/>
      </w:pPr>
      <w:r>
        <w:t>Peribahasa/Amsal</w:t>
      </w:r>
      <w:r/>
    </w:p>
    <w:p>
      <w:r/>
      <w:r>
        <w:t>Pepatah yang singkat dan bijak. Peribahasa muncul ketika seseorang atau sebuah komunitas mempelajari kehidupan di dunia. Ketika mereka mempelajarinya, mereka mempelajari pelajaran dan melihat pola-pola. Pola-pola ini adalah tentang bagaimana kehidupan di dunia ini bekerja. Orang atau komunitas tersebut menuangkan pelajaran dan pola-pola ini ke dalam kata-kata seperti puisi pendek. Peribahasa diwariskan dalam keluarga dan komunitas selama ratusan tahun. Peribahasa bukanlah sebuah janji bahwa kehidupan selalu berjalan sesuai dengan pola yang digambarkan.</w:t>
      </w:r>
      <w:r/>
      <w:r/>
      <w:r/>
    </w:p>
    <w:p>
      <w:pPr>
        <w:pStyle w:val="Heading2"/>
      </w:pPr>
      <w:r>
        <w:t>Perjalanan Paulus</w:t>
      </w:r>
      <w:r/>
    </w:p>
    <w:p>
      <w:r/>
      <w:r>
        <w:t>Paulus melakukan beberapa perjalanan panjang ke seluruh wilayah yang dikuasai oleh pemerintah Romawi. Ke mana pun ia pergi, ia memberitakan kabar baik tentang Yesus kepada orang-orang Yahudi terlebih dahulu. Kemudian ia memberitakan kepada orang-orang bukan Yahudi. Dia membantu mendirikan gereja-gereja di antara mereka yang percaya kepada Yesus. Ia melakukan perjalanan bersama Barnabas pada perjalanan pertama. Ia melakukan perjalanan bersama Silas pada perjalanan kedua. Dia melakukan perjalanan dengan beberapa pembantu pada perjalanan ketiga. Ia melakukan perjalanan sebagai tahanan ke Roma pada perjalanan keempat. Setiap perjalanan berlangsung selama lebih dari satu tahun.</w:t>
      </w:r>
      <w:r/>
      <w:r/>
      <w:r/>
    </w:p>
    <w:p>
      <w:pPr>
        <w:pStyle w:val="Heading2"/>
      </w:pPr>
      <w:r>
        <w:t>Perjamuan Tuhan</w:t>
      </w:r>
      <w:r/>
    </w:p>
    <w:p>
      <w:r/>
      <w:r>
        <w:t>Perjamuan yang dilakukan oleh umat Kristiani untuk mengenang kematian Yesus. Ini didasarkan pada perjamuan terakhir yang dilakukan Yesus bersama murid-muridnya sebelum dia meninggal. Perayaan ini juga didasarkan pada perayaan Paskah Yahudi. Acara makan bersama ini meliputi makan roti dan minum anggur. Hal ini mengingatkan orang-orang percaya bahwa Yesus memberikan tubuh dan darahnya untuk menyelamatkan semua orang.</w:t>
      </w:r>
      <w:r/>
      <w:r/>
      <w:r/>
    </w:p>
    <w:p>
      <w:pPr>
        <w:pStyle w:val="Heading2"/>
      </w:pPr>
      <w:r>
        <w:t>Perjanjian</w:t>
      </w:r>
      <w:r/>
    </w:p>
    <w:p>
      <w:r/>
      <w:r>
        <w:t xml:space="preserve">Sebuah persetujuan atau serangkaian janji seperti sebuah kesepakatan. Dua orang atau kelompok-kelompok membuat sebuah persetujuan. Yang satu memiliki kekuasaan yang lebih besar dari yang lainnya. Yang satu dengan kekuasaan yang lebih kecil akan menerima sebuah penghargaan karena menaati kesepakatan atau perjanjian. Penghargaan tersebut merupakan berkat-berkat perjanjian. Jika mereka tidak taat pada kesepakatan atau perjanjian, maka kutukan perjanjian akan terjadi. Orang-orang atau kelompok-kelompok yang membuat sebuah perjanjian akan saling berbagi makanan atau berkorban. Mereka akan menuliskan persetujuan mereka dihadapan para saksi. Mereka masing-masing akan menyimpan salinannya. Itulah cara penerapan dari perjanjian-perjanjian. Dalam Alkitab, perjanjian biasanya terjadi diantara Allah dan umat-Nya. </w:t>
      </w:r>
      <w:r/>
      <w:r/>
      <w:r/>
    </w:p>
    <w:p>
      <w:pPr>
        <w:pStyle w:val="Heading2"/>
      </w:pPr>
      <w:r>
        <w:t>Perjanjian Baru</w:t>
      </w:r>
      <w:r/>
    </w:p>
    <w:p>
      <w:r/>
      <w:r>
        <w:t>27 kitab terakhir dari Alkitab. Termasuk di dalamnya kitab-kitab Injil dan sebuah kitab tentang awal mula jemaat. Kitab ini juga mencakup banyak surat dan satu kitab tulisan apokaliptik.</w:t>
      </w:r>
      <w:r/>
      <w:r/>
      <w:r/>
    </w:p>
    <w:p>
      <w:pPr>
        <w:pStyle w:val="Heading2"/>
      </w:pPr>
      <w:r>
        <w:t>Perjanjian baru</w:t>
      </w:r>
      <w:r/>
    </w:p>
    <w:p>
      <w:r/>
      <w:r>
        <w:t>Serangkaian janji yang Allah buat kepada umat-Nya ketika mereka kembali dari pembuangan. Janji itu akan berlaku untuk selama-lamanya. Allah akan membuat umat-Nya dapat mengikuti-Nya dengan setia. Dia akan melakukan hal ini dengan mengampuni dosa dan cara hidup mereka yang jahat. Allah pertama kali mengumumkan perjanjian yang baru ini melalui nabi Yeremia dan Yehezkiel. Bertahun-tahun kemudian Yesus mengumumkannya. Yesus menyerahkan nyawanya sebagai korban untuk menyelamatkan manusia dari dosa dan maut. Kemudian Ia dibangkitkan dari kematian. Hal ini membuat perjanjian yang baru diberlakukan. Dalam perjanjian yang baru, semua orang yang percaya kepada Yesus untuk menyelamatkan mereka adalah bagian dari umat Allah. Mereka dibenarkan di hadapan Allah. Roh Kudus membuat mereka dapat mengikuti Yesus dan menaati Allah dengan setia.</w:t>
      </w:r>
      <w:r/>
      <w:r/>
      <w:r/>
    </w:p>
    <w:p>
      <w:pPr>
        <w:pStyle w:val="Heading2"/>
      </w:pPr>
      <w:r>
        <w:t>Perjanjian dengan Abraham</w:t>
      </w:r>
      <w:r/>
    </w:p>
    <w:p>
      <w:r/>
      <w:r>
        <w:t xml:space="preserve">Allah memilih bekerja melalui Abraham dan keluarganya dalam rencana-Nya untuk menyelamatkan dunia. Allah menunjukkan hal ini dengan membuat perjanjian dengan Abraham. Abraham bertanggung jawab untuk melakukan hal-hal tertentu dalam perjanjian itu. Ia harus meninggalkan tanah ayahnya dan rakyatnya. Ia harus pergi ke tanah Kanaan. Ia harus setia kepada Allah. Setiap laki-laki diantara kaum keluarganya harus disunat. Sunat merupakan tanda dari perjanjian. Sebagai bagian dari perjanjian, Allah juga berjanji akan melakukan beberapa hal. Allah akan memberikan kepada Abraham dan istrinya Sarah seorang anak. Melalui anak itu, Allah akan membuat keluarga Abraham yang akan datang setelahnya menjadi bangsa yang besar. Allah akan memberikan tanah Kanaan untuk didiami. Allah akan memberkati Abraham dan keluarganya dalam berbagai cara. Melalui mereka Allah akan memberkati semua bangsa dan kelompok-kelompok orang di muka bumi. Allah berjanji untuk setia terhadap perjanjian-Nya dengan keluarga Abraham sampai selama-lamanya. Yesus berasal dari garis keturunan Abraham. Semua orang dan bangsa-bangsa di bumi diberkati melalui Yesus. Itulah cara Allah menggenapi sepenuhnya janji-Nya kepada Abraham. </w:t>
      </w:r>
      <w:r/>
      <w:r/>
      <w:r/>
    </w:p>
    <w:p>
      <w:pPr>
        <w:pStyle w:val="Heading2"/>
      </w:pPr>
      <w:r>
        <w:t>Perjanjian dengan Daud</w:t>
      </w:r>
      <w:r/>
    </w:p>
    <w:p>
      <w:r/>
      <w:r>
        <w:t>Allah memilih bekerja melalui Daud dan keluarganya dalam rencana-Nya untuk menyelamatkan dunia. Allah menunjukkan hal ini dengan membuat perjanjian dengan Daud dan anak-anak yang lahir setelahnya. Allah berjanji untuk membuat pemerintahan Daud tetap aman dan untuk memberikan kepada bangsa Israel kedamaian dan ketentraman. Allah berjanji bahwa anak-anak dari garis keturunan Daud akan memerintah sebagai raja atas Israel. Daud dan anak-anak setelahnya harus setia pada perjanjian yang dibuat di Gunung Sinai. Jika mereka setia, Allah tidak akan mengambil kerajaan tersebut dari garis keturunan Daud. Mereka akan tetap menjadi raja atas seluruh bangsa Israel. Allah juga menjanjikan hal yang lain dalam perjanjian ini. Seorang anak dari garis keturunan Daud akan memerintah selama-lamanya atas kerajaan Allah. Janji ini tidak bergantung terhadap apapun yang dilakukan Daud dan keturunan setelahnya. Ini tidak bergantung pada kesetiaan mereka terhadap perjanjian di Gunung Sinai. Penulis Perjanjian Lama memahami bahwa ini adalah janji mengenai Mesias. Penulis Perjanjian Baru memahami bahwa janji ini telah digenapi di dalam Yesus. (</w:t>
      </w:r>
      <w:r>
        <w:t>Daud</w:t>
      </w:r>
      <w:r>
        <w:t>)</w:t>
      </w:r>
    </w:p>
    <w:p>
      <w:r/>
      <w:r/>
      <w:r/>
      <w:r/>
    </w:p>
    <w:p>
      <w:pPr>
        <w:pStyle w:val="Heading2"/>
      </w:pPr>
      <w:r>
        <w:t>Perjanjian dengan Nuh</w:t>
      </w:r>
      <w:r/>
    </w:p>
    <w:p>
      <w:r/>
      <w:r>
        <w:t xml:space="preserve">Allah memilih bekerja melalui Nuh dan keluarganya dalam rencana-Nya untuk menyelamatkan dunia. Allah menunjukkan hal ini dengan membuat perjanjian dengan mereka dan semua anak yang lahir setelah mereka. Perjanjian itu juga berlaku bagi semua ciptaan yang ada di dalam bahtera. Perjanjian itu berlaku dengan seluruh kehidupan di bumi. Manusia dan binatang harus memenuhi seluruh bumi. Tidak ada manusia yang akan dibunuh. Allah berjanji tidak akan lagi mengutuk bumi. Ia berjanji tidak akan lagi memusnahkan seluruh kehidupan di muka bumi dengan air bah. Pelangi adalah tanda dari perjanjian ini. </w:t>
      </w:r>
    </w:p>
    <w:p>
      <w:r/>
      <w:r/>
      <w:r/>
      <w:r/>
    </w:p>
    <w:p>
      <w:pPr>
        <w:pStyle w:val="Heading2"/>
      </w:pPr>
      <w:r>
        <w:t>Perjanjian Gunung Sinai</w:t>
      </w:r>
      <w:r/>
    </w:p>
    <w:p>
      <w:r/>
      <w:r>
        <w:t>Allah memilih untuk bekerja melalui bangsa Israel dalam rencana-Nya untuk menyelamatkan dunia. Allah menunjukkan hal ini dengan membuat perjanjian dengan garis keturunan Yakub. Perjanjian itu adalah dengan mereka yang telah diselamatkan Allah dari perbudakan di Mesir. Perjanjian ini juga berlaku untuk semua orang Israel yang akan lahir setelah mereka. Umat itu harus menaati Sepuluh Perintah Allah dan hukum-hukum lain yang diberikan Allah kepada Musa. Allah akan memberi mereka kesehatan, keamanan, kedamaian dan banyak anak selama mereka tinggal di Kanaan. Dia akan memberi mereka cukup makanan dan minuman. Dia akan menjadikan mereka imamat yang rajani dan bangsa yang kudus. Sunat dan hari Sabat adalah tanda-tanda perjanjian. Allah membuat perjanjian ini dengan umat-Nya di Gunung Sinai. Musa adalah perantara dari perjanjian itu.</w:t>
      </w:r>
      <w:r/>
      <w:r/>
      <w:r/>
    </w:p>
    <w:p>
      <w:pPr>
        <w:pStyle w:val="Heading2"/>
      </w:pPr>
      <w:r>
        <w:t>Perjanjian Lama</w:t>
      </w:r>
      <w:r/>
    </w:p>
    <w:p>
      <w:r/>
      <w:r>
        <w:t>Catatan kisah dan ajaran yang diwariskan bangsa Israel selama ratusan tahun. Roh Allah mengilhami orang-orang saat mereka menuliskan kisah-kisah dan ajaran-ajaran tersebut. Catatan ini adalah 39 kitab dalam Perjanjian Lama. Perjanjian Lama mencakup kitab-kitab tentang sejarah perjanjian Israel. Kitab-kitab ini mencakup hikmat, puisi-puisi dan nyanyian-nyanyian Israel. Kitab ini juga mencakup kitab-kitab para nabi Israel.</w:t>
      </w:r>
      <w:r/>
      <w:r/>
      <w:r/>
    </w:p>
    <w:p>
      <w:pPr>
        <w:pStyle w:val="Heading2"/>
      </w:pPr>
      <w:r>
        <w:t>Perlengkapan rohani</w:t>
      </w:r>
      <w:r/>
    </w:p>
    <w:p>
      <w:r/>
      <w:r>
        <w:t>Alat-alat yang Allah berikan kepada umat-Nya untuk melindungi mereka dari kejahatan. Alat-alat ini tidak dapat dipegang oleh manusia. Alat-alat itu bersifat rohani. Alat-alat ini digambarkan sebagai baju zirah atau senjata karena orang percaya menggunakannya dalam peperangan rohani. Kebenaran, kesalehan, damai sejahtera, iman, keselamatan, firman Allah dan doa adalah jenis-jenis perlengkapan senjata rohani. Alat-alat ini membantu orang percaya untuk menjadi kuat dalam iman mereka. Alat-alat ini menolong mereka untuk mengikut Yesus dengan setia dan mengatakan tidak pada kejahatan.</w:t>
      </w:r>
      <w:r/>
      <w:r/>
      <w:r/>
    </w:p>
    <w:p>
      <w:pPr>
        <w:pStyle w:val="Heading2"/>
      </w:pPr>
      <w:r>
        <w:t>Pernikahan</w:t>
      </w:r>
      <w:r/>
    </w:p>
    <w:p>
      <w:r/>
    </w:p>
    <w:p>
      <w:r/>
      <w:r>
        <w:t>Praktik dalam Alkitab yang mengizinkan seorang pria dan seorang wanita untuk bersatu. Hal ini memungkinkan mereka untuk menjadi sebuah keluarga. Inilah cara manusia menaati perintah Tuhan untuk memiliki anak-anak dan memenuhi bumi. Hukum Musa mencakup banyak aturan tentang pernikahan di antara bangsa Israel. Aturan utamanya adalah bahwa suami dan istri harus selalu setia satu sama lain. Mereka hanya boleh berhubungan seks dengan satu sama lain. Kidung Agung memberikan contoh tentang sukacita, rasa hormat, dan kebaikan dalam pernikahan. Para nabi Perjanjian Lama menggunakan pernikahan sebagai sebuah gambaran. Hal ini menggambarkan sesuatu tentang hubungan antara umat Israel dan Allah. Allah seperti suami dan Israel seperti istri. Allah mengasihi Israel dan selalu setia kepada umat-Nya. Para penulis Perjanjian Baru juga menggunakan pernikahan sebagai sebuah gambaran. Yesus seperti pengantin pria dan gereja seperti pengantin wanita. Hal ini menunjukkan betapa Yesus mengasihi para pengikut-Nya.</w:t>
      </w:r>
      <w:r/>
      <w:r/>
      <w:r/>
    </w:p>
    <w:p>
      <w:pPr>
        <w:pStyle w:val="Heading2"/>
      </w:pPr>
      <w:r>
        <w:t>Pernyataan-pernyataan Aku adalah</w:t>
      </w:r>
      <w:r/>
    </w:p>
    <w:p>
      <w:r/>
      <w:r>
        <w:t>Sebuah cara yang Yesus gunakan untuk memberi tahu orang-orang siapa Dia. Dalam Injil Yohanes, Yesus menggunakan kata Aku adalah dengan cara istimewa sebanyak tujuh kali. Dengan kata ini Ia menggambarkan diri-Nya dan pekerjaan yang dilakukan-Nya di muka bumi. Allah menggunakan kata Aku adalah ketika Ia memberi tahu Musa nama-Nya dalam Keluaran 3:14.</w:t>
      </w:r>
      <w:r/>
      <w:r/>
      <w:r/>
    </w:p>
    <w:p>
      <w:pPr>
        <w:pStyle w:val="Heading2"/>
      </w:pPr>
      <w:r>
        <w:t>Persembahan biji-bijian</w:t>
      </w:r>
      <w:r/>
    </w:p>
    <w:p>
      <w:r/>
      <w:r>
        <w:t>Korban atau persembahan dari roti dan tepung yang dipilih orang untuk dipersembahkan. Mereka dipersembahkan bersama dengan minyak, ukupan, garam, dan terkadang dengan minuman anggur. Para imam memakan sebagian dari persembahan biji-bijian/gandum. Sisanya kemudian dibakar.</w:t>
      </w:r>
      <w:r/>
      <w:r/>
      <w:r/>
    </w:p>
    <w:p>
      <w:pPr>
        <w:pStyle w:val="Heading2"/>
      </w:pPr>
      <w:r>
        <w:t>Persembahan dosa</w:t>
      </w:r>
      <w:r/>
    </w:p>
    <w:p>
      <w:r/>
      <w:r>
        <w:t>Pengorbanan atau persembahan yang Allah kehendaki dari umat-Nya ketika mereka berbuat dosa tanpa disengaja. Ketika manusia menyadari bahwa mereka telah berdosa, mereka harus berhenti. Mereka harus kembali kepada Allah dan mempercayai Dia untuk mengampuni mereka. Mereka akan menunjukkan hal ini dengan mempersembahkan korban penghapus dosa. Mengorbankan seekor hewan adalah cara untuk membayar dosa yang telah dilakukan orang tersebut. Persembahannya bisa berupa lembu jantan, kambing, domba, merpati, burung merpati, atau tepung halus. Allah mengharuskan korban penghapus dosa dilakukan segera setelah dosa diketahui. Persembahan itu juga harus dilakukan pada waktu tertentu dalam setahun. Sebagian besar korban penghapus dosa dimakan oleh para imam di dalam pelataran kemah suci atau bait suci. Korban penghapus dosa lainnya harus dibakar seluruhnya. Sebagian dibakar di atas mezbah. Sebagian lagi dibakar di luar perkemahan atau kota. Ketika Yesus mengorbankan diri-Nya di kayu salib, Dia membayar dosa-dosa semua orang. Dia adalah korban penghapus dosa terakhir yang diperlukan.</w:t>
      </w:r>
      <w:r/>
      <w:r/>
      <w:r/>
    </w:p>
    <w:p>
      <w:pPr>
        <w:pStyle w:val="Heading2"/>
      </w:pPr>
      <w:r>
        <w:t>Persia</w:t>
      </w:r>
      <w:r/>
    </w:p>
    <w:p>
      <w:r/>
      <w:r>
        <w:t>Sebuah kerajaan di daerah yang sekarang dikenal sebagai Iran. Kerajaan ini menjadi pemerintahan yang kuat yang memerintah banyak bangsa dan kelompok masyarakat lainnya. Banyak orang Persia berasal dari kelompok masyarakat yang disebut Media. Susan adalah salah satu ibu kotanya. Koresh, Darius, Ahasyweros, dan Artahsasta adalah raja-raja Persia. Pemerintah Yunani mengambil alih pemerintahan Persia pada tahun 333 SM.</w:t>
      </w:r>
      <w:r/>
      <w:r/>
      <w:r/>
    </w:p>
    <w:p>
      <w:pPr>
        <w:pStyle w:val="Heading2"/>
      </w:pPr>
      <w:r>
        <w:t>Perumpamaan</w:t>
      </w:r>
      <w:r/>
    </w:p>
    <w:p>
      <w:r/>
      <w:r>
        <w:t>Kisah-kisah yang diceritakan Yesus untuk membantu orang memahami cara-cara Allah bekerja dan kerajaan Allah. Kisah-kisah tersebut menggunakan peristiwa, tempat, dan tindakan dari kehidupan nyata manusia. Cerita-cerita itu biasanya memiliki satu maksud utama.</w:t>
      </w:r>
      <w:r/>
      <w:r/>
      <w:r/>
    </w:p>
    <w:p>
      <w:pPr>
        <w:pStyle w:val="Heading2"/>
      </w:pPr>
      <w:r>
        <w:t>Petrus</w:t>
      </w:r>
      <w:r/>
    </w:p>
    <w:p>
      <w:r/>
      <w:r>
        <w:t>Seorang nelayan dari Betsaida yang tinggal di Kapernaum. Andreas adalah saudaranya. Petrus menjadi salah satu dari 12 murid Yesus dan merupakan salah satu dari tiga pengikut terdekat Yesus. Dia juga dipanggil Simon, Simon Petrus dan Kefas.</w:t>
      </w:r>
      <w:r/>
      <w:r/>
      <w:r/>
    </w:p>
    <w:p>
      <w:pPr>
        <w:pStyle w:val="Heading2"/>
      </w:pPr>
      <w:r>
        <w:t>Pilihan Allah</w:t>
      </w:r>
      <w:r/>
    </w:p>
    <w:p>
      <w:r/>
      <w:r>
        <w:t>Allah bebas melakukan apa saja yang Ia ingin lakukan. Kisah-kisah dalam Alkitab menggambarkan beberapa pilihan yang Allah buat. Memilih untuk membuat sebuah perjanjian dengan Abraham dan garis keluarganya adalah salah satu contohnya. Kisah-kisah tersebut tidak sepenuhnya menjelaskan mengapa Allah membuat pilihan-pilihan itu. Mereka menjelaskan bahwa Allah itu baik dan dapat dipercaya. Ia membuat pilihan berdasarkan pada pengetahuan dan kasih-Nya. Manusia tidak dapat memahami semua pilihan Allah. Tetapi mereka dapat percaya bahwa Allah itu penuh kasih sayang, bijaksana, dan baik.</w:t>
      </w:r>
      <w:r/>
      <w:r/>
      <w:r/>
    </w:p>
    <w:p>
      <w:pPr>
        <w:pStyle w:val="Heading2"/>
      </w:pPr>
      <w:r>
        <w:t>Pinehas</w:t>
      </w:r>
      <w:r/>
    </w:p>
    <w:p>
      <w:r/>
      <w:r>
        <w:t>Seorang anak dari Eleazar dan cucu dari Harun. Dia membunuh seorang pria Israel yang tidak setia kepada Allah. Ketika dia melakukan hal itu, Allah menghentikan tulah di Baal-Peor. Allah membuat perjanjian damai dengan Pinehas dan anak-anak yang lahir setelahnya.</w:t>
      </w:r>
      <w:r/>
      <w:r/>
      <w:r/>
    </w:p>
    <w:p>
      <w:pPr>
        <w:pStyle w:val="Heading2"/>
      </w:pPr>
      <w:r>
        <w:t>Pohon kehidupan</w:t>
      </w:r>
      <w:r/>
    </w:p>
    <w:p>
      <w:r/>
      <w:r>
        <w:t>Sebuah pohon di Taman Eden. Buahnya membuat manusia bisa hidup selama-lamanya. Manusia tidak diperbolehkan memakannya setelah Adam dan Hawa jatuh ke dalam dosa. Yehezkiel melihat pohon seperti pohon kehidupan dalam penglihatannya tentang Bait Allah (Yehezkiel 47:12). Dalam kitab Wahyu, Yohanes melihat pohon ini di langit yang baru dan bumi yang baru (Wahyu 22:2). Setiap orang yang tinggal di Kota Suci Allah dapat memakannya dengan bebas. Ini berarti mereka memiliki hidup yang kekal dan hidup selama-lamanya bersama Allah.</w:t>
      </w:r>
      <w:r/>
      <w:r/>
      <w:r/>
    </w:p>
    <w:p>
      <w:pPr>
        <w:pStyle w:val="Heading2"/>
      </w:pPr>
      <w:r>
        <w:t>Pohon pengetahuan</w:t>
      </w:r>
      <w:r/>
    </w:p>
    <w:p>
      <w:r/>
      <w:r>
        <w:t>Inilah pohon pengetahuan tentang yang baik dan yang jahat. Pohon ini berada di tengah-tengah Taman Eden. Itu adalah satu-satunya pohon yang buahnya tidak boleh dimakan oleh Adam dan Hawa. Ini karena hanya Allah yang tahu dan memutuskan apa yang baik dan apa yang jahat. Manusia tidak diizinkan untuk memutuskan tentang hal itu.</w:t>
      </w:r>
      <w:r/>
      <w:r/>
      <w:r/>
    </w:p>
    <w:p>
      <w:pPr>
        <w:pStyle w:val="Heading2"/>
      </w:pPr>
      <w:r>
        <w:t>Pohon zaitun</w:t>
      </w:r>
      <w:r/>
    </w:p>
    <w:p>
      <w:r/>
      <w:r>
        <w:t>Pohon yang umum ditemukan di daerah sekitar Laut Mediterania. Pohon zaitun dan buahnya menghasilkan makanan, minyak, obat-obatan dan kayu. Para penulis Alkitab menggunakan pohon zaitun sebagai tanda untuk menjelaskan hal-hal lain. Daun-daunnya adalah tanda perdamaian. Minyaknya digunakan untuk mengurapi benda-benda atau orang-orang dan memisahkan mereka sebagai sesuatu yang kudus. Minyaknya juga merupakan tanda bagi Roh Allah. Minyak itu dibuat dengan menghancurkan buah zaitun. Ini adalah gambaran penderitaan Yesus di Bukit Zaitun sebelum Dia mati. Pohon zaitun juga merupakan gambaran umat Allah.</w:t>
      </w:r>
      <w:r/>
      <w:r/>
      <w:r/>
    </w:p>
    <w:p>
      <w:pPr>
        <w:pStyle w:val="Heading2"/>
      </w:pPr>
      <w:r>
        <w:t>Puasa</w:t>
      </w:r>
      <w:r/>
    </w:p>
    <w:p>
      <w:r/>
      <w:r>
        <w:t>Tanpa makanan. Orang-orang di Israel akan berpuasa untuk membantu mereka berfokus pada doa. Mereka akan berpuasa untuk menunjukkan bahwa mereka menyesal atas dosa mereka. Tanpa makanan akan membantu mereka berfokus pada tujuan yang ingin mereka capai. Mereka juga akan berpuasa untuk meratapi hal menyedihkan yang telah terjadi. Yesus mengajarkan bahwa berpuasa merupakan bagian dari penyembahan dan pelayanan kepada Allah. Ini adalah praktik penting yang dapat membantu orang-orang pada saat mereka berdoa.</w:t>
      </w:r>
      <w:r/>
      <w:r/>
      <w:r/>
    </w:p>
    <w:p>
      <w:pPr>
        <w:pStyle w:val="Heading2"/>
      </w:pPr>
      <w:r>
        <w:t>Puisi</w:t>
      </w:r>
      <w:r/>
    </w:p>
    <w:p>
      <w:r/>
      <w:r>
        <w:t>Cara berbicara atau menulis yang bisa seperti bernyanyi. Seringkali puisi tidak menggambarkan sesuatu secara langsung. Puisi menciptakan gambar dan tanda dengan kata-kata. Hal ini membantu orang memahami apa yang dikatakan oleh pembicara atau penulis. Puisi menggambarkan sesuatu dengan menjelaskan bagaimana hal itu seperti sesuatu yang lain. Alkitab memuat banyak puisi yang ditulis dalam bahasa Ibrani. Banyak di antaranya diucapkan dan ditulis dalam dua baris sekaligus. Baris pertama menyampaikan sebuah ide. Kemudian baris kedua melengkapi ide tersebut. Hal ini dilakukan dengan membagikan ide yang sama dengan cara yang baru atau berbeda. Hal ini membantu orang untuk memahami dan mengingat apa yang ingin disampaikan oleh pembicara atau penulis.</w:t>
      </w:r>
      <w:r/>
      <w:r/>
      <w:r/>
    </w:p>
    <w:p>
      <w:pPr>
        <w:pStyle w:val="Heading2"/>
      </w:pPr>
      <w:r>
        <w:t>Puisi abjad</w:t>
      </w:r>
      <w:r/>
    </w:p>
    <w:p>
      <w:r/>
      <w:r>
        <w:t>Sebuah Puisi dimana setiap baris atau bagian dimulai dengan huruf yang berbeda dari abjad. Baris atau bagian pertama dimulai dengan huruf pertama dari abjad tersebut. Baris atau bagian kedua dimulai dengan huruf yang kedua. Pola ini terus berlanjut hingga abjad yang terakhir. Puisi abjad merupakan hal umum dalam bahasa Ibrani. (</w:t>
      </w:r>
      <w:r>
        <w:t>Puisi</w:t>
      </w:r>
      <w:r>
        <w:t>)</w:t>
      </w:r>
      <w:r/>
      <w:r/>
      <w:r/>
    </w:p>
    <w:p>
      <w:pPr>
        <w:pStyle w:val="Heading2"/>
      </w:pPr>
      <w:r>
        <w:t>Putri-putri Zelafehad</w:t>
      </w:r>
      <w:r/>
    </w:p>
    <w:p>
      <w:r/>
      <w:r>
        <w:t>Mahlah, Nuh, Hogla, Milka dan Tirza berasal dari suku Manasye. Ayah mereka, Zelafehad, meninggal di padang gurun setelah bangsa Israel menolak untuk memasuki Kanaan. Anak-anak perempuannya menerima tanah untuk garis keturunan Zelafehad karena dia tidak memiliki anak laki-laki. Mereka menikah dengan sepupu dalam kelompok keluarga mereka. Dengan demikian, tanah mereka akan selalu menjadi milik suku Manasye.</w:t>
      </w:r>
      <w:r/>
      <w:r/>
      <w:r/>
    </w:p>
    <w:p>
      <w:pPr>
        <w:pStyle w:val="Heading2"/>
      </w:pPr>
      <w:r>
        <w:t>Rabi</w:t>
      </w:r>
      <w:r/>
    </w:p>
    <w:p>
      <w:r/>
      <w:r>
        <w:t>Seorang guru Yahudi laki-laki. Para rabi biasanya mempelajari Perjanjian Lama dan tulisan-tulisan Yahudi lainnya di sekolah. Mereka biasanya dilatih oleh para rabi lainnya. Orang-orang yang ingin belajar dari mereka dan menjadi seperti mereka akan menjadi murid mereka. Biasanya hanya anak laki-laki dan laki-laki dewasa yang menjadi murid atau siswa. Yesus adalah seorang rabi meskipun ia tidak dilatih seperti rabi pada zamannya. Dia menerima perempuan dan laki-laki sebagai murid-muridnya.</w:t>
      </w:r>
      <w:r/>
      <w:r/>
      <w:r/>
    </w:p>
    <w:p>
      <w:pPr>
        <w:pStyle w:val="Heading2"/>
      </w:pPr>
      <w:r>
        <w:t>Rahab</w:t>
      </w:r>
      <w:r/>
    </w:p>
    <w:p>
      <w:r/>
      <w:r>
        <w:t>Seorang wanita dari kota Yerikho di Kanaan. Dia bekerja sebagai seorang pelacur. Dia menyembunyikan mata-mata yang dikirim oleh Yosua dan menjaga mereka tetap aman. Ketika bangsa Israel menghancurkan Yerikho, mereka menyelamatkan Rahab dan keluarganya. Dia menjadi bagian dari umat Allah. Daud dan Yesus berasal dari garis keturunannya.</w:t>
      </w:r>
      <w:r/>
      <w:r/>
      <w:r/>
    </w:p>
    <w:p>
      <w:pPr>
        <w:pStyle w:val="Heading2"/>
      </w:pPr>
      <w:r>
        <w:t>Rahel</w:t>
      </w:r>
      <w:r/>
    </w:p>
    <w:p>
      <w:r/>
      <w:r>
        <w:t>Putri kedua Laban dan istri kedua Yakub. Lea adalah saudara perempuannya dan Bilha adalah pelayannya. Dia adalah seorang gembala. Yakub mencintainya lebih dari cintanya kepada Lea. Dia menjadi ibu dari Yusuf dan Benyamin.</w:t>
      </w:r>
      <w:r/>
      <w:r/>
      <w:r/>
    </w:p>
    <w:p>
      <w:pPr>
        <w:pStyle w:val="Heading2"/>
      </w:pPr>
      <w:r>
        <w:t>Rahmat</w:t>
      </w:r>
      <w:r/>
    </w:p>
    <w:p>
      <w:r/>
      <w:r>
        <w:t>Kasih yang lembut atau kebaikan kepada seseorang yang sedang berjuang dalam suatu hal. Allah penuh dengan rahmat terhadap manusia dan menunjukkan kebaikan-Nya dalam berbagai cara. Salah satu contoh terbesar dari rahmat-Nya adalah bagaimana Dia mengampuni dosa manusia.</w:t>
      </w:r>
      <w:r/>
      <w:r/>
      <w:r/>
    </w:p>
    <w:p>
      <w:pPr>
        <w:pStyle w:val="Heading2"/>
      </w:pPr>
      <w:r>
        <w:t>Raja</w:t>
      </w:r>
      <w:r/>
    </w:p>
    <w:p>
      <w:r/>
      <w:r>
        <w:t>Penguasa dengan otoritas tertinggi di antara kelompok-kelompok masyarakat tertentu. Allah seharusnya menjadi Raja atas bangsa Israel. Raja-raja manusia di Israel seharusnya memimpin umat sebagaimana Allah memimpin mereka. Hal ini sangat berbeda dengan cara raja-raja dari kelompok bangsa lain memimpin. Raja-raja Israel harus mempelajari hukum-hukum Allah dan menaatinya. Mereka harus membantu rakyat untuk tetap setia kepada perjanjian Allah. Raja-raja Israel harus melindungi orang-orang yang lemah dan miskin. Mereka tidak boleh memiliki banyak istri atau menjadi sangat kaya. Mereka harus rendah hati. Mereka tidak boleh memperlakukan rakyatnya sebagai budak. Mereka tidak boleh mengandalkan senjata dan kuda untuk memenangkan peperangan. Raja-raja Israel harus percaya kepada Allah dan hanya melayani Dia saja.</w:t>
      </w:r>
      <w:r/>
      <w:r/>
      <w:r/>
    </w:p>
    <w:p>
      <w:pPr>
        <w:pStyle w:val="Heading2"/>
      </w:pPr>
      <w:r>
        <w:t>Rasa malu dan kehormatan</w:t>
      </w:r>
      <w:r/>
    </w:p>
    <w:p>
      <w:r/>
      <w:r>
        <w:t>Pada zaman dan tempat dalam Alkitab, rasa malu dan kehormatan sangatlah penting. Orang-orang ingin menghindari membawa aib kepada keluarga, komunitas, dan kelompok masyarakat mereka. Setiap orang dalam suatu komunitas memahami cara berbicara dan bertindak yang dianggap pantas. Melanggar cara-cara itu sama saja dengan mengatakan tidak pada hubungan mereka dengan komunitas mereka. Hal ini membawa rasa malu. Maka orang tersebut tidak dihormati. Mereka akan sering melarikan diri atau bersembunyi. Seseorang yang memiliki otoritas lebih besar dapat membawa orang tersebut kembali ke dalam komunitas. Ini adalah bagaimana rasa malu dihilangkan. Sebaliknya, orang ingin membawa kehormatan bagi keluarga, komunitas dan kelompok mereka. Kehormatan datang dengan melakukan hal-hal yang dianggap pantas dan layak dihormati. Semakin terhormat seseorang, semakin besar pula otoritasnya di masyarakat.</w:t>
      </w:r>
      <w:r/>
      <w:r/>
      <w:r/>
    </w:p>
    <w:p>
      <w:pPr>
        <w:pStyle w:val="Heading2"/>
      </w:pPr>
      <w:r>
        <w:t>Rasul Yakobus</w:t>
      </w:r>
      <w:r/>
    </w:p>
    <w:p>
      <w:r/>
      <w:r>
        <w:t>Salah satu dari ke-12 murid Yesus dan salah satu dari tiga pengikut terdekat-Nya. Saudaranya adalah Yohanes dan ayah mereka adalah Zebedeus. Yesus memanggil Yakobus dan Yohanes anak-anak guruh. Yakobus adalah rasul pertama yang dihukum mati karena setia kepada Yesus.</w:t>
      </w:r>
      <w:r/>
      <w:r/>
      <w:r/>
    </w:p>
    <w:p>
      <w:pPr>
        <w:pStyle w:val="Heading2"/>
      </w:pPr>
      <w:r>
        <w:t>Rasul-palsu/Pengajar-palsu</w:t>
      </w:r>
      <w:r/>
    </w:p>
    <w:p>
      <w:r/>
      <w:r>
        <w:t>Apa yang Paulus sebut sebagai pemimpin-pemimpin Yahudi tertentu. Para pemimpin ini menentang pekerjaannya di jemaat - jemaat yang pernah ia bantu untuk dirintis. Dibandingkan dengan Paulus, mereka tampak kuat, sukses, sehat dan kaya. Mereka berbohong tentang Paulus dan mengatakan bahwa ia selalu membuat masalah. Mereka mengambil keuntungan dari orang-orang yang baru percaya dan yang tidak melayani orang-orang dengan kasih. Mereka berpura-pura melayani Allah tetapi sebenarnya melayani Iblis dengan melakukan kejahatan.</w:t>
      </w:r>
      <w:r/>
      <w:r/>
      <w:r/>
    </w:p>
    <w:p>
      <w:pPr>
        <w:pStyle w:val="Heading2"/>
      </w:pPr>
      <w:r>
        <w:t>Rasul-rasul</w:t>
      </w:r>
      <w:r/>
    </w:p>
    <w:p>
      <w:r/>
      <w:r>
        <w:t>12 murid Yesus dan pengikut setia lainnya yang telah menjadi pemimpin di gereja mula-mula. Para rasul mengajarkan orang-orang mengenai Yesus dan menyebarkan kabar baik tentang Dia. Rasul adalah sebuah kata dari bahasa Yunani yang berarti seseorang yang diutus.</w:t>
      </w:r>
      <w:r/>
      <w:r/>
      <w:r/>
    </w:p>
    <w:p>
      <w:pPr>
        <w:pStyle w:val="Heading2"/>
      </w:pPr>
      <w:r>
        <w:t>Rehabeam</w:t>
      </w:r>
      <w:r/>
    </w:p>
    <w:p>
      <w:r/>
      <w:r>
        <w:t>Putra Salomo dan seorang wanita Amon bernama Naama. Ketika Rehabeam menjadi raja, bangsa Israel terbagi menjadi dua kerajaan. Rehabeam memerintah atas kerajaan Yehuda di bagian selatan. Dia adalah seorang pemimpin yang bodoh yang melakukan hal-hal jahat dan menyembah ilah-ilah palsu. Dia tidak memiliki kekayaan atau kekuasaan seperti Salomo.</w:t>
      </w:r>
      <w:r/>
      <w:r/>
      <w:r/>
    </w:p>
    <w:p>
      <w:pPr>
        <w:pStyle w:val="Heading2"/>
      </w:pPr>
      <w:r>
        <w:t>Ribka</w:t>
      </w:r>
      <w:r/>
    </w:p>
    <w:p>
      <w:r/>
      <w:r>
        <w:t>Putri Betuel dan saudara perempuan Laban dari Mesopotamia. Ia menikah dengan Ishak dan menjadi ibu dari Yakub dan Esau.</w:t>
      </w:r>
      <w:r/>
      <w:r/>
      <w:r/>
    </w:p>
    <w:p>
      <w:pPr>
        <w:pStyle w:val="Heading2"/>
      </w:pPr>
      <w:r>
        <w:t>Roh Kudus</w:t>
      </w:r>
      <w:r/>
    </w:p>
    <w:p>
      <w:r/>
      <w:r>
        <w:t>Allah menunjukkan diri-Nya sebagai Roh pada penciptaan dunia. Roh Kudus adalah Allah sama seperti Bapa adalah Allah dan Yesus adalah Allah. Mereka adalah tiga pribadi dari Allah yang esa. Roh Kudus bekerja melalui orang-orang yang menulis kitab-kitab dalam Alkitab. Dalam Perjanjian Lama, Roh Kudus memungkinkan orang untuk bernubuat. Roh juga memungkinkan orang untuk melakukan pekerjaan yang terampil dan perbuatan-perbuatan besar. Dalam Perjanjian Baru, Roh Kudus membuat Maria mampu untuk menjadi ibu Yesus. Yesus mengutus Roh Kudus kepada para pengikut-Nya pada Hari Raya Pentakosta. Melalui Roh Kudus, orang percaya dipersatukan dengan Yesus. Roh Kudus adalah sahabat yang membuat para pengikut Yesus mampu untuk terus melanjutkan pekerjaan-Nya.</w:t>
      </w:r>
      <w:r/>
      <w:r/>
      <w:r/>
    </w:p>
    <w:p>
      <w:pPr>
        <w:pStyle w:val="Heading2"/>
      </w:pPr>
      <w:r>
        <w:t>Rohani</w:t>
      </w:r>
      <w:r/>
    </w:p>
    <w:p>
      <w:r/>
      <w:r>
        <w:t>Sesuatu yang berkaitan dengan roh manusia atau makhluk rohani. Di dalam Alkitab terdapat banyak arti untuk kata roh. Salah satu maknanya adalah Roh Allah atau Roh Kudus. Arti lainnya adalah makhluk spiritual. Arti lainnya adalah roh seseorang. Ketika Allah menciptakan manusia, Dia menghembuskan kehidupan ke dalam diri mereka. Kehidupan dari Allah ini adalah roh setiap orang. Ini adalah bagian dari setiap orang yang ada lebih dari sekadar tubuh. Roh itu akan ada selamanya. Hal-hal yang terjadi di dalam roh seseorang atau pada roh mereka digambarkan sebagai spiritual. Roh seseorang sering dipahami sebagai hati atau jiwa mereka.</w:t>
      </w:r>
      <w:r/>
      <w:r/>
      <w:r/>
    </w:p>
    <w:p>
      <w:pPr>
        <w:pStyle w:val="Heading2"/>
      </w:pPr>
      <w:r>
        <w:t>Roh-roh jahat</w:t>
      </w:r>
      <w:r/>
    </w:p>
    <w:p>
      <w:r/>
      <w:r>
        <w:t>Roh-roh yang diciptakan Allah tetapi berbalik menentang-Nya. Ini termasuk setan-setan, roh-roh jahat, dan malaikat-malaikat yang tidak melayani Allah. Roh-roh jahat bekerja melawan Allah. Iblis adalah pemimpin mereka. Mereka dapat menggunakan kekuatan mereka untuk mengendalikan orang dan berada di dalam mereka. Manusia dapat menyembah dan melayani roh-roh jahat daripada Allah. Ketika manusia melakukan ini, mereka menjadi budak dari kuasa dosa dan kematian. Yesus mengusir roh-roh jahat dari banyak orang. Mereka tidak bisa berada di dalam atau mengendalikan orang yang percaya pada Yesus dan mengikuti-Nya. Roh Kudus memberi para pengikut Yesus kuasa untuk mengusir roh-roh jahat seperti yang dilakukan Yesus. (</w:t>
      </w:r>
      <w:r>
        <w:t>Iblis</w:t>
      </w:r>
      <w:r>
        <w:t>)</w:t>
      </w:r>
      <w:r/>
      <w:r/>
      <w:r/>
    </w:p>
    <w:p>
      <w:pPr>
        <w:pStyle w:val="Heading2"/>
      </w:pPr>
      <w:r>
        <w:t>Roma</w:t>
      </w:r>
      <w:r/>
    </w:p>
    <w:p>
      <w:r/>
      <w:r>
        <w:t>Sebuah kerajaan di daerah sekitar Laut Mediterania yang bertahan selama ratusan tahun. Ibu kotanya juga disebut Roma. Kerajaan ini menjadi pemerintahan yang kuat yang memerintah banyak bangsa dan kelompok masyarakat lainnya. Kerajaan ini memerintah Israel selama masa Perjanjian Baru. Selama bertahun-tahun kota ini dipimpin oleh kaisar-kaisar yang berkuasa. Pemerintah Romawi memperlakukan banyak pengikut Yesus dengan buruk.</w:t>
      </w:r>
      <w:r/>
      <w:r/>
      <w:r/>
    </w:p>
    <w:p>
      <w:pPr>
        <w:pStyle w:val="Heading2"/>
      </w:pPr>
      <w:r>
        <w:t>Ruang Mahakudus</w:t>
      </w:r>
      <w:r/>
    </w:p>
    <w:p>
      <w:r/>
      <w:r>
        <w:t>Ruangan tempat tabut perjanjian disimpan (</w:t>
      </w:r>
      <w:r>
        <w:t>tabut perjanjian</w:t>
      </w:r>
      <w:r>
        <w:t>). Ruangan ini pertama kali ada di kemah suci dan kemudian di bait suci. Allah hadir di tengah-tengah orang Israel di sana. Sebuah tirai tebal memisahkannya dari bagian tenda atau bait suci lainnya. Tirai tersebut merupakan tanda bahwa manusia terpisah dari Allah. Jika manusia berjalan di balik tirai itu, mereka akan mati. Hanya imam besar yang dapat masuk ke dalam Ruang Mahakudus. Dia melakukan hal ini setahun sekali. Ketika Yesus mati, tirai menuju Ruang Mahakudus terbelah. Itu adalah tanda bahwa kematian Yesus membawa manusia untuk dekat kembali dengan Allah.</w:t>
      </w:r>
      <w:r/>
      <w:r/>
      <w:r/>
    </w:p>
    <w:p>
      <w:pPr>
        <w:pStyle w:val="Heading2"/>
      </w:pPr>
      <w:r>
        <w:t>Ruben</w:t>
      </w:r>
      <w:r/>
    </w:p>
    <w:p>
      <w:r/>
      <w:r>
        <w:t>Putra sulung Yakub dan Lea. Dalam bahasa Ibrani, nama Ruben berarti lihatlah seorang anak laki-laki. Kedengarannya seperti kata yang berarti dia telah melihat penderitaanku. Ruben pernah berhubungan seks dengan gundik ayahnya, Bilha. Karena itu, dia tidak diizinkan untuk memiliki hak sebagai putra sulung Yakub. Garis keturunannya menjadi suku Israel.</w:t>
      </w:r>
      <w:r/>
      <w:r/>
      <w:r/>
    </w:p>
    <w:p>
      <w:pPr>
        <w:pStyle w:val="Heading2"/>
      </w:pPr>
      <w:r>
        <w:t>Ruth</w:t>
      </w:r>
      <w:r/>
    </w:p>
    <w:p>
      <w:r/>
      <w:r>
        <w:t>Seorang wanita dari Moab dan menantu perempuan Naomi. Ketika suaminya wafat, ia meninggalkan Moab dan pergi ke Israel bersama Naomi. Dia menikah dengan seorang Israel bernama Boas dan menjadi nenek buyut dari Daud.</w:t>
      </w:r>
      <w:r/>
      <w:r/>
      <w:r/>
    </w:p>
    <w:p>
      <w:pPr>
        <w:pStyle w:val="Heading2"/>
      </w:pPr>
      <w:r>
        <w:t>Saksi-saksi bagaikan awan</w:t>
      </w:r>
      <w:r/>
    </w:p>
    <w:p>
      <w:r/>
      <w:r>
        <w:t>Sebuah cara untuk menggambarkan orang-orang yang percaya pada Allah dan yang melayani-Nya sebelum mereka mati. Mereka adalah saksi-saksi mengenai siapa Allah ketika mereka masih hidup di bumi. Awan merupakan cara untuk menggambarkan mereka bersama-sama sebagai suatu kelompok. Orang-orang ini telah mati. Teladan dari iman mereka kepada Allah mendorong orang-orang percaya yang masih hidup. Roh-roh mereka menunggu saat dimana Allah akan membangkitkan umat-Nya dari kematian. Orang-orang yang disebutkan dalam Ibrani pasal 11 termasuk diantara saksi-saksi ini.</w:t>
      </w:r>
      <w:r/>
      <w:r/>
      <w:r/>
    </w:p>
    <w:p>
      <w:pPr>
        <w:pStyle w:val="Heading2"/>
      </w:pPr>
      <w:r>
        <w:t>Salib</w:t>
      </w:r>
      <w:r/>
    </w:p>
    <w:p>
      <w:r/>
      <w:r>
        <w:t xml:space="preserve">Dua potong kayu yang disatukan sehingga seseorang dapat dipaku di atasnya. Orang Romawi membunuh para penjahat, pemberontak, dan budak dengan cara ini. Proses ini disebut penyaliban. Ini dilakukan di depan umum untuk mempermalukan para tahanan. Ini juga dilakukan untuk membuat orang-orang takut jika tidak mematuhi hukum Romawi. Mati di atas kayu salib adalah sangat menyakitkan dan terjadi secara perlahan-lahan. Tentara Romawi dapat membuat kematian seseorang lebih cepat dengan mematahkan kaki dari para penjahat. Salib merupakan sebuah tanda dari teror dan kematian. Yesus berbicara tentang salib untuk menunjukkan bahwa para pengikut-Nya harus rela untuk menderita. </w:t>
      </w:r>
    </w:p>
    <w:p>
      <w:r/>
      <w:r/>
      <w:r/>
      <w:r/>
    </w:p>
    <w:p>
      <w:pPr>
        <w:pStyle w:val="Heading2"/>
      </w:pPr>
      <w:r>
        <w:t>Salomo</w:t>
      </w:r>
      <w:r/>
    </w:p>
    <w:p>
      <w:r/>
      <w:r>
        <w:t>Anak Daud dan Batsyeba yang menjadi raja Israel. Tuhan memberinya nama Yedidia. Dalam bahasa Ibrani, Yedidia berarti yang dikasihi Tuhan. Nama ini menunjukkan bahwa Allah telah memilih Salomo untuk menjadi raja setelah Daud. Salomo menjadi raja ketika bait suci dibangun di Yerusalem. Dia sangat bijaksana dan sangat kaya. Dia menulis banyak amsal dan nyanyian. Kemudian di akhir pemerintahannya, Salomo tidak lagi setia kepada Allah. Hal ini menyebabkan bangsa Israel terpecah menjadi dua kerajaan.</w:t>
      </w:r>
      <w:r/>
      <w:r/>
      <w:r/>
    </w:p>
    <w:p>
      <w:pPr>
        <w:pStyle w:val="Heading2"/>
      </w:pPr>
      <w:r>
        <w:t>Samaria</w:t>
      </w:r>
      <w:r/>
    </w:p>
    <w:p>
      <w:r/>
      <w:r>
        <w:t>Ibu kota kerajaan utara Israel. Omri menjadikan Samaria sebagai pusat pemerintahan kerajaan utara. Ahab menjadikannya pusat ibadah kerajaan utara. Bangsa Asyur menguasai kota ini dan daerah sekitarnya pada tahun 722 SM. Mereka membawa kelompok-kelompok orang lain untuk tinggal di sana. Kelompok-kelompok orang ini bercampur dengan orang Israel yang tersisa di Samaria. Anak-anak mereka kemudian dikenal sebagai orang Samaria. Pada zaman Romawi, Samaria adalah sebuah daerah di Israel. Letaknya di antara Galilea di utara dan Yudea di selatan. Pada zaman Yesus, orang Samaria mengaku berasal dari garis keturunan Abraham. Orang Yahudi dan orang Samaria biasanya memperlakukan satu sama lain seperti musuh.</w:t>
      </w:r>
      <w:r/>
      <w:r/>
      <w:r/>
    </w:p>
    <w:p>
      <w:pPr>
        <w:pStyle w:val="Heading2"/>
      </w:pPr>
      <w:r>
        <w:t>Samuel</w:t>
      </w:r>
      <w:r/>
    </w:p>
    <w:p>
      <w:r/>
      <w:r>
        <w:t>Seorang Israel yang melayani umat Allah sebagai seorang nabi, imam dan hakim. Dalam bahasa Ibrani, nama Samuel berarti didengar oleh Allah. Nama ini juga dapat berarti dipinjam dari Allah. Samuel setia kepada Allah sepanjang hidupnya. Dia adalah anak dari Elkana dan Hana. Dia berasal dari suku Lewi melalui garis keturunan Korah. Anak-anaknya adalah Yoel dan Abia. Samuel dibesarkan sebagai seorang nazir di kemah suci di Silo. Dia mulai melayani bangsa Israel sebagai seorang nabi ketika dia masih muda. Dia melayani sebagai imam setelah Eli meninggal. Ketika dia melayani sebagai hakim, Allah membebaskan bangsa Israel dari bangsa Filistin. Samuel mengurapi Saul dan kemudian Daud sebagai raja.</w:t>
      </w:r>
      <w:r/>
      <w:r/>
      <w:r/>
    </w:p>
    <w:p>
      <w:pPr>
        <w:pStyle w:val="Heading2"/>
      </w:pPr>
      <w:r>
        <w:t>Sangkakala</w:t>
      </w:r>
      <w:r/>
    </w:p>
    <w:p>
      <w:r/>
      <w:r>
        <w:t>Dalam Alkitab, Sangkakala digunakan untuk berbagai tujuan. Sangkakala digunakan dalam kebaktian dan pesta serta dalam pertempuran. Sangkakala digunakan untuk membuat pengumuman penting dan sebagai tanda bahaya. Sebelum bangsa Israel mencapai Kanaan, tiupan sangkakala memberi tahu ke-12 suku kapan mereka harus mulai berbaris. Dalam Perjanjian Baru, Yesus dan Paulus berbicara tentang sangkakala yang ditiup. Sangkakala akan mengumumkan saat Allah mengumpulkan umat-Nya dan membangkitkan mereka dari kematian. Dalam kitab Wahyu, para malaikat meniup sangkakala untuk mengumumkan bagian dari penghakiman Allah terhadap kejahatan.</w:t>
      </w:r>
      <w:r/>
      <w:r/>
      <w:r/>
    </w:p>
    <w:p>
      <w:pPr>
        <w:pStyle w:val="Heading2"/>
      </w:pPr>
      <w:r>
        <w:t>Sara</w:t>
      </w:r>
      <w:r/>
    </w:p>
    <w:p>
      <w:r/>
      <w:r>
        <w:t>Seorang wanita dari Mesopotamia yang merupakan istri Abraham. Dia adalah anak perempuan Terah tetapi dari ibu yang berbeda dengan Abraham. Allah mengubah nama Sarai menjadi Sara dalam kejadian pasal 17. Dalam bahasa Ibrani, Sarai dan Sara sama-sama berarti putri atau wanita bangsawan. Selama bertahun-tahun dia tidak dapat memiliki anak. Alllah berjanji bahwa ia akan memiliki seorang anak laki-laki. Ketika ia sudah sangat tua, ia melahirkan Ishak.</w:t>
      </w:r>
      <w:r/>
      <w:r/>
      <w:r/>
    </w:p>
    <w:p>
      <w:pPr>
        <w:pStyle w:val="Heading2"/>
      </w:pPr>
      <w:r>
        <w:t>Sardis</w:t>
      </w:r>
      <w:r/>
    </w:p>
    <w:p>
      <w:r/>
      <w:r>
        <w:t>Sebuah kota penting di wilayah Romawi di Asia. Di sana terdapat kuil dewi Artemis.</w:t>
      </w:r>
      <w:r/>
      <w:r/>
      <w:r/>
    </w:p>
    <w:p>
      <w:pPr>
        <w:pStyle w:val="Heading2"/>
      </w:pPr>
      <w:r>
        <w:t>Saul</w:t>
      </w:r>
      <w:r/>
    </w:p>
    <w:p>
      <w:r/>
      <w:r>
        <w:t>Raja pertama Israel. Dia adalah putra dari Kish dan berasal dari suku Benyamin. Dia sangat tinggi dan tampan. Sebagai raja, dia berhenti percaya dan menaati Allah. Karena itu, garis keturunannya tidak melanjutkan kekuasaannya di Israel. Saul dikendalikan oleh rasa takut dan iri hati. Dia berusaha keras untuk membunuh Daud. Dia mati dalam sebuah pertempuran melawan orang Filistin.</w:t>
      </w:r>
      <w:r/>
      <w:r/>
      <w:r/>
    </w:p>
    <w:p>
      <w:pPr>
        <w:pStyle w:val="Heading2"/>
      </w:pPr>
      <w:r>
        <w:t>Seal</w:t>
      </w:r>
      <w:r/>
    </w:p>
    <w:p>
      <w:r/>
      <w:r>
        <w:t>Ada beberapa arti kata meterai dalam Alkitab. Arti pertama adalah menutup sesuatu atau menguncinya. Arti kedua adalah memberlakukan suatu perjanjian atau kesepakatan. Arti ketiga adalah sepotong lilin yang lengket. Orang akan meletakkan lilin pada gulungan atau kertas penting untuk menutupnya. Hanya orang yang memiliki izin yang boleh membuka meterai dan membuka kertas-kertas tersebut. Makna terakhir adalah tanda resmi atau tanda kerajaan yang menunjukkan siapa seseorang. Meterai yang ditekan pada kertas atau benda lain meninggalkan bekasnya. Hal ini menunjukkan bahwa orang tersebut telah menyetujui sesuatu atau bahwa itu adalah miliknya.</w:t>
      </w:r>
      <w:r/>
      <w:r/>
      <w:r/>
    </w:p>
    <w:p>
      <w:pPr>
        <w:pStyle w:val="Heading2"/>
      </w:pPr>
      <w:r>
        <w:t>Sem</w:t>
      </w:r>
      <w:r/>
    </w:p>
    <w:p>
      <w:r/>
      <w:r>
        <w:t>Putra kedua dari Nuh. Dia dan istrinya diselamatkan dari air bah karena berada di dalam bahtera. Dia memperlakukan ayahnya dengan hormat ketika Nuh mabuk setelah air bah. Sem mengikuti Allah. Nuh mengakui Sem sebagai pemimpin di antara saudara-saudaranya. Ia mengucapkan berkat atas keluarga Sem.</w:t>
      </w:r>
      <w:r/>
      <w:r/>
      <w:r/>
    </w:p>
    <w:p>
      <w:pPr>
        <w:pStyle w:val="Heading2"/>
      </w:pPr>
      <w:r>
        <w:t>Sempurna</w:t>
      </w:r>
      <w:r/>
    </w:p>
    <w:p>
      <w:r/>
      <w:r>
        <w:t>Kata sempurna dalam bahasa Yunani berarti lengkap atau selesai. Ini berarti tidak ada yang kurang dan sesuatu telah mencapai pertumbuhan penuh.</w:t>
      </w:r>
      <w:r/>
      <w:r/>
      <w:r/>
    </w:p>
    <w:p>
      <w:pPr>
        <w:pStyle w:val="Heading2"/>
      </w:pPr>
      <w:r>
        <w:t>Sepersepuluh</w:t>
      </w:r>
      <w:r/>
    </w:p>
    <w:p>
      <w:r/>
      <w:r>
        <w:t>Orang Israel harus mempersembahkan sepersepuluh dari segala sesuatu yang mereka miliki kepada Allah. Ini termasuk semua yang dihasilkan oleh tanah dan ternak mereka. Hal ini akan membantu mereka mengingat bahwa segala sesuatu adalah milik Allah. Ini akan membantu mereka mengingat bahwa segala sesuatu yang mereka miliki adalah anugerah dari Allah. Hal ini akan membantu mereka untuk bersukacita atas tanah yang Allah berikan kepada mereka. Mereka memberikan sepersepuluh dari segala sesuatu kepada Allah dengan membaginya dengan para imam dan orang Lewi. Mereka juga membaginya dengan orang-orang miskin dan yang membutuhkan. Praktik memberikan sepersepuluh dari segala sesuatu kepada Allah berlangsung selama ratusan tahun. Hal ini disebut juga dengan memberikan persepuluhan. Banyak orang Kristen memberikan persepuluhan kepada gereja mereka. Persepuluhan dapat berupa apa saja yang dihasilkan dari pekerjaan mereka termasuk uang.</w:t>
      </w:r>
      <w:r/>
      <w:r/>
      <w:r/>
    </w:p>
    <w:p>
      <w:pPr>
        <w:pStyle w:val="Heading2"/>
      </w:pPr>
      <w:r>
        <w:t>Sepuluh Perintah Allah</w:t>
      </w:r>
      <w:r/>
    </w:p>
    <w:p>
      <w:r/>
      <w:r>
        <w:t>Hukum-hukum pertama yang Allah berikan kepada Musa di Gunung Sinai. Allah menuliskannya di atas loh-loh batu. Hukum-hukum tersebut adalah aturan-aturan untuk perjanjian Allah dengan bangsa Israel. Hukum-hukum lainnya dalam Perjanjian Lama didasarkan pada hukum-hukum tersebut. Hukum-hukum tersebut dicatat dalam Keluaran 20:3–17 dan Ulangan 5:7–21. (Hukum Musa)</w:t>
      </w:r>
      <w:r/>
      <w:r/>
      <w:r/>
    </w:p>
    <w:p>
      <w:pPr>
        <w:pStyle w:val="Heading2"/>
      </w:pPr>
      <w:r>
        <w:t>Sepuluh tulah</w:t>
      </w:r>
      <w:r/>
    </w:p>
    <w:p>
      <w:r/>
      <w:r>
        <w:t>Sepuluh cara Allah menjatuhkan penghakiman terhadap Firaun, Mesir, dan ilah-ilah palsu Mesir. Semua itu adalah tanda-tanda ajaib yang dilakukan Allah melalui Musa dan Harun. Tanda-tanda ini menunjukkan kepada Firaun, bangsa Israel, dan bumi tentang otoritas dan kuasa Allah atas segala sesuatu. Tanda-tanda ini menunjukkan bahwa Allah menggunakan otoritas dan kuasa-Nya untuk menolong umat-Nya. Tulah-tulah tersebut adalah bagian dari cara Allah menyelamatkan umat-Nya dari perbudakan di Mesir. Tuhan mengirimkan satu tulah setiap kali Firaun menolak untuk membiarkan bangsa Israel meninggalkan Mesir. Tulah-tulah itu termasuk air yang berubah menjadi darah, katak, agas, dan lalat. Tulah-tulah itu termasuk hewan ternak yang mati dan bisul-bisul pada kulit hewan dan manusia. Tulah-tulah itu termasuk hujan es, belalang dan kegelapan. Selama tulah terakhir, anak laki-laki tertua di setiap keluarga Mesir dibunuh. Allah menyelamatkan bangsa Israel dari penderitaan yang ditimbulkan oleh tulah-tulah itu.</w:t>
      </w:r>
      <w:r/>
      <w:r/>
      <w:r/>
    </w:p>
    <w:p>
      <w:pPr>
        <w:pStyle w:val="Heading2"/>
      </w:pPr>
      <w:r>
        <w:t>Sesama</w:t>
      </w:r>
      <w:r/>
    </w:p>
    <w:p>
      <w:r/>
      <w:r>
        <w:t>Di seluruh Alkitab, sesama adalah cara untuk berbicara tentang orang lain. Orang-orang dari garis keturunan Yakub memahami bahwa semua orang Israel lainnya adalah sesama mereka. Mereka memperlakukan sesama mereka dengan cara yang lebih baik daripada memperlakukan orang luar. (</w:t>
      </w:r>
      <w:r>
        <w:t>Orang luar</w:t>
      </w:r>
      <w:r>
        <w:t>) Dalam Perjanjian Baru, Yesus mengajarkan bahwa semua manusia adalah sesama satu sama lain. Semua orang harus diperlakukan dengan kasih dan hormat.</w:t>
      </w:r>
      <w:r/>
      <w:r/>
      <w:r/>
    </w:p>
    <w:p>
      <w:pPr>
        <w:pStyle w:val="Heading2"/>
      </w:pPr>
      <w:r>
        <w:t>Set</w:t>
      </w:r>
      <w:r/>
    </w:p>
    <w:p>
      <w:r/>
      <w:r>
        <w:t>Seorang anak dari Adam dan Hawa. Dia seperti Adam dalam beberapa hal yang tidak dimiliki Kain. Dia mengikuti Allah. Allah memilih untuk bekerja melalui garis keturunan Set dalam rencana-Nya untuk menyelamatkan dunia. Yesus berasal dari garis keturunan Set.</w:t>
      </w:r>
      <w:r/>
      <w:r/>
      <w:r/>
    </w:p>
    <w:p>
      <w:pPr>
        <w:pStyle w:val="Heading2"/>
      </w:pPr>
      <w:r>
        <w:t>Shema</w:t>
      </w:r>
      <w:r/>
    </w:p>
    <w:p>
      <w:r/>
      <w:r>
        <w:t>Sebuah doa Yahudi yang mencakup Ulangan 6:4. Dalam bahasa Ibrani, kata pertama dari Ulangan 6:4 adalah shema. Artinya adalah mendengar dan melakukan tindakan berdasarkan apa yang didengar. Dalam bahasa Ibrani, mendengar dan melakukan dipahami sebagai hal yang sama. Shema menjelaskan tentang perjanjian Allah dengan bangsa Israel. Allah adalah satu-satunya Allah yang benar. Bangsa Israel harus menaati hanya Allah. Hal ini berlaku untuk setiap orang. Hal ini juga berlaku bagi mereka sebagai sebuah komunitas. Mereka harus menaati Sepuluh Perintah Allah dan semua hukum Allah. Banyak hal yang dapat membantu mereka mengingat siapa Allah dan apa yang diperintahkan-Nya. Mereka harus membicarakan perintah-perintah-Nya setiap saat di mana saja dan dengan siapa saja. Mereka harus menuliskannya. Mereka harus memasang pengingat di pakaian, tubuh, rumah, dan pintu gerbang mereka. Mereka harus mengajukan pertanyaan tentang Allah dengan bebas dan berbicara tentang Dia dengan anak-anak mereka. Yesus menggunakan kata-kata dari Shema dalam Markus 12:29.</w:t>
      </w:r>
      <w:r/>
      <w:r/>
      <w:r/>
    </w:p>
    <w:p>
      <w:pPr>
        <w:pStyle w:val="Heading2"/>
      </w:pPr>
      <w:r>
        <w:t>Sida-sida dari Etiopia</w:t>
      </w:r>
      <w:r/>
    </w:p>
    <w:p>
      <w:r/>
      <w:r>
        <w:t>Seorang pejabat pemerintah yang penting di wilayah Etiopia di Afrika. Ia mengelola keuangan ratu. Tidak diketahui apakah ia seorang Yahudi. Ia menyembah Allah Israel dan menjadi pengikut Yesus. Diperkirakan bahwa ia adalah orang percaya pertama yang memberitakan kabar baik mengenai Yesus di Afrika.</w:t>
      </w:r>
      <w:r/>
      <w:r/>
      <w:r/>
    </w:p>
    <w:p>
      <w:pPr>
        <w:pStyle w:val="Heading2"/>
      </w:pPr>
      <w:r>
        <w:t>Sihir</w:t>
      </w:r>
      <w:r/>
    </w:p>
    <w:p>
      <w:r/>
      <w:r>
        <w:t>Penggunaan kekuatan spiritual yang tidak berasal dari Allah. Orang-orang menggunakan kekuatan ini untuk mencoba mengendalikan sesuatu atau orang lain. Mereka menggunakan kekuatan ini untuk mencoba mencelakai orang lain. Mereka menggunakannya untuk mencoba melindungi diri mereka sendiri dari bahaya. Mereka juga menggunakannya untuk mencoba membuat perubahan di dunia. Seringkali perubahan-perubahan ini tampak seperti mukjizat. Pada zaman dan tempat dalam Alkitab, banyak orang menggunakan sihir. Mereka percaya bahwa kekuatan spiritual ini berasal dari para dewa dan dewi. Mereka percaya bahwa roh-roh anggota keluarga yang telah meninggal dapat membantu mereka menggunakan kekuatan ini. Mereka percaya bahwa kekuatan ini juga dapat ditemukan di dunia alami. Banyak orang yang masih mempercayai hal ini. Mereka mencari bantuan dewa, makhluk spiritual atau hal-hal di dunia alami.</w:t>
      </w:r>
      <w:r/>
      <w:r/>
      <w:r/>
    </w:p>
    <w:p>
      <w:pPr>
        <w:pStyle w:val="Heading2"/>
      </w:pPr>
      <w:r>
        <w:t>Sihon dan Og</w:t>
      </w:r>
      <w:r/>
    </w:p>
    <w:p>
      <w:r/>
      <w:r>
        <w:t>Dua raja Amori yang tinggal di sebelah timur Sungai Yordan. Sihon adalah raja Hesybon dan Og adalah raja Basan. Orang Israel meminta izin untuk melakukan perjalanan melalui tanah mereka dengan damai. Sihon dan Og menyerang mereka, tetapi orang Israel memenangkan pertempuran. Beberapa suku Israel memilih untuk tetap tinggal dan hidup di tanah tersebut.</w:t>
      </w:r>
      <w:r/>
      <w:r/>
      <w:r/>
    </w:p>
    <w:p>
      <w:pPr>
        <w:pStyle w:val="Heading2"/>
      </w:pPr>
      <w:r>
        <w:t>Sikhem</w:t>
      </w:r>
      <w:r/>
    </w:p>
    <w:p>
      <w:r/>
      <w:r>
        <w:t>Sebuah kota di Kanaan yang menjadi kota penting di Israel. Abraham dan Yakub membangun mezbah untuk Tuhan di sana. Sikhem juga merupakan nama pria yang memperkosa Dina. Saudara-saudara Dina membunuh Sikhem dan orang-orang di kota itu karena perbuatan Sikhem.</w:t>
      </w:r>
      <w:r/>
      <w:r/>
      <w:r/>
    </w:p>
    <w:p>
      <w:pPr>
        <w:pStyle w:val="Heading2"/>
      </w:pPr>
      <w:r>
        <w:t>Silas</w:t>
      </w:r>
      <w:r/>
    </w:p>
    <w:p>
      <w:r/>
      <w:r>
        <w:t>Seorang pemimpin di antara orang-orang percaya di Yerusalem. Dia bekerja bersama Paulus, Barnabas dan Petrus. Ia adalah seorang nabi dan warga negara Romawi. Ia membantu membawa surat penting dari gereja Yerusalem kepada gereja-gereja bukan Yahudi. Ia juga membantu Paulus dan Petrus menulis surat kepada jemaat-jemaat.</w:t>
      </w:r>
      <w:r/>
      <w:r/>
      <w:r/>
    </w:p>
    <w:p>
      <w:pPr>
        <w:pStyle w:val="Heading2"/>
      </w:pPr>
      <w:r>
        <w:t>Silo</w:t>
      </w:r>
      <w:r/>
    </w:p>
    <w:p>
      <w:r/>
      <w:r>
        <w:t>Sebuah kota penting Israel di daerah perbukitan Efraim. Letaknya di sebelah utara Yerusalem. Yosua mendirikan kemah suci di sana ketika bangsa Israel memasuki Kanaan.</w:t>
      </w:r>
      <w:r/>
      <w:r/>
      <w:r/>
    </w:p>
    <w:p>
      <w:pPr>
        <w:pStyle w:val="Heading2"/>
      </w:pPr>
      <w:r>
        <w:t>Siloam</w:t>
      </w:r>
      <w:r/>
    </w:p>
    <w:p>
      <w:r/>
      <w:r>
        <w:t>Sebuah tempat di dalam tembok Yerusalem di mana terdapat sebuah kolam air tawar. Siloam berarti dikirim/diutus. Kolam pertama di sana dibangun oleh Raja Hizkia. Bangsa Babilonia menghancurkannya, tetapi dibangun kembali pada masa Nehemia. Air dari kolam tersebut dituangkan ke atas mezbah pada Hari Raya Pondok Daun. Air kolam itu berasal dari mata air Gihon. Di sana juga terdapat sebuah menara yang jatuh pada masa Yesus dan menewaskan 18 orang.</w:t>
      </w:r>
      <w:r/>
      <w:r/>
      <w:r/>
    </w:p>
    <w:p>
      <w:pPr>
        <w:pStyle w:val="Heading2"/>
      </w:pPr>
      <w:r>
        <w:t>Simon dari Kirene</w:t>
      </w:r>
      <w:r/>
    </w:p>
    <w:p>
      <w:r/>
      <w:r>
        <w:t>Seorang pria dari Kirene yang mendapat bagian untuk memikul salib Yesus. Tentara Romawi menyuruhnya melakukan hal ini. Kirene berada di negara yang sekarang disebut Libia di Afrika. Banyak orang Yahudi yang berbicara dalam bahasa Yunani tinggal di sana. Mereka akan pergi ke Yerusalem untuk merayakan hari raya Yahudi. Anak-anak Simon bernama Aleksander dan Rufus. Rufus ini mungkin adalah Rufus yang sama dengan yang dibicarakan Paulus dalam Roma 16:13.</w:t>
      </w:r>
      <w:r/>
      <w:r/>
      <w:r/>
    </w:p>
    <w:p>
      <w:pPr>
        <w:pStyle w:val="Heading2"/>
      </w:pPr>
      <w:r>
        <w:t>Simson</w:t>
      </w:r>
      <w:r/>
    </w:p>
    <w:p>
      <w:r/>
      <w:r>
        <w:t>Salah satu dari 12 hakim Israel. Dia berasal dari suku Dan dan ayahnya bernama Manoah. Malaikat Tuhan menampakkan diri kepada ibunya untuk memberitahukan kelahirannya. Dia harus hidup sebagai seorang nazir sepanjang hidupnya. Allah memakai Simson untuk membebaskan bangsa Israel dari perlakuan buruk orang Filistin.</w:t>
      </w:r>
      <w:r/>
      <w:r/>
      <w:r/>
    </w:p>
    <w:p>
      <w:pPr>
        <w:pStyle w:val="Heading2"/>
      </w:pPr>
      <w:r>
        <w:t>Sinagoga</w:t>
      </w:r>
      <w:r/>
    </w:p>
    <w:p>
      <w:r/>
      <w:r>
        <w:t>Tempat di mana orang-orang Yahudi pada masa Perjanjian Baru berkumpul untuk menyembah Tuhan. Mereka akan membacakan dengan lantang Hukum Musa dan para Nabi. Kemudian para guru Yahudi yang disebut rabi akan mengajar orang-orang. Hal ini dilakukan pada hari Sabat. Ada banyak sinagoga di seluruh wilayah yang dikuasai oleh pemerintah Romawi.</w:t>
      </w:r>
      <w:r/>
      <w:r/>
      <w:r/>
    </w:p>
    <w:p>
      <w:pPr>
        <w:pStyle w:val="Heading2"/>
      </w:pPr>
      <w:r>
        <w:t>Siprus</w:t>
      </w:r>
      <w:r/>
    </w:p>
    <w:p>
      <w:r/>
      <w:r>
        <w:t xml:space="preserve">Sebuah pulau besar di Laut Mediterania sebelah barat dari Siria dan selatan Turki. Para Nabi dalam Perjanjian Lama menyebutkan Siprus. Pulau ini sangat penting dalam perjalanan pertama Paulus dalam memberitakan kabar baik. Orang-orang percaya seperti Barnabas dan Manason berasal dari Siprus. </w:t>
      </w:r>
    </w:p>
    <w:p>
      <w:r/>
      <w:r/>
      <w:r/>
      <w:r/>
    </w:p>
    <w:p>
      <w:pPr>
        <w:pStyle w:val="Heading2"/>
      </w:pPr>
      <w:r>
        <w:t>SM (Sebelum Masehi)</w:t>
      </w:r>
      <w:r/>
    </w:p>
    <w:p>
      <w:r/>
      <w:r>
        <w:t xml:space="preserve">Sebuah cara untuk menggambarkan tahun-tahun sebelum Yesus lahir. SM (Sebelum Masehi) berarti sebelum Kristus. </w:t>
      </w:r>
      <w:r/>
      <w:r/>
      <w:r/>
    </w:p>
    <w:p>
      <w:pPr>
        <w:pStyle w:val="Heading2"/>
      </w:pPr>
      <w:r>
        <w:t>Smirna</w:t>
      </w:r>
      <w:r/>
    </w:p>
    <w:p>
      <w:r/>
      <w:r>
        <w:t>Sebuah kota penting di wilayah Romawi di Asia. Letaknya di pesisir Laut Aegea. Kota ini merupakan bagian dari kota Izmir di negara yang sekarang dikenal sebagai Turki.</w:t>
      </w:r>
      <w:r/>
      <w:r/>
      <w:r/>
    </w:p>
    <w:p>
      <w:pPr>
        <w:pStyle w:val="Heading2"/>
      </w:pPr>
      <w:r>
        <w:t>Sodom and Gomora</w:t>
      </w:r>
      <w:r/>
    </w:p>
    <w:p>
      <w:r/>
      <w:r>
        <w:t>Dua kota di Kanaan. Orang-orang yang tinggal di sana dikenal karena melakukan hal-hal yang jahat. Keponakan Abraham, Lot, tinggal di Sodom. Allah menghancurkan Sodom dan Gomora tetapi menyelamatkan Lot. Allah menghancurkan kota-kota ini karena kejahatan mereka.</w:t>
      </w:r>
      <w:r/>
      <w:r/>
      <w:r/>
    </w:p>
    <w:p>
      <w:pPr>
        <w:pStyle w:val="Heading2"/>
      </w:pPr>
      <w:r>
        <w:t>Spanyol</w:t>
      </w:r>
      <w:r/>
    </w:p>
    <w:p>
      <w:r/>
      <w:r>
        <w:t>Sebuah negara di wilayah barat yang dikuasai oleh pemerintah Romawi. Saat ini negara itu masih disebut Spanyol. Paulus ingin membagikan kabar baik di sana. Ini adalah daerah terjauh di sebelah barat yang disebutkan dalam Alkitab.</w:t>
      </w:r>
      <w:r/>
      <w:r/>
      <w:r/>
    </w:p>
    <w:p>
      <w:pPr>
        <w:pStyle w:val="Heading2"/>
      </w:pPr>
      <w:r>
        <w:t>Stefanus</w:t>
      </w:r>
      <w:r/>
    </w:p>
    <w:p>
      <w:r/>
      <w:r>
        <w:t>Salah satu dari tujuh pemimpin yang dipilih oleh orang-orang percaya di Yerusalem untuk menjadi diaken. Dia memastikan semua orang percaya memiliki cukup makanan. Banyak orang Yahudi yang marah karena ia berkhotbah tentang Yesus. Mereka membunuhnya dengan melempari dia dengan batu. Dia adalah pengikut Yesus yang pertama yang dibunuh karena setia kepada Yesus.</w:t>
      </w:r>
      <w:r/>
      <w:r/>
      <w:r/>
    </w:p>
    <w:p>
      <w:pPr>
        <w:pStyle w:val="Heading2"/>
      </w:pPr>
      <w:r>
        <w:t>Stoa</w:t>
      </w:r>
      <w:r/>
    </w:p>
    <w:p>
      <w:r/>
      <w:r>
        <w:t>Sekelompok pemikir yang mengikuti ajaran pemikir Yunani, Zeno dari Citium. Mereka percaya bahwa manusia harus hidup sesuai dengan hukum alam yang disebut logos. Logos dipahami sebagai kekuatan akal budi yang membuat dunia ini bekerja. Paulus membagikan kabar baik tentang Yesus kepada kaum Stoa di Athena.</w:t>
      </w:r>
      <w:r/>
      <w:r/>
      <w:r/>
    </w:p>
    <w:p>
      <w:pPr>
        <w:pStyle w:val="Heading2"/>
      </w:pPr>
      <w:r>
        <w:t>Sunat</w:t>
      </w:r>
      <w:r/>
    </w:p>
    <w:p>
      <w:r/>
      <w:r>
        <w:t>Sebuah praktik diantara beberapa kelompok orang pada waktu dan tempat yang tercatat dalam Alkitab. Kulit khatan dari organ intim laki-laki dipotong. Bagi bangsa Israel, sunat merupakan sebuah tanda. Ini menunjukkan bahwa mereka adalah bagian dari umat yang telah terikat perjanjian dengan Allah. Bangsa Israel mempraktikan sunat hanya pada laki-laki yang berusia di atas 8 hari.</w:t>
      </w:r>
    </w:p>
    <w:p>
      <w:r/>
      <w:r/>
      <w:r/>
      <w:r/>
    </w:p>
    <w:p>
      <w:pPr>
        <w:pStyle w:val="Heading2"/>
      </w:pPr>
      <w:r>
        <w:t>Sungai Efrat</w:t>
      </w:r>
      <w:r/>
    </w:p>
    <w:p>
      <w:r/>
      <w:r>
        <w:t>Sungai yang mengalir melalui negara-negara yang sekarang disebut Turki, Suriah dan Irak. Sungai ini merupakan sungai yang penting bagi kerajaan Babylonia dan Persia. Pada zaman Yesus, Sungai Efrat menjadi salah satu perbatasan wilayah pemerintahan Romawi.</w:t>
      </w:r>
      <w:r/>
      <w:r/>
      <w:r/>
    </w:p>
    <w:p>
      <w:pPr>
        <w:pStyle w:val="Heading2"/>
      </w:pPr>
      <w:r>
        <w:t>Sungai Nil</w:t>
      </w:r>
      <w:r/>
    </w:p>
    <w:p>
      <w:r/>
      <w:r>
        <w:t>Sungai terpanjang di Afrika. Mengalir melalui bagian timur laut Afrika ke Laut Mediterania. Tanah di sekitar Sungai Nil sangat subur dan baik untuk pertanian.</w:t>
      </w:r>
      <w:r/>
      <w:r/>
      <w:r/>
    </w:p>
    <w:p>
      <w:pPr>
        <w:pStyle w:val="Heading2"/>
      </w:pPr>
      <w:r>
        <w:t>Sungai Yordan</w:t>
      </w:r>
      <w:r/>
    </w:p>
    <w:p>
      <w:r/>
      <w:r>
        <w:t>Sungai terbesar di tanah Israel. Mengalir dari utara ke selatan dari Laut Galilea ke Laut Mati.</w:t>
      </w:r>
      <w:r/>
      <w:r/>
      <w:r/>
    </w:p>
    <w:p>
      <w:pPr>
        <w:pStyle w:val="Heading2"/>
      </w:pPr>
      <w:r>
        <w:t>Surat kepada jemaat - jemaat</w:t>
      </w:r>
      <w:r/>
    </w:p>
    <w:p>
      <w:r/>
      <w:r>
        <w:t>Yesus memerintahkan Yohanes untuk menulis surat yang berisi pesan kepada tujuh jemaat. Setiap surat dimulai dengan menjelaskan tentang Yesus dengan cara yang berbeda. Dalam sebagian besar surat, Yesus menyebutkan cara-cara jemaat hidup dengan setia. Di sebagian besar surat, Ia juga menyebutkan cara-cara jemaat tidak setia kepada-Nya. Yesus mendorong orang-orang percaya di setiap gereja untuk mendengarkan Roh Kudus. Yesus mengakhiri setiap surat dengan sebuah janji. Janji itu ditujukan bagi mereka yang ikut ambil bagian dalam kemenangan-Nya atas kuasa dosa.</w:t>
      </w:r>
      <w:r/>
      <w:r/>
      <w:r/>
    </w:p>
    <w:p>
      <w:pPr>
        <w:pStyle w:val="Heading2"/>
      </w:pPr>
      <w:r>
        <w:t>Surat-surat Paulus</w:t>
      </w:r>
      <w:r/>
    </w:p>
    <w:p>
      <w:r/>
      <w:r>
        <w:t>Paulus menulis surat kepada banyak orang percaya dan gereja. Tiga belas dari surat-surat tersebut terdapat dalam Perjanjian Baru. Surat-surat tersebut meliputi kitab Roma, 1 Korintus, 2 Korintus, Galatia, Efesus, Filipi, dan Kolose. Surat-surat tersebut juga mencakup kitab 1 Tesalonika, 2 Tesalonika, 1 Timotius, 2 Timotius, Titus dan Filemon. Adalah hal yang umum bagi Paulus untuk berbicara dengan lantang tentang apa yang ingin ia sampaikan dalam surat-suratnya. Seorang pembantunya menuliskan kata-katanya. Kemudian Paulus menambahkan pesan terakhir dengan tulisan tangannya sendiri. Hal ini membantu orang-orang yakin bahwa surat-surat itu benar-benar berasal darinya. Pembantu-pembantu Paulus membawa surat-surat dari Paulus kepada jemaat-jemaat atau orang-orang lain. Jemaat membacakan surat-surat itu dengan suara keras dan kemudian membagikannya kepada jemaat-jemaat lain di daerah itu. Paulus menulis beberapa suratnya ketika ia berada di dalam penjara.</w:t>
      </w:r>
      <w:r/>
      <w:r/>
      <w:r/>
    </w:p>
    <w:p>
      <w:pPr>
        <w:pStyle w:val="Heading2"/>
      </w:pPr>
      <w:r>
        <w:t>Surga</w:t>
      </w:r>
      <w:r/>
    </w:p>
    <w:p>
      <w:r/>
      <w:r>
        <w:t>Di seluruh bagian Alkitab terdapat dua arti untuk kata surga. Arti yang pertama adalah langit yang di atas bumi. Arti yang kedua adalah tempat dimana Allah, Raja dan Pencipta memerintah. Itu bukan tempat tertentu yang dapat dikunjungi. Itu adalah tempat di mana Allah disembah. Allah akan membawa surga ke bumi dalam penciptaan yang baru. Orang-orang tidak dapat sepenuhnya memahami atau membayangkan surga. (</w:t>
      </w:r>
      <w:r>
        <w:t>Kerajaan Allah</w:t>
      </w:r>
      <w:r>
        <w:t xml:space="preserve">, </w:t>
      </w:r>
      <w:r>
        <w:t>Ciptaan baru</w:t>
      </w:r>
      <w:r>
        <w:t>)</w:t>
      </w:r>
      <w:r/>
      <w:r/>
      <w:r/>
    </w:p>
    <w:p>
      <w:pPr>
        <w:pStyle w:val="Heading2"/>
      </w:pPr>
      <w:r>
        <w:t>Susan</w:t>
      </w:r>
      <w:r/>
    </w:p>
    <w:p>
      <w:r/>
      <w:r>
        <w:t>Salah satu ibu kota pemerintahan Persia. Terletak di sebelah timur Sungai Tigris di negara yang sekarang disebut Iran.</w:t>
      </w:r>
      <w:r/>
      <w:r/>
      <w:r/>
    </w:p>
    <w:p>
      <w:pPr>
        <w:pStyle w:val="Heading2"/>
      </w:pPr>
      <w:r>
        <w:t>Tabut perjanjian</w:t>
      </w:r>
      <w:r/>
    </w:p>
    <w:p>
      <w:r/>
      <w:r>
        <w:t>Sebuah kotak penting yang merupakan tanda dari perjanjian di Gunung Sinai. Benda-benda suci disimpan dalam kotak itu. Ini termasuk loh batu dengan Kesepuluh Firman. Ini juga termasuk sebuah buli yang berisi manna dan tongkat Harun. Pada awalnya tabut tersebut disimpan di dalam kemah suci. Kemudian tabut itu disimpan dalam Ruang Maha Kudus di bait suci (</w:t>
      </w:r>
      <w:r>
        <w:t>Ruang Maha Kudus</w:t>
      </w:r>
      <w:r>
        <w:t>). Itu seperti takhta Allah di muka bumi. Itu merupakan tempat dimana umat Allah dapat berjumpa dengan-Nya.</w:t>
      </w:r>
      <w:r/>
      <w:r/>
      <w:r/>
    </w:p>
    <w:p>
      <w:pPr>
        <w:pStyle w:val="Heading2"/>
      </w:pPr>
      <w:r>
        <w:t>Taman Eden</w:t>
      </w:r>
      <w:r/>
    </w:p>
    <w:p>
      <w:r/>
      <w:r>
        <w:t>Taman yang dibuat Allah pada saat Ia menciptakan dunia. Manusia pertama hidup dan bekerja di sana. Kehidupan di Taman Eden merupakan kehidupan yang Allah inginkan bagi dunia yang Ia jadikan. Allah dan manusia hidup bersama dalam damai. Taman itu begitu indah dan terdapat banyak jenis tumbuhan dan hewan di dalamnya. Tanamannya sehat untuk dimakan dan airnya melimpah. Manusia tidak perlu melindungi diri mereka dari apapun di taman ini.</w:t>
      </w:r>
      <w:r/>
      <w:r/>
      <w:r/>
    </w:p>
    <w:p>
      <w:pPr>
        <w:pStyle w:val="Heading2"/>
      </w:pPr>
      <w:r>
        <w:t>Tamar</w:t>
      </w:r>
      <w:r/>
    </w:p>
    <w:p>
      <w:r/>
      <w:r>
        <w:t>Menantu perempuan Yehuda. Dua suami pertamanya adalah putra-putra Yehuda, namun keduanya meninggal. Setelah itu, Yehuda tidur dengan Tamar tanpa mengetahui siapa yang ia tiduri. Tamar hamil dan memiliki anak laki-laki kembar. Yesus berasal dari garis keturunan anak laki-laki Tamar yang bernama Peres. Ini adalah Tamar yang berbeda dengan putri Raja Daud.</w:t>
      </w:r>
      <w:r/>
      <w:r/>
      <w:r/>
    </w:p>
    <w:p>
      <w:pPr>
        <w:pStyle w:val="Heading2"/>
      </w:pPr>
      <w:r>
        <w:t>Tamar - Daud</w:t>
      </w:r>
      <w:r/>
    </w:p>
    <w:p>
      <w:r/>
      <w:r>
        <w:t>Anak perempuan Daud dan Maakha. Dia dan Absalom memiliki orang tua yang sama. Dia dan Amnon memiliki ayah yang sama. Amnon memperkosa Tamar ketika dia masih perawan. Kemudian dia mengusirnya dari rumahnya. Pada masa itu, hal ini sama saja dengan menceraikannya. Diperkosa dan kemudian tidak menikah membuat Tamar merasa malu di tengah-tengah masyarakatnya. Itu berarti dia mungkin tidak akan menikah atau memiliki keluarga sendiri. Dia tinggal bersama Absalom setelah peristiwa itu terjadi.</w:t>
      </w:r>
      <w:r/>
      <w:r/>
      <w:r/>
    </w:p>
    <w:p>
      <w:pPr>
        <w:pStyle w:val="Heading2"/>
      </w:pPr>
      <w:r>
        <w:t>Teofilus</w:t>
      </w:r>
      <w:r/>
    </w:p>
    <w:p>
      <w:r/>
      <w:r>
        <w:t>Orang yang Lukas tuliskan dalam Injilnya dan dalam kitab Kisah Para Rasul. Nama Teofilus berarti kekasih Allah. Apa yang ditulis Lukas dapat menolong siapa saja yang mengasihi Allah. Lukas mungkin menggunakan nama Teofilus untuk membicarakan orang Kristen lain. Dia mungkin melakukan ini untuk merahasiakan nama orang tersebut untuk melindunginya. Lukas menyebut Teofilus sebagai orang yang paling baik. Ini mungkin berarti bahwa Teofilus adalah seorang pejabat pemerintah Romawi.</w:t>
      </w:r>
      <w:r/>
      <w:r/>
      <w:r/>
    </w:p>
    <w:p>
      <w:pPr>
        <w:pStyle w:val="Heading2"/>
      </w:pPr>
      <w:r>
        <w:t>Terang</w:t>
      </w:r>
      <w:r/>
    </w:p>
    <w:p>
      <w:r/>
      <w:r>
        <w:t>Di dalam Alkitab, ada dua arti untuk kata terang. Makna pertama adalah ketika matahari bersinar dan ada cahaya di luar. Makna kedua adalah tanda dari hal-hal yang sesuai dengan Allah. Terang mencakup hal-hal yang menunjukkan atau melakukan apa yang Allah inginkan bagi dunia ini. Terang mencakup kedamaian, pengertian, kesehatan dan kebaikan. Terang Allah bekerja untuk membebaskan dunia yang Allah jadikan dari kejahatan dan makhluk-makhluk roh yang jahat. (</w:t>
      </w:r>
      <w:r>
        <w:t>makhluk-makhluk roh yang jahat</w:t>
      </w:r>
      <w:r>
        <w:t>). Ini digambarkan sebagai kegelapan (</w:t>
      </w:r>
      <w:r>
        <w:t>darkness</w:t>
      </w:r>
      <w:r>
        <w:t>). Waktu ketika Allah memerintah sebagai Raja disebut sebagai kerajaan terang.</w:t>
      </w:r>
      <w:r/>
      <w:r/>
      <w:r/>
    </w:p>
    <w:p>
      <w:pPr>
        <w:pStyle w:val="Heading2"/>
      </w:pPr>
      <w:r>
        <w:t>Terang bagi bangsa-bangsa lain</w:t>
      </w:r>
      <w:r/>
    </w:p>
    <w:p>
      <w:r/>
      <w:r>
        <w:t>Kata-kata yang menggambarkan pekerjaan hamba Tuhan (Yesaya 42:6 dan Yesaya 49:6). Hamba itu akan memastikan bahwa perjanjian dan keselamatan Allah menjangkau semua kelompok masyarakat. Dalam Perjanjian Baru, Simeon memahami bahwa Yesus akan melakukan pekerjaan ini (Lukas 2:30–32). Paulus dan Barnabas memahami bahwa mereka juga harus menjadi terang bagi bangsa-bangsa lain (Kisah Para Rasul 13:47). Mereka melakukan hal ini dengan membagikan berita tentang Yesus kepada orang-orang bukan Yahudi. Dalam Kisah Para Rasul 26:23, Paulus berkhotbah tentang bagaimana Yesus membawa berita tentang terang Allah. Ini adalah pesan keselamatan dari kuasa dosa dan maut. Yesus membawa terang ini kepada orang Yahudi dan bukan Yahudi. Para pengikut Yesus harus membagikan terang dan keselamatan dari Yesus kepada seluruh dunia.</w:t>
      </w:r>
      <w:r/>
      <w:r/>
      <w:r/>
    </w:p>
    <w:p>
      <w:pPr>
        <w:pStyle w:val="Heading2"/>
      </w:pPr>
      <w:r>
        <w:t>Tesalonika</w:t>
      </w:r>
      <w:r/>
    </w:p>
    <w:p>
      <w:r/>
      <w:r>
        <w:t>Sebuah kota Yunani yang merupakan wilayah kekuasaan Romawi di Makedonia. Kota ini terletak di daerah yang sekarang menjadi Yunani utara. Paulus pergi ke sana dalam perjalanannya yang kedua. Surat-suratnya kepada jemaat di Tesalonika ditulis kepada jemaat di sana.</w:t>
      </w:r>
      <w:r/>
      <w:r/>
      <w:r/>
    </w:p>
    <w:p>
      <w:pPr>
        <w:pStyle w:val="Heading2"/>
      </w:pPr>
      <w:r>
        <w:t>Tiatira</w:t>
      </w:r>
      <w:r/>
    </w:p>
    <w:p>
      <w:r/>
      <w:r>
        <w:t>Sebuah kota penting di wilayah Romawi di Asia. Kota ini merupakan bagian dari kota Akhisar di negara yang sekarang dikenal sebagai Turki. Lidia berasal dari Tiatira.</w:t>
      </w:r>
      <w:r/>
      <w:r/>
      <w:r/>
    </w:p>
    <w:p>
      <w:pPr>
        <w:pStyle w:val="Heading2"/>
      </w:pPr>
      <w:r>
        <w:t>Tidak haram atau haram</w:t>
      </w:r>
      <w:r/>
    </w:p>
    <w:p>
      <w:r/>
      <w:r>
        <w:t>Cara Hukum Musa menggambarkan hal-hal yang boleh atau tidak boleh di dekat Allah. Kata-kata ini memiliki makna rohani. Kata-kata tersebut tidak berarti bahwa sesuatu itu kotor atau tidak kotor. Dalam Alkitab, benda yang bersih dianggap murni, sedangkan benda yang tidak bersih dianggap najis. Ini berarti bahwa orang yang bersih dapat sepenuhnya menjadi bagian dari umat Allah. Orang yang tidak bersih harus tetap terpisah dan tidak dapat menyembah Allah bersama orang lain. (</w:t>
      </w:r>
      <w:r>
        <w:t>Murni atau najis</w:t>
      </w:r>
      <w:r>
        <w:t>, Imamat 11:1–15:33.)</w:t>
      </w:r>
      <w:r/>
      <w:r/>
      <w:r/>
    </w:p>
    <w:p>
      <w:pPr>
        <w:pStyle w:val="Heading2"/>
      </w:pPr>
      <w:r>
        <w:t>Tiga orang</w:t>
      </w:r>
      <w:r/>
    </w:p>
    <w:p>
      <w:r/>
      <w:r>
        <w:t>Tiga orang dengan tubuh manusia mengunjungi Abraham. Mereka menyantap makanan yang telah disiapkan oleh Abraham dan Sarah. Mereka memberi tahu Abraham dan Sarah bahwa Ishak akan lahir dalam waktu satu tahun. Mereka berbicara dengan Abraham tentang rencana Allah untuk menghancurkan Sodom dan Gomora. Dua di antara mereka adalah malaikat. Mereka melanjutkan perjalanan ke Sodom dan Gomora untuk menghancurkan kota-kota itu dan menyelamatkan Lot. Pria yang satunya lagi adalah Allah. Allah adalah makhluk spiritual. Dia dapat menampakkan diri kepada manusia. Dia dapat menampakkan diri sedemikian rupa sehingga mereka dapat melihat-Nya dan mengenali siapa Dia.</w:t>
      </w:r>
      <w:r/>
      <w:r/>
      <w:r/>
    </w:p>
    <w:p>
      <w:pPr>
        <w:pStyle w:val="Heading2"/>
      </w:pPr>
      <w:r>
        <w:t>Timotius</w:t>
      </w:r>
      <w:r/>
    </w:p>
    <w:p>
      <w:r/>
      <w:r>
        <w:t>Seorang pemuda dari Listra yang bekerja bersama Paulus. Ayahnya adalah seorang Yunani bukan Yahudi. Karena ibunya seorang Yahudi, Timotius dianggap sebagai seorang Yahudi. Neneknya, Lois, dan ibunya, Eunike, adalah orang percaya. Paulus mempercayai Timotius dan mengasihinya seperti anak sendiri. Timotius melayani di banyak gereja yang didirikan Paulus. Ia bersama Paulus ketika sang rasul menulis banyak suratnya. Perjanjian Baru memuat dua surat yang ditulis Paulus kepada Timotius.</w:t>
      </w:r>
      <w:r/>
      <w:r/>
      <w:r/>
    </w:p>
    <w:p>
      <w:pPr>
        <w:pStyle w:val="Heading2"/>
      </w:pPr>
      <w:r>
        <w:t>Tindakan atas nubuatan</w:t>
      </w:r>
      <w:r/>
    </w:p>
    <w:p>
      <w:r/>
      <w:r>
        <w:t>Para nabi Israel menyampaikan pesan Allah dengan berbicara menggunakan kata-kata dan juga melalui cara hidup mereka. Allah memerintahkan kepada mereka untuk melakukan hal-hal tertentu atau bertindak berdasarkan sebuah cerita. Tindakan-tindakan ini merupakan tanda untuk menarik perhatian orang-orang. Semua itu merupakan tanda-tanda mengenai bagaimana Allah akan mendatangkan penghakiman atau membawa keselamatan.</w:t>
      </w:r>
      <w:r/>
      <w:r/>
      <w:r/>
    </w:p>
    <w:p>
      <w:pPr>
        <w:pStyle w:val="Heading2"/>
      </w:pPr>
      <w:r>
        <w:t>Tirus dan Sidon</w:t>
      </w:r>
      <w:r/>
    </w:p>
    <w:p>
      <w:r/>
      <w:r>
        <w:t>Kota-kota di pesisir Mediterania di negara yang sekarang disebut Lebanon. Orang-orang Fenisia pertama kali tinggal di sana. Kota-kota itu kemudian dikuasai oleh banyak pemerintahan yang berbeda. Bangsa Israel tidak pernah menguasai kota-kota ini ketika mereka pindah ke Kanaan. Tirus juga merupakan benteng yang kuat. Ada perdamaian antara Tirus dan Israel selama pemerintahan beberapa raja Israel. Orang-orang di Tirus dan Sidon menyembah ilah-ilah palsu dan dikenal karena melakukan hal-hal yang jahat.</w:t>
      </w:r>
      <w:r/>
      <w:r/>
      <w:r/>
    </w:p>
    <w:p>
      <w:pPr>
        <w:pStyle w:val="Heading2"/>
      </w:pPr>
      <w:r>
        <w:t>Titus</w:t>
      </w:r>
      <w:r/>
    </w:p>
    <w:p>
      <w:r/>
      <w:r>
        <w:t>Seorang pria yang bekerja dan melakukan perjalanan bersama Paulus. Dia adalah seorang percaya bukan Yahudi dari Yunani yang tidak disunat. Dia melayani di banyak gereja yang didirikan Paulus. Dia adalah seorang pemimpin penting dalam gereja di pulau Kreta. Dia juga membantu membawa persembahan yang diberikan oleh jemaat Korintus ke Yerusalem. Kitab Perjanjian Baru yang berjudul Titus adalah surat yang ditulis Paulus kepadanya.</w:t>
      </w:r>
      <w:r/>
      <w:r/>
      <w:r/>
    </w:p>
    <w:p>
      <w:pPr>
        <w:pStyle w:val="Heading2"/>
      </w:pPr>
      <w:r>
        <w:t>Tomas</w:t>
      </w:r>
      <w:r/>
    </w:p>
    <w:p>
      <w:r/>
      <w:r>
        <w:t>Salah satu dari 12 murid Yesus. Dia juga disebut Didimus yang berarti saudara kembar.</w:t>
      </w:r>
      <w:r/>
      <w:r/>
      <w:r/>
    </w:p>
    <w:p>
      <w:pPr>
        <w:pStyle w:val="Heading2"/>
      </w:pPr>
      <w:r>
        <w:t>Tongkat Harun</w:t>
      </w:r>
      <w:r/>
    </w:p>
    <w:p>
      <w:r/>
      <w:r>
        <w:t>Tongkat yang digunakan Harun ketika Allah melakukan tanda-tanda dan mukjizat-mukjizat melaluinya. Kemudian, Allah membuatnya menumbuhkan tunas, bunga dan buah badam. Ini menunjukkan bahwa Allah memilih garis keturunan Harun untuk melayani Dia sebagai imam. Tongkat Harun disimpan dalam tabut perjanjian.</w:t>
      </w:r>
      <w:r/>
      <w:r/>
      <w:r/>
    </w:p>
    <w:p>
      <w:pPr>
        <w:pStyle w:val="Heading2"/>
      </w:pPr>
      <w:r>
        <w:t>Trinitas</w:t>
      </w:r>
      <w:r/>
    </w:p>
    <w:p>
      <w:r/>
      <w:r>
        <w:t>Hanya ada satu Allah yang nyata dan benar. Satu-satunya Allah adalah tiga pribadi. Ini adalah Trinitas. Ketiga pribadi tersebut adalah Allah Bapa (Allah, Bapa), Yesus Anak (Yesus, Anak Allah) dan Roh Kudus (Roh Kudus).</w:t>
      </w:r>
      <w:r/>
      <w:r/>
      <w:r/>
    </w:p>
    <w:p>
      <w:pPr>
        <w:pStyle w:val="Heading2"/>
      </w:pPr>
      <w:r>
        <w:t>Tubuh Kristus</w:t>
      </w:r>
      <w:r/>
    </w:p>
    <w:p>
      <w:r/>
      <w:r>
        <w:t>Sebuah cara untuk menggambarkan kelompok pengikut Yesus. Ini merupakan sebuah gambaran yang menggambarkan bagaimana setiap orang di dalam gereja mengasihi dan melayani satu sama lain. Tubuh Kristus terdiri dari orang-orang yang berbeda-beda yang berkumpul menjadi satu. Percaya kepada Yesus dan taat pada-Nya yang membuat mereka menjadi satu. Dengan menggunakan karunia-karunia yang berbeda-beda, mereka dapat secara bersama-sama melanjutkan pekerjaan Yesus di muka bumi.</w:t>
      </w:r>
      <w:r/>
      <w:r/>
      <w:r/>
    </w:p>
    <w:p>
      <w:pPr>
        <w:pStyle w:val="Heading2"/>
      </w:pPr>
      <w:r>
        <w:t>Tugas dari ipar laki-laki</w:t>
      </w:r>
      <w:r/>
    </w:p>
    <w:p>
      <w:r/>
      <w:r>
        <w:t>Sebuah praktik umum diantara banyak kelompok orang selama ratusan tahun. Praktik ini adalah bagaimana merawat seorang janda dan garis keturunan keluarga dari seorang laki-laki yang meninggal. Saudara laki-laki dari pria yang meninggal menikahi janda tersebut dan memiliki anak dengannya. Anak itu dianggap sebagai anak dari laki-laki yang meninggal. Anak ini akan menerima harta benda dan melanjutkan nama dari laki-laki yang meninggal. Anak ini juga akan merawat ibunya ketika ia sudah tua.</w:t>
      </w:r>
      <w:r/>
      <w:r/>
      <w:r/>
    </w:p>
    <w:p>
      <w:pPr>
        <w:pStyle w:val="Heading2"/>
      </w:pPr>
      <w:r>
        <w:t>Tuhan</w:t>
      </w:r>
      <w:r/>
    </w:p>
    <w:p>
      <w:r/>
      <w:r>
        <w:t>Nama yang digunakan oleh orang Israel untuk berbicara tentang Tuhan. Dalam bahasa Ibrani, nama ini terdiri dari huruf-huruf YHWH. Tidak ada yang tahu persis apa arti nama ini. Huruf-huruf ini terdengar seperti kata-kata dalam bahasa Ibrani yang berarti Aku adalah Aku.</w:t>
      </w:r>
      <w:r/>
      <w:r/>
      <w:r/>
    </w:p>
    <w:p>
      <w:pPr>
        <w:pStyle w:val="Heading2"/>
      </w:pPr>
      <w:r>
        <w:t>Tuhan - Penguasa</w:t>
      </w:r>
      <w:r/>
    </w:p>
    <w:p>
      <w:r/>
      <w:r>
        <w:t>Gelar untuk seorang penguasa, pemimpin atau tuan. Ini digunakan sebagai gelar untuk Allah dalam Alkitab. Ini berarti bahwa Allah memiliki otoritas atas segala sesuatu dan semua orang. Pada masa Perjanjian Baru, tuan digunakan sebagai gelar untuk kaisar Romawi. Itu berarti Kaisar memiliki otoritas di mana pun pemerintah Romawi memegang kendali. Para pengikut Yesus memanggilnya Tuhan. Ini berarti mereka mengakui bahwa Yesus adalah Allah. Mereka mengakui bahwa Yesus memiliki otoritas penuh atas segala sesuatu dan semua orang. Para pengikut Yesus menantang otoritas Kaisar ketika mereka memanggil Yesus dengan sebutan Tuhan.</w:t>
      </w:r>
      <w:r/>
      <w:r/>
      <w:r/>
    </w:p>
    <w:p>
      <w:pPr>
        <w:pStyle w:val="Heading2"/>
      </w:pPr>
      <w:r>
        <w:t>Tuhan Yesus Kristus</w:t>
      </w:r>
      <w:r/>
    </w:p>
    <w:p>
      <w:r/>
      <w:r>
        <w:t>Sebuah gelar untuk Yesus yang menggambarkan Dia dalam banyak hal. Sebagai Tuhan, dia memiliki otoritas atas semua penguasa lain di bumi. Sebagai Yesus, dia adalah seorang Yahudi yang hidup di Israel ketika pemerintah Romawi berkuasa. Yesus juga adalah Anak Allah. Sebagai Kristus, dia adalah Mesias dan Raja Yahudi. Gelar Tuhan Yesus Kristus berarti bahwa Yesus adalah Raja atas segalanya. Itu berarti Dia adalah Juruselamat yang menyelamatkan umat Allah dan alam semesta. Dia menyelamatkan mereka dari dosa, kematian, dan kejahatan. Itu berarti Dia layak disembah karena Dia adalah Tuhan.</w:t>
      </w:r>
      <w:r/>
      <w:r/>
      <w:r/>
    </w:p>
    <w:p>
      <w:pPr>
        <w:pStyle w:val="Heading2"/>
      </w:pPr>
      <w:r>
        <w:t>Tujuh</w:t>
      </w:r>
      <w:r/>
    </w:p>
    <w:p>
      <w:r/>
      <w:r>
        <w:t>Angka yang digunakan dalam Alkitab untuk membicarakan hal-hal yang sudah selesai. Angka ini menunjukkan bahwa segala sesuatunya telah selesai dan sempurna.</w:t>
      </w:r>
      <w:r/>
      <w:r/>
      <w:r/>
    </w:p>
    <w:p>
      <w:pPr>
        <w:pStyle w:val="Heading2"/>
      </w:pPr>
      <w:r>
        <w:t>Ujian</w:t>
      </w:r>
      <w:r/>
    </w:p>
    <w:p>
      <w:r/>
      <w:r>
        <w:t>Saat-saat ketika orang harus membuat pilihan yang sulit. Mereka harus memilih antara menaati Allah atau melakukan apa yang ingin mereka lakukan. Pilihan yang mereka ambil menunjukkan apakah mereka mempercayai Allah untuk menyediakan apa yang mereka butuhkan. Tujuan di balik ujian bukanlah untuk membuat orang melakukan kesalahan atau membuat mereka menderita. Tujuannya adalah agar mereka menerima lebih banyak kasih karunia Allah. Allah menguji manusia untuk membantu iman mereka kepada-Nya bertumbuh lebih kuat.</w:t>
      </w:r>
      <w:r/>
      <w:r/>
      <w:r/>
    </w:p>
    <w:p>
      <w:pPr>
        <w:pStyle w:val="Heading2"/>
      </w:pPr>
      <w:r>
        <w:t>Ukupan</w:t>
      </w:r>
      <w:r/>
    </w:p>
    <w:p>
      <w:r/>
      <w:r>
        <w:t>Sesuatu yang dibakar untuk menghasilkan asap yang berbau harum. Banyak kelompok orang di sepanjang sejarah telah menggunakan ukupan/dupa dalam praktik ibadah mereka. Allah memberikan petunjuk kepada para imam di Israel mengenai cara membakarnya. Mereka menggunakan cawan yang dangkal untuk membakarnya di atas mezbah. Itu adalah sebuah persembahan untuk menghormati Allah. Ukupan tersebut berbau harum dan ini mengingatkan umat Allah bahwa Allah memberikan mereka hal-hal yang baik. Asap dari ukupan juga merupakan tanda dari doa yang dipanjatkan kepada Allah.</w:t>
      </w:r>
      <w:r/>
      <w:r/>
      <w:r/>
    </w:p>
    <w:p>
      <w:pPr>
        <w:pStyle w:val="Heading2"/>
      </w:pPr>
      <w:r>
        <w:t>Umat Allah</w:t>
      </w:r>
      <w:r/>
    </w:p>
    <w:p>
      <w:r/>
      <w:r>
        <w:t>Sebuah cara untuk berbicara mengenai bangsa Israel. Setelah Yesus datang, siapapun yang mengikuti-Nya dianggap sebagai bagian dari umat Allah. Setiap manusia dipanggil untuk mengikuti Yesus. Ini berlaku tanpa memandang dari keluarga, kelompok, atau bangsa mana mereka berasal. Ini berlaku tanpa memandang bahasa apa yang mereka gunakan. Menyembah Yesus membuat mereka menjadi satu dalam keluarga Allah. (</w:t>
      </w:r>
      <w:r>
        <w:t>Israel</w:t>
      </w:r>
      <w:r>
        <w:t>)</w:t>
      </w:r>
      <w:r/>
      <w:r/>
      <w:r/>
    </w:p>
    <w:p>
      <w:pPr>
        <w:pStyle w:val="Heading2"/>
      </w:pPr>
      <w:r>
        <w:t>Uria</w:t>
      </w:r>
      <w:r/>
    </w:p>
    <w:p>
      <w:r/>
      <w:r>
        <w:t>Suami dari Batsyeba dan salah satu dari 30 prajurit utama Daud. Dia adalah seorang Het. Dia adalah orang luar yang dianggap sebagai bagian dari Israel. Daud membunuhnya dalam pertempuran melawan bangsa Amon di Raba.</w:t>
      </w:r>
      <w:r/>
      <w:r/>
      <w:r/>
    </w:p>
    <w:p>
      <w:pPr>
        <w:pStyle w:val="Heading2"/>
      </w:pPr>
      <w:r>
        <w:t>Warga negara Romawi</w:t>
      </w:r>
      <w:r/>
    </w:p>
    <w:p>
      <w:r/>
      <w:r>
        <w:t>Menjadi warga negara Roma memberikan hak-hak tertentu kepada orang-orang. Hak-hak tersebut melindungi mereka dari perlakuan buruk dengan cara-cara tertentu. Para penguasa Romawi harus mengikuti hukum Romawi tentang warga negara. Sebagian besar orang di wilayah yang dikuasai oleh pemerintah Romawi bukanlah warga negara Romawi. Menjadi warga negara Romawi adalah hal yang istimewa.</w:t>
      </w:r>
      <w:r/>
      <w:r/>
      <w:r/>
    </w:p>
    <w:p>
      <w:pPr>
        <w:pStyle w:val="Heading2"/>
      </w:pPr>
      <w:r>
        <w:t>Warga surga</w:t>
      </w:r>
      <w:r/>
    </w:p>
    <w:p>
      <w:r/>
      <w:r>
        <w:t>Orang-orang yang merupakan penduduk dari suatu negara tempat di mana mereka tinggal atau tempat di mana mereka lahir. Orang-orang percaya juga merupakan warga surga. Ini berarti bahwa mereka milik Allah dan merupakan bagian dari kerajaan-Nya. Ini berlaku bahkan ketika mereka masih hidup di bumi. Allah perlahan-lahan menyebarkan kerajaan-Nya di muka bumi melalui orang-orang percaya. Sebagai warga surga, mereka merupakan utusan dari kerajaan Allah. (</w:t>
      </w:r>
      <w:r>
        <w:t xml:space="preserve">Kerajaan Allah </w:t>
      </w:r>
      <w:hyperlink r:id="rId15">
        <w:r>
          <w:rPr>
            <w:color w:val="0000EE"/>
            <w:u w:val="single"/>
          </w:rPr>
          <w:t>Daniel 2:1–49</w:t>
        </w:r>
      </w:hyperlink>
      <w:r>
        <w:t>)</w:t>
      </w:r>
    </w:p>
    <w:p>
      <w:r/>
      <w:r/>
      <w:r/>
      <w:r/>
    </w:p>
    <w:p>
      <w:pPr>
        <w:pStyle w:val="Heading2"/>
      </w:pPr>
      <w:r>
        <w:t>Xerxes (Ahasyweros)</w:t>
      </w:r>
      <w:r/>
    </w:p>
    <w:p>
      <w:r/>
      <w:r>
        <w:t>Penguasa kerajaan Persia dari tahun 486 hingga 465 SM. Dalam bahasa Ibrani ia dikenal sebagai Ahasyweros.</w:t>
      </w:r>
      <w:r/>
      <w:r/>
      <w:r/>
    </w:p>
    <w:p>
      <w:pPr>
        <w:pStyle w:val="Heading2"/>
      </w:pPr>
      <w:r>
        <w:t>Yael</w:t>
      </w:r>
      <w:r/>
    </w:p>
    <w:p>
      <w:r/>
      <w:r>
        <w:t>Seorang perempuan dari kelompok orang Keni yang tinggal di antara bangsa Israel. Heber adalah suaminya. Ia berasal dari garis keturunan saudara ipar Musa yaitu Hobab. Ia membunuh seorang pemimpin tentara Kanaan yang bernama Sisera. Yael merupakan bagian penting dari lagu yang dinyanyikan Debora tentang kemenangan bangsa Israel dalam Hakim-hakim pasal 5.</w:t>
      </w:r>
      <w:r/>
      <w:r/>
      <w:r/>
    </w:p>
    <w:p>
      <w:pPr>
        <w:pStyle w:val="Heading2"/>
      </w:pPr>
      <w:r>
        <w:t>Yafet</w:t>
      </w:r>
      <w:r/>
    </w:p>
    <w:p>
      <w:r/>
      <w:r>
        <w:t>Anak sulung Nuh. Ia dan istrinya diselamatkan dari air bah karena mereka berada di dalam bahtera. Ia memperlakukan ayahnya dengan hormat ketika Nuh mabuk setelah air bah. Nuh mengucapkan berkat atas keluarga Yafet.</w:t>
      </w:r>
      <w:r/>
      <w:r/>
      <w:r/>
    </w:p>
    <w:p>
      <w:pPr>
        <w:pStyle w:val="Heading2"/>
      </w:pPr>
      <w:r>
        <w:t>Yahudi</w:t>
      </w:r>
      <w:r/>
    </w:p>
    <w:p>
      <w:r/>
      <w:r>
        <w:t>Nama untuk orang-orang dari garis keturunan Yakub. Dalam bahasa Ibrani, Yahudi berarti dari suku Yehuda. Tetapi bangsa Israel dari seluruh suku disebut dengan orang Yahudi. Mereka disebut orang Yahudi setelah Babel mengambil ahli kerajaan selatan. Kebanyakan orang di kerajaan selatan berasal dari suku Yehuda. Tentara Babel memaksa orang banyak dari kerajaan selatan untuk tinggal di Babel dalam pembuangan. Kemudian mereka yang kembali ke Yehuda dari pembuangan juga disebut dengan orang Yahudi. (</w:t>
      </w:r>
      <w:r>
        <w:t>Ibrani</w:t>
      </w:r>
      <w:r>
        <w:t xml:space="preserve">, </w:t>
      </w:r>
      <w:r>
        <w:t>Garis keturunan</w:t>
      </w:r>
      <w:r>
        <w:t>)</w:t>
      </w:r>
      <w:r/>
      <w:r/>
      <w:r/>
    </w:p>
    <w:p>
      <w:pPr>
        <w:pStyle w:val="Heading2"/>
      </w:pPr>
      <w:r>
        <w:t>Yakobus</w:t>
      </w:r>
      <w:r/>
    </w:p>
    <w:p>
      <w:r/>
      <w:r>
        <w:t>Salah satu saudara Yesus. Pada awalnya ia tidak percaya bahwa Yesus adalah Mesias. Setelah Yesus dibangkitkan dari kematian, Ia menampakkan diri kepada Yakobus. Yakobus mempercayai Yesus dan menjadi pemimpin gereja di Yerusalem. Perjanjian Baru mencakup satu surat yang ditulisnya. Yakobus ini berbeda dengan Yakobus sang rasul.</w:t>
      </w:r>
      <w:r/>
      <w:r/>
      <w:r/>
    </w:p>
    <w:p>
      <w:pPr>
        <w:pStyle w:val="Heading2"/>
      </w:pPr>
      <w:r>
        <w:t>Yakub</w:t>
      </w:r>
      <w:r/>
    </w:p>
    <w:p>
      <w:r/>
      <w:r>
        <w:t>Anak bungsu dari Ishak dan Ribka serta cucu dari Abraham. Ia adalah saudara kembar Esau dan juga diberi nama Israel. Ke-12 suku Israel dinamai menurut nama anak-anak dan cucu-cucunya. (</w:t>
      </w:r>
      <w:r>
        <w:t>12 suku</w:t>
      </w:r>
      <w:r>
        <w:t>)</w:t>
      </w:r>
      <w:r/>
      <w:r/>
      <w:r/>
    </w:p>
    <w:p>
      <w:pPr>
        <w:pStyle w:val="Heading2"/>
      </w:pPr>
      <w:r>
        <w:t>Yakub bergumul</w:t>
      </w:r>
      <w:r/>
    </w:p>
    <w:p>
      <w:r/>
      <w:r>
        <w:t>Yakub bergumul dengan seorang pria yang memberkatinya dalam perjalanannya ke Kanaan. Ini terjadi tepat sebelum Yakub bertemu dengan Esau. Sebuah nubuatan dalam Hosea 12:4 menjelaskan bahwa pria itu dipahami sebagai seorang malaikat. Ia memberi nama Israel kepada Yakub. Yakub memahami bahwa ia sedang bergumul dengan Allah.</w:t>
      </w:r>
      <w:r/>
      <w:r/>
      <w:r/>
    </w:p>
    <w:p>
      <w:pPr>
        <w:pStyle w:val="Heading2"/>
      </w:pPr>
      <w:r>
        <w:t>Yefta</w:t>
      </w:r>
      <w:r/>
    </w:p>
    <w:p>
      <w:r/>
      <w:r>
        <w:t>Salah satu dari 12 hakim Israel di Gilead. Diperkirakan bahwa ia berasal dari suku Manasye. Ia adalah anak dari seorang laki-laki bernama Gilead dan seorang pelacur. Setelah ia memperoleh kemenangan yang penting, ia mengorbankan anak perempuannya.</w:t>
      </w:r>
      <w:r/>
      <w:r/>
      <w:r/>
    </w:p>
    <w:p>
      <w:pPr>
        <w:pStyle w:val="Heading2"/>
      </w:pPr>
      <w:r>
        <w:t>Yehezkiel</w:t>
      </w:r>
      <w:r/>
    </w:p>
    <w:p>
      <w:r/>
      <w:r>
        <w:t>Seorang imam yang menjadi nabi ketika Babel mengambil alih kerajaan bagian Selatan. Ia adalah anak dari Busi dan berasal dari suku Lewi. Ia berada dalam kelompok orang Yahudi yang dipaksa untuk hidup dalam pembuangan di Babel. Penglihatan dan nubuatannya dicatat dalam kitab Yehezkiel.</w:t>
      </w:r>
      <w:r/>
      <w:r/>
      <w:r/>
    </w:p>
    <w:p>
      <w:pPr>
        <w:pStyle w:val="Heading2"/>
      </w:pPr>
      <w:r>
        <w:t>Yehuda</w:t>
      </w:r>
      <w:r/>
    </w:p>
    <w:p>
      <w:r/>
      <w:r>
        <w:t>Anak dari Yakub dan Lea. Dalam bahasa Ibrani namanya berarti pujian atau mengucap syukur. Yehuda tidur dengan menantunya Tamar. Itulah caranya menjadi ayah dari Peres dan Zerah. Berkat Yakub atasnya termasuk nubuatan bahwa raja-raja akan datang dari garis keturunannya. Baik Raja Daud dan Yesus Sang Mesias berasal dari garis keturunan Yehuda. Garis keturunan Yehuda menjadi suku yang terutama di Israel. Suku Yehuda menjadi suku yang terutama di kerajaan selatan. Kerajaan selatan dari bangsa Israel dikenal sebagai Yehuda. Ini berlanjut ketika pemerintah Babilonia mengambil ahli kerajaan selatan. Tanah itu juga dikenal sebagai Yehuda ketika pemerintahan Persia berkuasa.</w:t>
      </w:r>
      <w:r/>
      <w:r/>
      <w:r/>
    </w:p>
    <w:p>
      <w:pPr>
        <w:pStyle w:val="Heading2"/>
      </w:pPr>
      <w:r>
        <w:t>Yeremia</w:t>
      </w:r>
      <w:r/>
    </w:p>
    <w:p>
      <w:r/>
      <w:r>
        <w:t>Seorang nabi di kerajaan selatan Yehuda. Ia adalah anak dari Hilkia. Ia adalah seorang imam di kota Anatot. Ia bernubuat dari zaman Yosia hingga setelah tentara Babilonia menghancurkan Yerusalem. Nubuat-nubuatannya dicatat dalam kitab Yeremia.</w:t>
      </w:r>
      <w:r/>
      <w:r/>
      <w:r/>
    </w:p>
    <w:p>
      <w:pPr>
        <w:pStyle w:val="Heading2"/>
      </w:pPr>
      <w:r>
        <w:t>Yerikho</w:t>
      </w:r>
      <w:r/>
    </w:p>
    <w:p>
      <w:r/>
      <w:r>
        <w:t>Sebuah kota di sebelah barat Sungai Yordan dan sebelah timur Yerusalem. Kota ini juga disebut Kota Pohon Korma. Kota ini memiliki tanah yang subur dan air yang banyak. Allah menghancurkan kota ini ketika bangsa Israel berjalan mengelilinginya. Beberapa tahun kemudian, kota ini menjadi kota yang penting di Israel. Zakheus berasal dari Yerikho.</w:t>
      </w:r>
      <w:r/>
      <w:r/>
      <w:r/>
    </w:p>
    <w:p>
      <w:pPr>
        <w:pStyle w:val="Heading2"/>
      </w:pPr>
      <w:r>
        <w:t>Yeroboam</w:t>
      </w:r>
      <w:r/>
    </w:p>
    <w:p>
      <w:r/>
      <w:r>
        <w:t>Anak dari Nebat dan Zerua yang merupakan pejabat pada pemerintahan Salomo. Ia berasal dari suku Efraim. Ia menjadi raja pertama dari kerajaan Israel bagian utara. Allah berjanji untuk membuat pemerintahannya tetap aman jika Yerobeam melayani-Nya dengan setia. Tetapi Yerobeam melarang bangsa Israel untuk menyembah Allah dengan cara yang telah ditunjukkan oleh Allah. Yerobeam mengangkat orang-orang yang bukan dari suku Lewi untuk menjadi imam. Ia memimpin orang-orang untuk menyembah patung anak lembu emas. Tindakan-tindakan ini disebut dosa-dosa Yerobeam. Karena dosa-dosa ini garis keturunan Yerobeam dihancurkan.</w:t>
      </w:r>
      <w:r/>
      <w:r/>
      <w:r/>
    </w:p>
    <w:p>
      <w:pPr>
        <w:pStyle w:val="Heading2"/>
      </w:pPr>
      <w:r>
        <w:t>Yerusalem</w:t>
      </w:r>
      <w:r/>
    </w:p>
    <w:p>
      <w:r/>
      <w:r>
        <w:t>Ibu kota dari bangsa Israel ketika Daud dan Salomo menjadi raja. Kemudian itu menjadi ibu kota dari tanah Yehuda dan Yudea. Kota itu adalah kota Yebus di wilayah suku Benyamin. Daud menaklukkannya dan menjadikannya pusat pemerintahan dan praktik penyembahan dari Israel. Bait suci dibangun di puncak bukit di Yerusalem yang disebut Gunung Moria atau Gunung Sion. Sion menjadi sebuah cara untuk berbicara mengenai seluruh Yerusalem. Yerusalem juga disebut Kota Daud. Bangsa Babilonia menghancurkan Yerusalem pada tahun 586 SM. Orang Yahudi kemudian membangunnya kembali dan Yerusalem tetap menjadi pusat pemerintahan Yahudi dan untuk menyembah Allah. Itu adalah ibu kota dari bangsa Israel saat ini. Yerusalem berada di antara Laut Mediterania dan Sungai Yordan.</w:t>
      </w:r>
      <w:r/>
      <w:r/>
      <w:r/>
    </w:p>
    <w:p>
      <w:pPr>
        <w:pStyle w:val="Heading2"/>
      </w:pPr>
      <w:r>
        <w:t>Yerusalem Baru</w:t>
      </w:r>
      <w:r/>
    </w:p>
    <w:p>
      <w:r/>
      <w:r>
        <w:t>Kota yang dilihat Yohanes dalam penglihatan yang Allah tunjukkan kepadanya tentang masa depan. Penglihatan-penglihatan ini dicatat dalam kitab Wahyu. Di Yerusalem di Israel, Allah menyatakan kehadiran-Nya di Bait Allah. Di Yerusalem baru di masa depan, Allah akan sepenuhnya hadir di mana-mana. Dia akan tinggal bersama manusia untuk selama-lamanya. Tidak akan ada penderitaan, kematian, atau dosa di sana. Kehidupan akan menjadi seperti yang selalu Allah inginkan bagi ciptaan-Nya. Yerusalem yang baru disebut pengantin perempuan Anak Domba. Ini karena semua umat Allah tinggal di sana. Kota ini juga disebut kota Allah dan Yerusalem surgawi. Di Yerusalem yang baru, Allah akan memerintah sebagai Raja. Dia akan membagikan otoritas-Nya kepada para pengikut-Nya yang setia.</w:t>
      </w:r>
      <w:r/>
      <w:r/>
      <w:r/>
    </w:p>
    <w:p>
      <w:pPr>
        <w:pStyle w:val="Heading2"/>
      </w:pPr>
      <w:r>
        <w:t>Yesaya</w:t>
      </w:r>
      <w:r/>
    </w:p>
    <w:p>
      <w:r/>
      <w:r>
        <w:t>Seorang nabi di kerajaan Yehuda bagian selatan pada zaman Hizkia dan raja-raja lainnya. Dalam bahasa Ibrani namanya berarti Tuhan akan menyelamatkan atau Tuhan adalah keselamatan. Kisah-kisah mengenai dia ada dalam kitab 2 Raja-raja dan 2 Tawarikh. Nubuat-nubuatnya dicatat dalam kitab Yesaya.</w:t>
      </w:r>
      <w:r/>
      <w:r/>
      <w:r/>
    </w:p>
    <w:p>
      <w:pPr>
        <w:pStyle w:val="Heading2"/>
      </w:pPr>
      <w:r>
        <w:t>Yesus</w:t>
      </w:r>
      <w:r/>
    </w:p>
    <w:p>
      <w:r/>
      <w:r>
        <w:t>Anak Allah yang menjadi manusia. Ia adalah Juruselamat dunia. Yesus adalah Allah sama seperti Bapa adalah Allah dan Roh Kudus adalah Allah. Mereka adalah tiga pribadi dari satu-satunya Allah. Dalam bahasa Ibrani, Yesus berarti Tuhan yang menyelamatkan. Yesus hidup di bumi sekitar tahun 4 SM hingga sekitar tahun 30 M. Ia tinggal di tanah Israel pada saat pemerintahan Romawi berkuasa. Ketika Ia hidup di bumi, ibu Yesus adalah Maria. Ia mengandung Yesus meskipun ia belum berhubungan badan dengan siapapun. Roh Kudus membuat hal ini menjadi mungkin. Yusuf adalah ayah manusia yang membesarkan Yesus ketika Ia masih muda. Yesus berasal dari garis keturunan Abraham, Yehuda, dan Daud. Yesus tumbuh besar di Nazaret bersama saudara laki-laki dan perempuan-Nya. Ia dihukum mati di kayu salib. Kemudian Allah membangkitkan-Nya dari kematian. Ia meraih kemenangan atas dosa, kematian, dan semua roh-roh jahat. Ia adalah Mesias dan Raja yang dijanjikan Allah untuk diutus. Sekarang Yesus memerintah sebagai Raja di surga. Ia akan kembali ke bumi untuk memerintah sebagai Raja atas segala sesuatu yang diciptakan Allah.</w:t>
      </w:r>
      <w:r/>
      <w:r/>
      <w:r/>
    </w:p>
    <w:p>
      <w:pPr>
        <w:pStyle w:val="Heading2"/>
      </w:pPr>
      <w:r>
        <w:t>Yitro</w:t>
      </w:r>
      <w:r/>
    </w:p>
    <w:p>
      <w:r/>
      <w:r>
        <w:t>Ayah mertua Musa dan seorang imam di Midian. Ia juga disebut Rehuel. Ia adalah bagian dari kelompok orang Kenit. Ia menyambut Musa ketika Musa melarikan diri dari Mesir. Putrinya Zipora menjadi istri Musa. Ia tinggal bersama bangsa Israel saat mereka melakukan perjalanan dari Gunung Sinai ke Kanaan.</w:t>
      </w:r>
      <w:r/>
      <w:r/>
      <w:r/>
    </w:p>
    <w:p>
      <w:pPr>
        <w:pStyle w:val="Heading2"/>
      </w:pPr>
      <w:r>
        <w:t>Yoab</w:t>
      </w:r>
      <w:r/>
    </w:p>
    <w:p>
      <w:r/>
      <w:r>
        <w:t>Keponakan Daud yang merupakan pejuang perkasa. Ia menjadi komandan pasukan Israel di bawah pimpinan Daud. Ia setia kepada Daud selama bertahun-tahun. Namun ia melawan Daud dengan membunuh Abner dan Amasa. Ia juga melawan Daud dengan membunuh Absalom. Ia tidak mendukung Salomo sebagai raja setelah Daud. Karena hal-hal ini, Daud memerintahkan Salomo untuk membunuh Yoab.</w:t>
      </w:r>
      <w:r/>
      <w:r/>
      <w:r/>
    </w:p>
    <w:p>
      <w:pPr>
        <w:pStyle w:val="Heading2"/>
      </w:pPr>
      <w:r>
        <w:t>Yoas</w:t>
      </w:r>
      <w:r/>
    </w:p>
    <w:p>
      <w:r/>
      <w:r>
        <w:t>Anak dari Ahazia dan Zibya. Ia adalah ayah dari Amazia dan berasal dari suku Yehuda. Ia adalah raja ketujuh dari kerajaan selatan. Neneknya, Atalya, mencoba untuk membunuhnya tetapi bibinya, Yoseba, menyelamatkannya. Yoas tumbuh di bait suci bersama dengan Yoyada. Ia menjadi raja ketika ia berusia tujuh tahun. Ia memastikan bahwa bait suci telah diperbaiki. Ia mengikuti Allah dengan setia dan memimpin orang-orang untuk menyembah hanya kepada Allah saja. Ia melakukan ini selama Yoyada masih hidup. Setelah Yoyada meninggal, Yoas melakukan hal-hal yang jahat dan menyembah berhala-berhala.</w:t>
      </w:r>
      <w:r/>
      <w:r/>
      <w:r/>
    </w:p>
    <w:p>
      <w:pPr>
        <w:pStyle w:val="Heading2"/>
      </w:pPr>
      <w:r>
        <w:t>Yohanes</w:t>
      </w:r>
      <w:r/>
    </w:p>
    <w:p>
      <w:r/>
      <w:r>
        <w:t>Penulis Injil Yohanes. Ia juga menulis kitab 1, 2, dan 3 Yohanes. Diperkirakan bahwa ia juga menulis kitab Wahyu. Yohanes adalah salah satu dari ke-12 murid Yesus dan salah satu dari tiga pengikut terdekat-Nya. Dalam Injil Yohanes ia disebut murid yang dikasihi Yesus. Saudaranya adalah Yakobus dan ayah mereka adalah Zebedeus. Yesus menyebut Yakobus dan Yohanes sebagai anak-anak guruh.</w:t>
      </w:r>
      <w:r/>
      <w:r/>
      <w:r/>
    </w:p>
    <w:p>
      <w:pPr>
        <w:pStyle w:val="Heading2"/>
      </w:pPr>
      <w:r>
        <w:t>Yohanes Pembaptis</w:t>
      </w:r>
      <w:r/>
    </w:p>
    <w:p>
      <w:r/>
      <w:r>
        <w:t>Anak dari Elisabet dan Zakharia serta kerabat dari Yesus. Malaikat Gabriel mengumumkan kelahirannya. Ia adalah seorang nabi dan sama seperti dengan Elia dalam berbagai hal (</w:t>
      </w:r>
      <w:r>
        <w:t>Elia</w:t>
      </w:r>
      <w:r>
        <w:t>). Ia tinggal di padang gurun dan mengenakan ikat pinggang kulit serta pakaian yang terbuat dari bulu. Ia berkhotbah kepada orang Yahudi tentang berpaling dari dosa. Ia membaptis orang-orang dan membantu mereka bersiap untuk kedatangan Yesus. Raja Herodes Antipas memerintahkan untuk menghukum mati Yohanes Pembaptis.</w:t>
      </w:r>
      <w:r/>
      <w:r/>
      <w:r/>
    </w:p>
    <w:p>
      <w:pPr>
        <w:pStyle w:val="Heading2"/>
      </w:pPr>
      <w:r>
        <w:t>Yonatan</w:t>
      </w:r>
      <w:r/>
    </w:p>
    <w:p>
      <w:r/>
      <w:r>
        <w:t>Anak dari Saul dan Ahinoam. Ia berasal dari suku Benyamin. Yonatan mendukung rencana Allah untuk menjadikan Daud raja ketimbang dirinya sendiri. Ia membuat perjanjian persahabatan dengan Daud. Karena persahabatan mereka, Daud memperlakukan anak Yonatan yaitu Mefiboset dengan baik.</w:t>
      </w:r>
      <w:r/>
      <w:r/>
      <w:r/>
    </w:p>
    <w:p>
      <w:pPr>
        <w:pStyle w:val="Heading2"/>
      </w:pPr>
      <w:r>
        <w:t>Yosafat</w:t>
      </w:r>
      <w:r/>
    </w:p>
    <w:p>
      <w:r/>
      <w:r>
        <w:t>Anak dari Asa dan Azuba. Ia adalah ayah dari Yoram dan berasal dari suku Yehuda. Ia adalah raja keempat dari kerajaan selatan Yehuda. Ia mengikuti Allah dengan setia dan memimpin orang-orang untuk menyembah hanya kepada Allah.</w:t>
      </w:r>
      <w:r/>
      <w:r/>
      <w:r/>
    </w:p>
    <w:p>
      <w:pPr>
        <w:pStyle w:val="Heading2"/>
      </w:pPr>
      <w:r>
        <w:t>Yosua</w:t>
      </w:r>
      <w:r/>
    </w:p>
    <w:p>
      <w:r/>
      <w:r>
        <w:t>Seorang laki-laki yang terlahir sebagai budak Ibrani di Mesir. Ia membantu Musa memimpin umat Allah selama peristiwa keluaran. Ia adalah anak dari Nun dan berasal dari suku Efraim. Musa mengubah namanya dari Hosea menjadi Yosua. Ia adalah salah satu pengintai yang menjelajahi tanah Kanaan. Ia membawa pulang berita yang baik. Ia menjadi pemimpin bangsa Israel setelah Musa meninggal. Yosua memimpin bangsa Israel ke tanah yang telah dijanjikan Allah untuk diberikan kepada Abraham.</w:t>
      </w:r>
      <w:r/>
      <w:r/>
      <w:r/>
    </w:p>
    <w:p>
      <w:pPr>
        <w:pStyle w:val="Heading2"/>
      </w:pPr>
      <w:r>
        <w:t>Yosua dan Zerubabel</w:t>
      </w:r>
      <w:r/>
    </w:p>
    <w:p>
      <w:r/>
      <w:r>
        <w:t>Pemimpin Yahudi yang kembali ke Yehuda setelah pembuangan di Babel. Mereka memimpin umat Allah untuk membangun kembali bait suci di Yerusalem. Yosua merupakan anak dari Yozadak dan melayani sebagai imam besar di bait suci yang kedua. Ini adalah Yosua yang berbeda dengan Yosua yang memimpin bangsa Israel setelah Musa. Zerubabel melayani sebagai gubernur Yehuda sementara pemerintahan Persia berkuasa. Ia adalah anak Sealtiel dan berasal dari garis keturunan Daud. Yesus berasal dari garis keturunan Zerubabel.</w:t>
      </w:r>
      <w:r/>
      <w:r/>
      <w:r/>
    </w:p>
    <w:p>
      <w:pPr>
        <w:pStyle w:val="Heading2"/>
      </w:pPr>
      <w:r>
        <w:t>Yoyada</w:t>
      </w:r>
      <w:r/>
    </w:p>
    <w:p>
      <w:r/>
      <w:r>
        <w:t>Seorang imam yang penting ketika Atalya menjadi ratu dan kemudian ketika Yoas menjadi raja. Istrinya adalah Yoseba. Yoyada adalah ayah dari Zakharia dan paman dari Yoas. Ia mengajarkan Yoas untuk setia pada perjanjian di Gunung Sinai. Yoyada memimpin orang-orang Yerusalem untuk berhenti mengikuti Atalya dan membunuhnya. Kemudian ia memimpin mereka untuk mengangkat Yoas menjadi seorang raja dan untuk mengikuti perjanjian Allah. Ketika Yoyada meninggal, orang-orang menghormatinya dengan cara menguburkannya bersama raja-raja Yehuda. Kemudian Yoas membunuh anak Yoyada yaitu Zakharia.</w:t>
      </w:r>
      <w:r/>
      <w:r/>
      <w:r/>
    </w:p>
    <w:p>
      <w:pPr>
        <w:pStyle w:val="Heading2"/>
      </w:pPr>
      <w:r>
        <w:t>Yudas</w:t>
      </w:r>
      <w:r/>
    </w:p>
    <w:p>
      <w:r/>
      <w:r>
        <w:t>Salah satu dari 12 murid Yesus. Ayahnya adalah Yakobus. Matius dan Markus memanggil murid ini Tadeus. Lukas dan Yohanes memanggilnya Yudas. Ia bukan Yudas yang menyerahkan Yesus untuk dibunuh.</w:t>
      </w:r>
    </w:p>
    <w:p>
      <w:r/>
    </w:p>
    <w:p>
      <w:r/>
      <w:r/>
      <w:r/>
      <w:r/>
    </w:p>
    <w:p>
      <w:pPr>
        <w:pStyle w:val="Heading2"/>
      </w:pPr>
      <w:r>
        <w:t>Yudas</w:t>
      </w:r>
      <w:r/>
    </w:p>
    <w:p>
      <w:r/>
      <w:r>
        <w:t>Salah satu saudara Yesus. Pada mulanya ia tidak percaya bahwa Yesus adalah Mesias. Kemudian ia mempercayai Yesus dan menjadi pemimpin di antara gereja-gereja. Perjanjian Baru termasuk salah satu surat yang ia tulis.</w:t>
      </w:r>
      <w:r/>
      <w:r/>
      <w:r/>
    </w:p>
    <w:p>
      <w:pPr>
        <w:pStyle w:val="Heading2"/>
      </w:pPr>
      <w:r>
        <w:t>Yudas Iskariot</w:t>
      </w:r>
      <w:r/>
    </w:p>
    <w:p>
      <w:r/>
      <w:r>
        <w:t>Salah satu dari ke-12 murid Yesus. Ia bertanggung jawab atas uang para murid tetapi ia mencurinya. Ia menyerahkan Yesus kepada para pemimpin Yahudi yang ingin membunuhnya. Kemudian ia membunuh dirinya.</w:t>
      </w:r>
      <w:r/>
      <w:r/>
      <w:r/>
    </w:p>
    <w:p>
      <w:pPr>
        <w:pStyle w:val="Heading2"/>
      </w:pPr>
      <w:r>
        <w:t>Yudea</w:t>
      </w:r>
      <w:r/>
    </w:p>
    <w:p>
      <w:r/>
      <w:r>
        <w:t>Daerah bagian selatan dari tanah yang dijanjikan Allah untuk diberikan kepada garis keturunan Abraham. Ini termasuk tanah yang disebut kerajaan Yehuda bagian selatan. Daerah itu disebut Yudea setelah beberapa dari umat Allah kembali dari pembuangan di Babilonia. Suku Yehuda tinggal di Yudea. Yerusalem menjadi kota yang paling penting di Yudea.</w:t>
      </w:r>
      <w:r/>
      <w:r/>
      <w:r/>
    </w:p>
    <w:p>
      <w:pPr>
        <w:pStyle w:val="Heading2"/>
      </w:pPr>
      <w:r>
        <w:t>Yunani</w:t>
      </w:r>
      <w:r/>
    </w:p>
    <w:p>
      <w:r/>
      <w:r>
        <w:t>Sebuah kerajaan yang sangat berkuasa pada tahun-tahun diantara Perjanjian Lama dan Perjanjian Baru. Para penguasa Yunani menguasai Israel dan Yerusalem selama beberapa waktu. Kemudian tentara Romawi mengambil alih tanah yang dikuasai oleh bangsa Yunani. Tetapi cara berpikir dan bertindak dari orang Yunani tetap bertahan bahkan selama pemerintahan Romawi. Bahasa Yunani digunakan oleh orang-orang di seluruh daerah Laut Mediterania / Laut Tengah. Perjanjian Baru ditulis dalam bahasa Yunani.</w:t>
      </w:r>
      <w:r/>
      <w:r/>
      <w:r/>
    </w:p>
    <w:p>
      <w:pPr>
        <w:pStyle w:val="Heading2"/>
      </w:pPr>
      <w:r>
        <w:t>Yunus</w:t>
      </w:r>
      <w:r/>
    </w:p>
    <w:p>
      <w:r/>
      <w:r>
        <w:t>Seorang nabi dari kerajaan Israel bagian utara. Ia adalah anak Amitai. Ia bernubuat tentang perbatasan kerajaan utara. Nubuatan ini digenapi ketika Raja Yerobeam yang kedua memerintah. Kisah tentang Yunus dicatat dalam kitab Yunus.</w:t>
      </w:r>
      <w:r/>
      <w:r/>
      <w:r/>
    </w:p>
    <w:p>
      <w:pPr>
        <w:pStyle w:val="Heading2"/>
      </w:pPr>
      <w:r>
        <w:t>Yusuf</w:t>
      </w:r>
      <w:r/>
    </w:p>
    <w:p>
      <w:r/>
      <w:r>
        <w:t>Anak sulung Yakub dan Rahel. Ia adalah anak kesayangan Yakub. Dalam bahasa Ibrani Yusuf berarti semoga ia ditambahkan. Rahel memberinya nama ini karena ia ingin memilik lebih banyak anak. Beberapa dari saudara laki-lakinya menjualnya ke Mesir sebagai budak. Ia kemudian menjadi penguasa di Mesir dan menyelamatkan banyak orang dari kelaparan. Istrinya adalah Asnat. Garis keturunan anak-anaknya, Manasye dan Efraim, menjadi suku-suku Israel.</w:t>
      </w:r>
      <w:r/>
      <w:r/>
      <w:r/>
    </w:p>
    <w:p>
      <w:pPr>
        <w:pStyle w:val="Heading2"/>
      </w:pPr>
      <w:r>
        <w:t>Yusuf dari Nazaret</w:t>
      </w:r>
      <w:r/>
    </w:p>
    <w:p>
      <w:r/>
      <w:r>
        <w:t>Suami Maria dari Nazaret. Ia berasal dari garis keturunan Daud dan melayani Allah dengan setia. Ia adalah seorang tukang kayu yang ahli bekerja dengan kayu, batu bata, dan besi. Ia bukan ayah Yesus tetapi mengangkat Yesus sebagai anaknya. Ia merawat Yesus dan melindungi-Nya saat Ia masih muda.</w:t>
      </w:r>
      <w:r/>
      <w:r/>
      <w:r/>
    </w:p>
    <w:p>
      <w:pPr>
        <w:pStyle w:val="Heading2"/>
      </w:pPr>
      <w:r>
        <w:t>Zakharia</w:t>
      </w:r>
      <w:r/>
    </w:p>
    <w:p>
      <w:r/>
      <w:r>
        <w:t>Seorang imam dan nabi di Yehuda ketika pemerintahan Persia berkuasa. Dia adalah putra Berekhya dan berasal dari suku Lewi. Dia mendorong Yosua dan Zerubabel untuk membangun kembali bait suci. Penglihatan dan nubuatnya dicatat dalam kitab Zakharia. Zakharia yang ini berbeda dengan ayah Yohanes Pembaptis.</w:t>
      </w:r>
      <w:r/>
      <w:r/>
      <w:r/>
    </w:p>
    <w:p>
      <w:pPr>
        <w:pStyle w:val="Heading2"/>
      </w:pPr>
      <w:r>
        <w:t>Zakharia - PB</w:t>
      </w:r>
      <w:r/>
    </w:p>
    <w:p>
      <w:r/>
      <w:r>
        <w:t>Ayah dari Yohanes Pembaptis. Elisabet adalah istrinya. Dia adalah seorang imam dari suku Lewi dan dari garis keturunan Harun. Zakharia mengucapkan nubuat yang indah ketika Yohanes Pembaptis lahir.</w:t>
      </w:r>
      <w:r/>
      <w:r/>
      <w:r/>
    </w:p>
    <w:p>
      <w:pPr>
        <w:pStyle w:val="Heading2"/>
      </w:pPr>
      <w:r>
        <w:t>Zebulon</w:t>
      </w:r>
      <w:r/>
    </w:p>
    <w:p>
      <w:r/>
      <w:r>
        <w:t>Anak keenam dari Yakub dan Lea. Dalam bahasa Ibrani, nama Zebulon mungkin berarti kehormatan. Garis keturunannya menjadi suku Israel.</w:t>
      </w:r>
      <w:r/>
      <w:r/>
      <w:r/>
    </w:p>
    <w:p>
      <w:pPr>
        <w:pStyle w:val="Heading2"/>
      </w:pPr>
      <w:r>
        <w:t>Zilpa</w:t>
      </w:r>
      <w:r/>
    </w:p>
    <w:p>
      <w:r/>
      <w:r>
        <w:t>Seorang pelayan Lea. Lea memberikannya sebagai gundik kepada Yakub (gundik). Garis keturunan anak-anaknya, Gad dan Asyer, menjadi suku-suku Israel.</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