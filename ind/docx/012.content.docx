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 (Key Terms)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Jalan Yesus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Sebuah nama untuk praktik mengikut Yesus. Nama ini digunakan dalam Kisah Para Rasul untuk menggambarkan bagaimana komunitas orang percaya hidup.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Jurang maut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Sebuah cara untuk membahas tentang sebuah tempat yang penuh dengan roh-roh jahat. Dalam injil Lukas, Yesus memiliki kuasa untuk mengirim roh-roh jahat ke dalam jurang maut (Lukas 8:31). Dalam sebuah penglihatan yang dicatat dalam kitab Wahyu, Yohanes melihat tempat itu sebagai jurang tanpa dasar. Tempat itu dikuasai oleh roh jahat yang disebut Si Pembinasa. Roh-roh jahat dapat keluar dari tempat itu hanya jika Allah mengizinkan mereka untuk keluar. (</w:t>
      </w:r>
      <w:r>
        <w:rPr>
          <w:lang w:val="id_ID" w:bidi="id_ID"/>
        </w:rPr>
        <w:t>Roh-roh jahat</w:t>
      </w:r>
      <w:r>
        <w:rPr>
          <w:lang w:val="id_ID" w:bidi="id_ID"/>
        </w:rPr>
        <w:t>)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Juruselamat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Allah menyelamatkan bangsa Israel dari perbudakan di Mesir. Dia menyelamatkan mereka dari musuh-musuh mereka berkali-kali di sepanjang Perjanjian Lama. Dia adalah satu-satunya yang cukup berkuasa untuk menyelamatkan mereka. Dengan cara-cara ini, Dia menunjukkan diri-Nya sebagai satu-satunya Juruselamat mereka. Dia juga berjanji untuk mengirimkan Juruselamat yang akan hidup di antara mereka. Dia adalah Yesus sang Mesias. Yesus menyelamatkan mereka yang percaya kepada-Nya dan mengikuti-Nya. Dia menyelamatkan mereka dari kuasa dosa, maut dan kejahatan.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