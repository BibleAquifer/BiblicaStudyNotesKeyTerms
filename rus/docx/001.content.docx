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(Key Terms)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0-9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1000 лет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 видении Иоанн увидел, что дьявол был заключён в бездну на 1000 лет. Иоанн также увидел, что Христос правил 1000 лет. Последователи Христа, которые были убиты за веру, правили вместе с Ним. Некоторые люди верят, что эти события произойдут точно так, как Иоанн увидел их в видении. Другие верят, что это знамения того, как Бог совершит суд над злом и установит Своё Царство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12 колен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У патриарха Иакова было 12 сыновей. Потомки сыновей и внуков Иакова стали очень многочисленными, и они составили народ Израиля. В разных частях Библии в списке колен Израиля записаны разные имена. Все они являются сыновьями или внуками Иакова. Бог пообещал дать им землю Ханаан во владение (</w:t>
      </w:r>
      <w:r>
        <w:rPr>
          <w:lang w:val="ru_RU" w:bidi="ru_RU"/>
        </w:rPr>
        <w:t>Иаков, патриарх</w:t>
      </w:r>
      <w:r>
        <w:rPr>
          <w:lang w:val="ru_RU" w:bidi="ru_RU"/>
        </w:rPr>
        <w:t>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12 судей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 Книге Судей перечислены 12 вождей, которых называли судьями. У них было больше обязанностей, чем у обычных судей, принимающих решения на основании закона. Эти судьи были военачальниками, сражавшимися с врагами Израиля. Бог использовал их, чтобы спасти Свой народ от угнетателей. После смерти Иисуса Навина эти судьи жили в разных регионах Израиля и среди разных колен, но они не руководили 12-тью коленами одновременно. Известными 12-тью судьями были Гофониил, Аод, Самегар, Девора, Гедеон, Фола, Иаир, Иеффай, Есевон, Елон, Авдон и Самсон. Другие вожди, такие как Самуил, также были судьями.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144 000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Это число — результат умножения 12 на 12 000. Этим числом обозначали весь Божий народ в целом, то есть всех Божьих людей, когда-либо и где-либо живших. Это число не означает буквально 144 000 потомков Авраама, а означает полное число всех, кто верит в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24 старца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Существа, которых Иоанн видел в видении Небес. Считается, что они имеют символическое значение. Число 24 может означать 12 колен Израилевых вместе 12-тью апостолами, что символически означает весь Божий народ. Их белые одежды свидетельствуют об их оправдании перед Богом. Их венцы и престолы означают, что они являются частью Божьего Царства и имеют власть править. Старцы поклоняются Богу за то, что Он создал мир и спас Свой народ. Они поклоняются Ему за то, что Он свят, велик и достоин поклонения.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40 дней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Способ, которым авторы Библии описывают нечто духовно важное. Это могло быть духовное испытание. Или время встречи и близости с Богом. Это могло быть время, когда человек отворачивался от греха и укреплялся в вере в Бога. Этот период времени мог буквально длиться 40 дней и 40 ночей, а мог длиться неопределённое количество времени. Число имело символическое значение, которым описывали события в духовной жизни. Оно неоднократно встречается при описании жизни многих пророков и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40 лет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Способ, которым авторы Библии описывают длительный период времени. Считалось, что 40 лет — это то время, в течение которого человек достигает старости. Именно столько лет израильтяне ходили по пустыне перед входом в Ханаанскую землю. Именно столько лет многие важные вожди и цари правили в Израиле. Число имеет символическое значение и указывает на важность происходящего.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42 месяца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три с половиной года или половина семилетнего периода. В Библии число семь </w:t>
      </w:r>
      <w:r>
        <w:rPr>
          <w:lang w:val="ru_RU" w:bidi="ru_RU"/>
        </w:rPr>
        <w:t xml:space="preserve">означает </w:t>
      </w:r>
      <w:r>
        <w:rPr>
          <w:lang w:val="ru_RU" w:bidi="ru_RU"/>
        </w:rPr>
        <w:t>завершённость событий. В книге Откровение Иоанн описывает некоторые события, которые длятся три с половиной года, таким образом, он указывает на незавершённость происходящих событий. Это означает, что могущественный правитель, описанный в 13-й главе книги Откровение, не будет иметь полной власти. Его власть не будет длиться вечно, подобно вечности Божьего Царства.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605 год до н.э.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Год, когда произошло много важных событий, описанные в Книге пророка Иеремии и Книге пророка Даниила. В этот год Варух записал пророчества Иеремии. В этот год произошла важная битва между Египтом, Ассирией и Вавилоном близ города Кархемиш на реке Евфрат, в которой победили вавилоняне. В результате победы Вавилонский царь установил своё господство над народами, проживающими в этой части мира. В этот год Навуходоносор II</w:t>
      </w:r>
      <w:r>
        <w:rPr>
          <w:b/>
          <w:lang w:val="ru_RU" w:bidi="ru_RU"/>
        </w:rPr>
        <w:t xml:space="preserve"> </w:t>
      </w:r>
      <w:r>
        <w:rPr>
          <w:lang w:val="ru_RU" w:bidi="ru_RU"/>
        </w:rPr>
        <w:t>стал царём Вавилонского царства. И в этот же год Иоаким, царь Иудеи, был уведён в плен в Вавилон. Он и жители Южного Царства были вынуждены покинуть Иудею и жить в изгнании в Вавилоне. Среди них были Даниил, Седрах, Мисах и Авденаго.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666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видении Иоанна число зверя, вышедшего из моря. </w:t>
      </w:r>
      <w:r>
        <w:rPr>
          <w:lang w:val="ru_RU" w:bidi="ru_RU"/>
        </w:rPr>
        <w:t xml:space="preserve">В числе 666 нет ничего магического или злого. </w:t>
      </w:r>
      <w:r>
        <w:rPr>
          <w:lang w:val="ru_RU" w:bidi="ru_RU"/>
        </w:rPr>
        <w:t xml:space="preserve">Число 666 имеет символическое значение и означает человека или правительство, которое стремится к полной и абсолютной власти. Человек или правительство будет утверждать, что он или оно так же могущественно и достойно поклонения, как Бог.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70 год н.э.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 этот год римские войска разрушили Храм и большую часть Иерусалима. Четыре года еврейские повстанцы боролись против власти Рима. Тогда римляне убили большое количество израильтян и сожгли Храм. С тех пор Храм не был восстановлен. Иисус много раз предупреждал людей о том, что это произойдёт. Иисус говорил, что данные события будут наказанием за то, что Его не приняли как Мессию, посланного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70 лет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Способ описать период времени, в течение которого Южное Царство (Иудея) находилось в Вавилонском плену. Изгнание и плен были проклятием, которое произошло за нарушение завета с Богом. Число 70 означает, что изгнание не будет вечным. Период в 70 лет также описывает несколько важных событий. В 605 году до н.э. Навуходоносор II стал царём Вавилонского царства. Примерно через 70 лет Персидская империя захватила Вавилон. В 605 году до н.э. жители Иерусалима были уведены в плен в Вавилон. Примерно через 70 лет группа иудеев вернулась в Иудею из Вавилона. В 586 году до н.э. вавилонское войско разрушило Храм в Иерусалиме. Примерно через 70 лет израильтяне восстановили его. 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