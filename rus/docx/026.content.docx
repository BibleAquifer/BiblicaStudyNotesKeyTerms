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(Key Terms)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Э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Эпикурейцы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Группа философов, последователей греческого мыслителя Эпикура. Они верили, что цель жизни заключается в том, чтобы обрести абсолютный покой. Этот покой наступит тогда, когда у них будет всё, что им действительно нужно. Тогда им не о чем будет беспокоиться. Эпикурейцы также верили, что не существует жизни после смерти. Павел проповедовал об Иисусе эпикурейцам в Афинах.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