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(Key Terms)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Ю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Южное Царство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Южные территории Израиля, которыми правили цари из рода Давида. Южное Царство также называлось Иудеей. Народ Иудеи в основном состоял из колен Иуды и Вениамина, но также здесь проживали некоторые представители других колен. Самыми крупными городами Южного Царства были Хеврон, Лахис и Иерусалим. Иерусалим стал столицей. Южное Царство появилось тогда, когда царь Ровоам потерял власть над десятью коленами Израиля. Царство прекратило своё существование во время нашествия вавилонян, захвативших и разрушивших его столицу </w:t>
      </w:r>
      <w:r>
        <w:rPr>
          <w:lang w:val="ru_RU" w:bidi="ru_RU"/>
        </w:rPr>
        <w:t xml:space="preserve">в 586 году до н.э. </w:t>
      </w:r>
      <w:r>
        <w:rPr>
          <w:lang w:val="ru_RU" w:bidi="ru_RU"/>
        </w:rPr>
        <w:t>После вавилонского плена некоторые жители Южного Царства вернулись обратно в Иудею. Пророками Южного Царства были Иоиль, Исаия, Михей, Софония, Иеремия, Аввакум и Иезекииль. Иудейскими царями были Ровоам, Авия, Аса, Иосафат, Иорам, Охозия, Гофолия (царица), Иоас, Амасия, Озия, Иоафам, Ахаз, Езекия, Манассия, Аммон, Иосия, Иоахаз, Иоаким, Иехония и Седекия. Лишь немногие из этих царей были верны завету, который Бог заключил со Своим народом на горе Синай. Благочестивыми царями были Аса, Иосафат, Иоас, Амасия, Озия, Иофам, Езекия и Иосия.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