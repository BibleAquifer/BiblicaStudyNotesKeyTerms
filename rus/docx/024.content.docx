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Bible Dictionary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(Key Terms)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Человек греха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Личность, которая восстанет против Бога. Во Втором послании к Фессалоникийцам 2:1–12 апостол Павел говорит о нём как о крайне нечестивом человеке, действия которого остановит Сам Иисус. Возможно, Павел имел в виду конкретного человека или же он говорил обобщённо, подразумевая всё существующее в мире зло. Павел описывает человека греха так же, как Даниил описывал некоторых царей. Видения Даниила об этих царях записаны в седьмой и одиннадцатой главах Книги пророка Даниила. Эти цари противостояли Богу, выступали против Него и плохо обращались с Божьим народом.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Четыре животных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Духовные существа из видений Иезекииля и Иоанна. Как и серафимы в видении Исаии, они воздают Богу славу. Они поклоняются Богу и исполняют Его волю. Иезекииль назвал их херувимами. Статуи двух таких существ находились на крышке ковчега завета. 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Числа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Книге </w:t>
      </w:r>
      <w:r>
        <w:rPr>
          <w:lang w:val="ru_RU" w:bidi="ru_RU"/>
        </w:rPr>
        <w:t>Откровение</w:t>
      </w:r>
      <w:r>
        <w:rPr>
          <w:lang w:val="ru_RU" w:bidi="ru_RU"/>
        </w:rPr>
        <w:t xml:space="preserve"> каждое число имеет особое значение. Числа не всегда имеют математическое значение, иногда они имеют богословский или духовный смысл.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Чистый или нечистый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Закон Моисея определял, что могло находится в присутствии Бога, а что нет. Этот закон имеет духовное значение. Он не говорит о том, что что-то является грязным физически. Но в Библии под понятием «чистый» подразумевается непорочность, а под «нечистым» — скверность. Это значит, что «чистые» люди могли быть полноценной частью Божьего народа. А «нечистые» люди должны были держаться обособленно и не могли поклоняться Богу вместе с другими. (</w:t>
      </w:r>
      <w:r>
        <w:rPr>
          <w:lang w:val="ru_RU" w:bidi="ru_RU"/>
        </w:rPr>
        <w:t xml:space="preserve">Непорочный или порочный </w:t>
      </w:r>
      <w:r>
        <w:rPr>
          <w:lang w:val="ru_RU" w:bidi="ru_RU"/>
        </w:rPr>
        <w:t>Лев.11:1–15:33).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Чудеса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Великие дела, совершаемые Богом. Под этим словом могут подразумеваться как различные знамения, так и могущественные дела, которые творит Господь. Чудеса показывают людям, что Бог является единственным истинным Богом и что Его сила и власть превосходят всю остальную существующую силу в этом мире. Бог даёт некоторым людям способность творить чудеса, чтобы все остальные могли поверить в Него. Когда Иисус жил на земле, Он совершал великие чудеса. Он также дал Своим ученикам силу творить чудеса и знамения.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Чужеземец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Каждый, кто не принадлежал к народу или группе. Это могли быть люди, жившие в других землях, не там, где проживала их семья или род, или представители других народов. Израильтяне считали чужеземцем всякого, кто не был потомком Иакова. Чужеземцы, принятые в общество Израиля, должны были обязательно соблюдать Закон Моисея. Израильтян, которые пренебрегали Законом Моисея, считали отчуждёнными от израильского общества. Их называли нечестивыми и грешниками. К израильтянам, которые согласно Закону Моисея были признаны нечистыми, относились как к чужеземцам. Такие люди не могли быть полноправными членами общества. Однако некоторые, такие, как, Руфь, были полностью приняты в общество Израиля. Иногда чужеземцев называли странниками и пришельцами.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