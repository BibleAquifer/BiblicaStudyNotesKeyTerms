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(Key Terms)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Лаван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Сын Вафуила и брат Ревекки из Месопотамии. Лаван был отцом Рахили и Лии. В течение долгого времени он обманывал Иакова и использовал его в своих корыстных целях.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Лаодикия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Город в одной из римских провинций, расположенной в Малой Асии, которая сегодня называется Турцией. Лаодикия находилась недалеко от города Колоссы. Здесь проповедовал об Иисусе </w:t>
      </w:r>
      <w:r>
        <w:rPr>
          <w:lang w:val="ru_RU" w:bidi="ru_RU"/>
        </w:rPr>
        <w:t>Епафрас</w:t>
      </w:r>
      <w:r>
        <w:rPr>
          <w:lang w:val="ru_RU" w:bidi="ru_RU"/>
        </w:rPr>
        <w:t>, чем помог основать церковь. Одно из посланий Павла было адресовано Лаодикийской церкви, но оно не сохранилось. Церковь в Лаодикии была одной из семи церквей, о которых говорится в Книге Откровение.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Левий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Левий был сыном Иакова и Лии. Имя </w:t>
      </w:r>
      <w:r>
        <w:rPr>
          <w:lang w:val="ru_RU" w:bidi="ru_RU"/>
        </w:rPr>
        <w:t xml:space="preserve">Левий в переводе с древнееврейского языка означает «прилепится». </w:t>
      </w:r>
      <w:r>
        <w:rPr>
          <w:lang w:val="ru_RU" w:bidi="ru_RU"/>
        </w:rPr>
        <w:t>Род Левия стал одним из колен Израиля. Все священники в Израиле происходили из колена Левия.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Левиты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Левитами называли всех, кто принадлежал колену Левия (Левий был одним из сыновей Иакова). Все мужчины из этого колена должны были исполнять возложенные на них Богом обязанности. Они должны были работать в скинии, а впоследствии </w:t>
      </w:r>
      <w:r>
        <w:rPr>
          <w:lang w:val="ru_RU" w:bidi="ru_RU"/>
        </w:rPr>
        <w:t xml:space="preserve">— </w:t>
      </w:r>
      <w:r>
        <w:rPr>
          <w:lang w:val="ru_RU" w:bidi="ru_RU"/>
        </w:rPr>
        <w:t xml:space="preserve">в Храме. Левиты из рода Аарона были Божьими священниками (Аарон, </w:t>
      </w:r>
      <w:r>
        <w:rPr>
          <w:lang w:val="ru_RU" w:bidi="ru_RU"/>
        </w:rPr>
        <w:t>Священник</w:t>
      </w:r>
      <w:r>
        <w:rPr>
          <w:lang w:val="ru_RU" w:bidi="ru_RU"/>
        </w:rPr>
        <w:t>). Колено Левия не получило земельный надел во владение, когда израильтяне завоевали землю Ханаан. Бог лично обеспечивал колено Левия из того, что было у других колен.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Лжепророк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Человек, который выдаёт себя за пророка. Он передаёт послание, которое Бог ему не давал. Лжепророки так поступают, чтобы ввести людей в заблуждение. (</w:t>
      </w:r>
      <w:r>
        <w:rPr>
          <w:lang w:val="ru_RU" w:bidi="ru_RU"/>
        </w:rPr>
        <w:t>Пророк</w:t>
      </w:r>
      <w:r>
        <w:rPr>
          <w:lang w:val="ru_RU" w:bidi="ru_RU"/>
        </w:rPr>
        <w:t>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Лидер, который служит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Иисус является примером того, как каждый человек должен относиться к другим людям. </w:t>
      </w:r>
      <w:r>
        <w:rPr>
          <w:lang w:val="ru_RU" w:bidi="ru_RU"/>
        </w:rPr>
        <w:t>Это касается и людей, наделённых властью, силой и почётом</w:t>
      </w:r>
      <w:r>
        <w:rPr>
          <w:lang w:val="ru_RU" w:bidi="ru_RU"/>
        </w:rPr>
        <w:t xml:space="preserve">. Речь идёт о любом виде лидерства. 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Иисус — Царь всего, что создал Бог. Он пришёл на землю, чтобы послужить людям и показать им Божью любовь. Иисус не использовал Свою силу и власть для того, чтобы заставить людей делать то, что Он хотел. И Он не требовал, чтобы люди относились к Нему как к кому-то более важному из всех. Напротив, Иисус был смирённым и проявлял заботу о каждом человеке. Иисус отдал Свою жизнь, чтобы показать людям, как сильно Бог любит их. </w:t>
      </w:r>
    </w:p>
    <w:p>
      <w:pPr/>
      <w:r>
        <w:rPr>
          <w:lang w:val="ru_RU" w:bidi="ru_RU"/>
        </w:rPr>
      </w:r>
      <w:r>
        <w:rPr>
          <w:lang w:val="ru_RU" w:bidi="ru_RU"/>
        </w:rPr>
        <w:t>Все верующие должны подражать Иисусу в Его любви к ближним и служении им. Святой Дух наделяет верующих различными дарами, которые они могут использовать для служения другим людям. Когда верующие служат людям, они таким образом служат Самому Иисусу.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Листра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Город, который находился в Галатии (</w:t>
      </w:r>
      <w:r>
        <w:rPr>
          <w:lang w:val="ru_RU" w:bidi="ru_RU"/>
        </w:rPr>
        <w:t>одной из римских провинций, расположенной в</w:t>
      </w:r>
      <w:r>
        <w:rPr>
          <w:lang w:val="ru_RU" w:bidi="ru_RU"/>
        </w:rPr>
        <w:t xml:space="preserve"> Малой Асии). Павел посещал Листру каждый раз, когда совершал свои миссионерские путешествия. Здесь он проповедовал об Иисусе. Сотрудник Павла Тимофей был родом из Листры. Считается, что </w:t>
      </w:r>
      <w:r>
        <w:rPr>
          <w:lang w:val="ru_RU" w:bidi="ru_RU"/>
        </w:rPr>
        <w:t>Послание к Галатам, написанное апостолом Павлом, было прочитано</w:t>
      </w:r>
      <w:r>
        <w:rPr>
          <w:lang w:val="ru_RU" w:bidi="ru_RU"/>
        </w:rPr>
        <w:t xml:space="preserve"> верующим города Листры.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Лия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Лия была старшей дочерью Лавана и первой женой Иакова. Её сестрой была Рахиль, а Зелфа </w:t>
      </w:r>
      <w:r>
        <w:rPr>
          <w:lang w:val="ru_RU" w:bidi="ru_RU"/>
        </w:rPr>
        <w:t xml:space="preserve">— служанкой. Лия стала матерью </w:t>
      </w:r>
      <w:r>
        <w:rPr>
          <w:lang w:val="ru_RU" w:bidi="ru_RU"/>
        </w:rPr>
        <w:t>Рувима, Симеона, Левия, Иуды, Иссахара, Завулона и Дины.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Лот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Лот был внуком Фарры и племянником Авраама. Он пошёл вместе с Авраамом и Саррой в землю Ханаан. Впоследствии Лот захотел поселиться в долине реки Иордан, где находился город Содом. Жена Лота погибла во время уничтожения Содома и Гоморры. Моавитяне и аммонитяне произошли от 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Лука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Автор Евангелия от Луки</w:t>
      </w:r>
      <w:r>
        <w:rPr>
          <w:lang w:val="ru_RU" w:bidi="ru_RU"/>
        </w:rPr>
        <w:t xml:space="preserve"> </w:t>
      </w:r>
      <w:r>
        <w:rPr>
          <w:lang w:val="ru_RU" w:bidi="ru_RU"/>
        </w:rPr>
        <w:t>и Книги Деяния. Лука был врачом, который путешествовал с Павлом и трудился вместе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Любовь к Богу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Бог создал людей, чтобы они получали Его любовь и отвечали Ему тем же. Божья любовь меняет людей и делает их способными любить. Любовь к Богу — это не только чувство, но также выбор, на основании которого люди совершают определённые поступки и принимают конкретные решения. Самым главным таким решением становится послушание Богу. Любовь к Богу заключается в соблюдении Его заповедей. Этому учит как ветхозаветный Закон Моисея, так и новозаветные заповеди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Люди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Бог создал всех людей по Своему образу и подобию. Он хотел, чтобы люди жили вечно в полном единстве с Ним. Он также желал, чтобы люди жили в мире друг с другом и со всем остальным Его творением. Но Адам и Ева совершили грех. С тех пор зло и смерть получили власть над людьми. Все люди совершают грех, и все они умирают.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