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Тайна Христова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Божий план спасения </w:t>
      </w:r>
      <w:r>
        <w:rPr>
          <w:lang w:val="ru_RU" w:bidi="ru_RU"/>
        </w:rPr>
        <w:t>для людей через Иисуса Христа. В Новом Завете под тайной понимается скрытая от людей Божья истина. Пророки Ветхого Завета говорили о том, что Бог однажды спасёт Свой народ. Однако евреи не знали точно, как и когда это произойдёт. Они также не знали, от кого или от чего они будут спасены и кто именно должен быть спасён. Апостол Павел объяснял эту тайну в своих посланиях. Он писал, что Божий план состоял в том, чтобы спасти всех людей, которые поверят в Иисуса, являющегося одновременно и Человеком, и Богом. Бог спасает людей от власти смерти, зла и греха через смерть Иисуса на кресте.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Творение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Всё, что существует, было создано Богом. Это относится к земле, морям, небу и всему тому, что их наполняет. Сюда же относится и всё, что находится в духовном мире. Всё, что создал Бог, было хорошо, но творение страдает из-за грехов людей. Бог освободит творение от последствий греха, и это станет новым творением. (</w:t>
      </w:r>
      <w:r>
        <w:rPr>
          <w:lang w:val="ru_RU" w:bidi="ru_RU"/>
        </w:rPr>
        <w:t>Новое творение</w:t>
      </w:r>
      <w:r>
        <w:rPr>
          <w:lang w:val="ru_RU" w:bidi="ru_RU"/>
        </w:rPr>
        <w:t>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Тело Христово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Выражение, которым описывают общину последователей Иисуса. Это люди в церкви, которые любят друг друга и служат друг другу. Тело Христово состоит из многих разных людей, которые объединены в одно целое. Вера в Иисуса и послушание Ему помогает им быть едиными. Используя свои различные духовные дары, люди продолжают дело Иисуса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Тимофей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Юноша из города Листры, который служил вместе с апостолом Павлом. Отец Тимофея был греком (язычником), а мать — еврейкой, поэтому многие люди считали Тимофея иудеем. Его бабушка Лоида и мать Евника были верующими. Павел доверял Тимофею и любил его как своего собственного сына. Тимофей служил во многих церквях, которые основал Павел. Он находился при Павле в то время, когда апостол писал церквям некоторые их своих посланий. В Новом Завете есть два послания, которые Павел написал лично Тимофею.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Тир и Сидон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Города, расположенные на побережье Средиземного моря. В настоящее время территория, на которой они находились, называется Ливаном. В древности в Тире и Сидоне жили финикийцы. Позже в разные периоды истории эти города находились под властью различных могущественных империй. Когда народ Израиля вторгся в ханаанские земли, он не смог подчинить себе Тир и Сидон. Город Тир был также мощной крепостью. Во время правления некоторых израильских царей между Тиром и Израилем был мир. Жители Тира и Сидона поклонялись ложным богам и были известны своим крайне нечестивым образом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Тит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Христианин, который трудился и путешествовал вместе с апостолом Павлом. Тит был верующим язычником из Греции, который не был обрезан. Он служил во многих церквях, основанных Павлом. Тит возглавлял собрание верующих на острове Крит. Он доставил в Иерусалим пожертвования от верующих Коринфа. Послание к Титу — это письмо, которое апостол Павел написал лично для Тита.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Три путника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Три Божьих посланника, принявшие человеческий облик и пришедшие к Аврааму. Они приняли ту еду, которую Авраам и Сарра им предложили. Посланники сказали Аврааму и Сарре, что через год у них родится сын, которого они назовут Исааком. Они открыли Аврааму Божий план об уничтожении Содома и Гоморры. Двое из этих посланников были ангелами, которые пошли в Содом и Гоморру, чтобы уничтожить эти города и спасти Лота. Третьим путником был Сам Бог. Бог является Духом, способным являться людям. Он может явиться человеку таким образом, чтобы он увидел Его и узнал.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Троица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Существует только один единственный истинный Бог. Он являет Себя в трёх Лицах. Троица состоит из Бога-Отца (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, </w:t>
      </w:r>
      <w:r>
        <w:rPr>
          <w:lang w:val="ru_RU" w:bidi="ru_RU"/>
        </w:rPr>
        <w:t>Отец</w:t>
      </w:r>
      <w:r>
        <w:rPr>
          <w:lang w:val="ru_RU" w:bidi="ru_RU"/>
        </w:rPr>
        <w:t>), Бога-Сына (</w:t>
      </w:r>
      <w:r>
        <w:rPr>
          <w:lang w:val="ru_RU" w:bidi="ru_RU"/>
        </w:rPr>
        <w:t>Иисус</w:t>
      </w:r>
      <w:r>
        <w:rPr>
          <w:lang w:val="ru_RU" w:bidi="ru_RU"/>
        </w:rPr>
        <w:t>,</w:t>
      </w:r>
      <w:r>
        <w:rPr>
          <w:lang w:val="ru_RU" w:bidi="ru_RU"/>
        </w:rPr>
        <w:t xml:space="preserve"> Божий Сын</w:t>
      </w:r>
      <w:r>
        <w:rPr>
          <w:lang w:val="ru_RU" w:bidi="ru_RU"/>
        </w:rPr>
        <w:t>) и Бога-Святого Духа (</w:t>
      </w:r>
      <w:r>
        <w:rPr>
          <w:lang w:val="ru_RU" w:bidi="ru_RU"/>
        </w:rPr>
        <w:t>Святой Дух</w:t>
      </w:r>
      <w:r>
        <w:rPr>
          <w:lang w:val="ru_RU" w:bidi="ru_RU"/>
        </w:rPr>
        <w:t>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Трубы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библейские времена трубы использовались для разных целей. Звук трубы мог звучать на богослужении, во время праздников или в ходе сражений. С его помощью евреи подавали сигнал об опасности или предупреждали народ о чём-либо. В период странствования народа Израиля по пустыне звук трубы давал знать всем 12 коленам о том, что нужно было двигаться дальше. В Новом Завете Иисус и апостол Павел предупреждали верующих о том, что им следует ждать трубного звука, который возвестит о том, что Господь соберёт Свой народ и воскресит его из мёртвых. В Книге Откровение Божьи ангелы трубили в трубы, чтобы возвестить всей земле о начале Божьих судов.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Труд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Бог создал первых людей, Он повелел им трудиться. Труд людей заключался в том, чтобы управлять всем сотворённым миром (</w:t>
      </w:r>
      <w:r>
        <w:rPr>
          <w:lang w:val="ru_RU" w:bidi="ru_RU"/>
        </w:rPr>
        <w:t>Правитель</w:t>
      </w:r>
      <w:r>
        <w:rPr>
          <w:lang w:val="ru_RU" w:bidi="ru_RU"/>
        </w:rPr>
        <w:t xml:space="preserve">). Такой труд был благословением для людей. Они должны были возделывать землю и заботиться обо всём, что Бог дал им. Бог хотел, чтобы люди следовали Его примеру как в труде, так и в отдыхе. Бог не желал, чтобы люди были ленивыми. </w:t>
      </w:r>
      <w:r>
        <w:rPr>
          <w:lang w:val="ru_RU" w:bidi="ru_RU"/>
        </w:rPr>
        <w:t>Люди должны делать все возможное, чтобы обеспечить себя, свои семьи и свои общины.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Тьма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Библии слово «тьма» имеет два значения. В первом случае подразумевается темнота при заходе солнца. Второе значение — это противление Богу. Такая тьма вызывает смятение и проблемы. Она хочет уничтожить то, что создал Бог. Часто в Библии о зле и злых духах говорится как о царстве тьмы. (</w:t>
      </w:r>
      <w:r>
        <w:rPr>
          <w:lang w:val="ru_RU" w:bidi="ru_RU"/>
        </w:rPr>
        <w:t>Злые духи</w:t>
      </w:r>
      <w:r>
        <w:rPr>
          <w:lang w:val="ru_RU" w:bidi="ru_RU"/>
        </w:rPr>
        <w:t>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