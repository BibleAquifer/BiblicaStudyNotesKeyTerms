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Resource: Biblica Bible Dictionary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b/>
          <w:lang w:val="vi_VN" w:bidi="vi_VN"/>
        </w:rPr>
        <w:t>Biblica Study Notes (Key Terms)</w:t>
      </w:r>
      <w:r>
        <w:rPr>
          <w:lang w:val="vi_VN" w:bidi="vi_VN"/>
        </w:rPr>
        <w:t xml:space="preserve"> © 2023 Biblica Inc. Released under CC BY-SA 4.0 license. </w:t>
      </w:r>
      <w:r>
        <w:rPr>
          <w:lang w:val="vi_VN" w:bidi="vi_VN"/>
        </w:rPr>
        <w:t>Biblica Study Notes</w:t>
      </w:r>
      <w:r>
        <w:rPr>
          <w:lang w:val="vi_VN" w:bidi="vi_V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vi_VN" w:bidi="vi_VN"/>
        </w:rPr>
      </w:r>
    </w:p>
    <w:p>
      <w:pPr>
        <w:pStyle w:val="Heading1"/>
      </w:pPr>
      <w:r>
        <w:rPr>
          <w:lang w:val="vi_VN" w:bidi="vi_VN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O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lang w:val="vi_VN" w:bidi="vi_VN"/>
        </w:rPr>
        <w:t xml:space="preserve"> </w:t>
      </w:r>
      <w:r>
        <w:rPr>
          <w:lang w:val="vi_VN" w:bidi="vi_VN"/>
        </w:rPr>
      </w:r>
      <w:r>
        <w:rPr>
          <w:lang w:val="vi_VN" w:bidi="vi_V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Ô-nê-sim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lang w:val="vi_VN" w:bidi="vi_VN"/>
        </w:rPr>
        <w:t>Một nô lệ ở Cô-lô-se đã bỏ trốn khỏi chủ mình là Phi-lê-môn. Trong tiếng Hy Lạp, Ô-nê-sim có nghĩa là hữu ích. Ông đã gặp sứ đồ Phao-lô và bắt đầu đi theo Chúa Giê-xu. Ô-nê-sim trở thành bạn thân của Phao-lô và cùng làm việc với ông. Phao-lô đã gửi ông trở về sống với Phi-lê-môn. Ô-nê-sim đã giúp mang thư của Phao-lô đến cho người Cô-lô-se và cho Phi-lê-môn.</w:t>
      </w:r>
      <w:r>
        <w:rPr>
          <w:lang w:val="vi_VN" w:bidi="vi_VN"/>
        </w:rPr>
      </w:r>
      <w:r>
        <w:rPr>
          <w:lang w:val="vi_VN" w:bidi="vi_VN"/>
        </w:rPr>
      </w:r>
    </w:p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Ô-sê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lang w:val="vi_VN" w:bidi="vi_VN"/>
        </w:rPr>
        <w:t>Một vị tiên tri ở vương quốc phía bắc Y-sơ-ra-ên. Ông nói tiên tri trong thời vua Giê-rô-bô-am thứ nhì. Ông nói tiên tri cho đến khi vương quốc phía bắc bị tiêu diệt bởi dân A-si-ri. Các lời tiên tri của ông được ghi chép trong sách Ô-sê.</w:t>
      </w:r>
      <w:r>
        <w:rPr>
          <w:lang w:val="vi_VN" w:bidi="vi_VN"/>
        </w:rPr>
      </w:r>
      <w:r>
        <w:rPr>
          <w:lang w:val="vi_VN" w:bidi="vi_VN"/>
        </w:rPr>
      </w:r>
    </w:p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Ốt-ni-ên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lang w:val="vi_VN" w:bidi="vi_VN"/>
        </w:rPr>
        <w:t>Một người thân của Ca-lép và là một trong 12 quan xét của Y-sơ-ra-ên. Vợ ông là Ạc-sa, con gái của Ca-lép. Ông đã giành chiến thắng cho Y-sơ-ra-ên trước vua của A-ram là Na-ha-ra-im (cũng gọi là Cu-san-Ri-sa-tha-im).</w:t>
      </w:r>
      <w:r>
        <w:rPr>
          <w:lang w:val="vi_VN" w:bidi="vi_VN"/>
        </w:rPr>
      </w:r>
      <w:r>
        <w:rPr>
          <w:lang w:val="vi_VN" w:bidi="vi_V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_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