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(Key Terms)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Zabulón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El sexto hijo de Jacob y Lea. En el idioma hebreo, el nombre Zabulón probablemente significa honor. Su linaje se convirtió en una tribu de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Zacarías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Un sacerdote y profeta en Judá cuando estaba en control el gobierno persa. Era hijo de Berequías y era de la tribu de Leví. Animó a Josué y Zorobabel a reconstruir el templo. Sus visiones y profecías están registradas en el libro de Zacarías. Este era un Zacarías diferente del padre de Juan el Bautista.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Zacarías - 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El padre de Juan el Bautista. Elizabeth era su esposa. Era un sacerdote de la tribu de Leví y de la familia de Aarón. Zacarías pronunció una hermosa profecía cuando nació Juan el Bautista.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Zilpa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Una sirvienta de Lea. Lea se la dio a Jacob como concubina (</w:t>
      </w:r>
      <w:r>
        <w:rPr>
          <w:lang w:val="es_ES" w:bidi="es_ES"/>
        </w:rPr>
        <w:t>concubinas</w:t>
      </w:r>
      <w:r>
        <w:rPr>
          <w:lang w:val="es_ES" w:bidi="es_ES"/>
        </w:rPr>
        <w:t>). Las líneas familiares de sus hijos con Jacob, Gad y Aser se convirtieron en tribus de Israel.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