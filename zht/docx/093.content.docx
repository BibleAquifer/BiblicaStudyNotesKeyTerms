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聖經中用來表示完整事物的數字，事物已經完成並且是完美的。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七個一組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在約翰的異象中，他看見神的審判以七個一組的形式發生。有七印、七號和七碗。每一組結束時都有閃電、雷聲和地震。在聖經中，七這個數字用於完全的事物。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七十年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種描述南國因聖約的咒詛而被擄時間的方式。它標記著被擄要持續很長的時間。它也標記著被擄不會永遠持續。七十年可以描述幾個重要的時期。在公元前605年尼布甲尼撒成為巴比倫王。大約七十年後，波斯政權控制了巴比倫政權。在公元前605年，耶路撒冷的人被迫住在巴比倫。大約七十年後，一群猶太人從巴比倫返回猶大。在公元前586年，巴比倫軍隊摧毀了耶路撒冷的聖殿。大約七十年後，猶太人在耶路撒冷重建了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妻子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時代和地區，許多男人有不止一個妻子，聖經中的許多故事顯示了這給家庭帶來的問題。這在雅各的家庭中引起了問題，也給像所羅門這樣的領袖和國王帶來了問題。隨著時間的推移，以色列人逐漸明白一個男人應該只有一個妻子。這是新約中耶穌跟隨者的做法。（</w:t>
      </w:r>
      <w:r>
        <w:rPr>
          <w:lang w:val="zh_TW" w:bidi="zh_TW"/>
        </w:rPr>
        <w:t>婚姻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