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麥基洗德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他是撒冷王，也是神的祭司。撒冷是亞伯拉罕時代耶路撒冷的名字。亞伯拉罕在救了羅得之後，麥基洗德祝福亞伯拉罕。亞伯拉罕尊敬他，將戰利品的十分之一獻給他。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