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提阿非羅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加為提阿非羅寫了福音書和使徒行傳。提阿非羅這個名字的意思是愛神的人。路加所寫的可以幫助任何愛神的人。路加可能使用提阿非羅這個名字來指另一位基督徒，這樣做可能是為了保護這個人的名字不被公開。路加稱提阿非羅為大人，可能表示提阿非羅是羅馬政府的一位官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提多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與保羅一起工作和旅行的男子。他是一位未受割禮的希臘外邦信徒，他在保羅建立的許多教會中服事。他是克里特島教會的重要領袖。他還幫助將哥林多信徒給耶路撒冷的奉獻帶去。新約聖經中名為提多的書信是保羅寫給他的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路司得的年輕人，與保羅一起工作。他的父親是一位希臘外邦人，因為他的母親是猶太人，提摩太被視為是猶太人。他的祖母羅以和他的母親友尼基是信徒。保羅信任提摩太，並像愛兒子一樣愛他。提摩太在保羅幫助建立的許多教會中服事。當使徒保羅寫許多信時，他與保羅同在。新約包括保羅寫給提摩太的兩封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