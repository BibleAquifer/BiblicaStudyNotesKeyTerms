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bo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波斯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個位於現今伊朗地區的王國。是一個強大的政府，統治了許多其他國家和民族。許多波斯人源自稱為米底人的民族。書珊是其中一個首都。居魯士、大流士、薛西和亞達薛西是波斯的國王。希臘政權在公元前333年控制了波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伯大尼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馬利亞、馬大和拉撒路居住的城鎮。它位於耶路撒冷以東不遠處，靠近橄欖山。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伯利恆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大衛的家鄉和耶穌的出生地。它位於耶路撒冷以南不遠處。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伯特利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當雅各逃離以掃時，神向他顯現的地方。這地方也被稱為路斯。在希伯來文中，伯特利的意思是神的家。亞伯拉罕和雅各在那裡築壇敬拜神。它成為以色列的一個重要城市。它位於耶路撒冷以北，在南北王國的邊界。耶羅波安在那裡建了一個殿來敬拜假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博士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來自耶路撒冷東方的重要人物，他們研究天空中的星星。耶穌出生後，他們敬拜耶穌為世界的王。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