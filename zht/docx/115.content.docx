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素祭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人們選擇的作為祭物或奉獻的餅和麵。它們與油、香、鹽，有時還有酒一起獻上。祭司吃一部分的素祭。其餘的被燒掉。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