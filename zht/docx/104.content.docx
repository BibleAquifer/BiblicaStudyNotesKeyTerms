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掃羅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的第一位國王。他是基士的兒子，來自便雅憫支派。他非常高大、英俊。作為國王後，他停止了信靠和順服上帝。因此，他的家族沒有繼續在以色列作王。掃羅被恐懼和嫉妒所控制，很想殺死大衛。他在與非利士人的戰鬥中死亡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