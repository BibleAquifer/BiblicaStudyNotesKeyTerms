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含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挪亞最小的兒子。他和他的妻子因為在方舟裡而從洪水中得救。洪水過後，挪亞喝醉時，他沒有尊重他的父親。因此，挪亞對含的部分後裔說了咒詛而不是祝福。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