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羅馬亞細亞領土中的一個重要城市。那裡有一座獻給大女神亞底米的神廟。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撒都該人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耶路撒冷擁有最大權威的一群猶太宗教領袖。這是在新約時期。他們負責聖殿並與羅馬統治者密切合作。他們不相信天使，也不相信神會使人從死裡復活。他們不相信耶穌是神應許要派來的彌賽亞。大多數撒都該人反對耶穌及其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當波斯政權統治時，他是猶大的祭司和先知。他是比利家的兒子，來自利未支派。他鼓勵約書亞和所羅巴伯重建聖殿。他的異象和預言記錄在撒迦利亞書中。這位撒迦利亞不是施洗約翰的父親。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 - 新約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施洗約翰的父親，他的妻子是</w:t>
      </w:r>
      <w:r>
        <w:rPr>
          <w:lang w:val="zh_TW" w:bidi="zh_TW"/>
        </w:rPr>
        <w:t>伊</w:t>
      </w:r>
      <w:r>
        <w:rPr>
          <w:lang w:val="zh_TW" w:bidi="zh_TW"/>
        </w:rPr>
        <w:t>利莎白。他是來自利未支派和亞倫家族的祭司。約翰出生時，撒迦利亞說了一個美麗的預言。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美索不達米亞的女子，是亞伯拉罕的妻子。她是他拉的女兒，但與亞伯拉罕不同母親。神在創世記第17章中將撒萊的名字改為撒拉。在希伯來文中，撒萊和撒拉都意味著公主或貴婦。多年來她無法生育。神應許她會有一個兒子。當她年紀非常大時，她生下了以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撒馬利亞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以色列的首都。暗利使撒馬利亞成為北國的中心。亞哈使其成為北國崇拜活動的中心。亞述人在公元前722年統治了這座城市及其周圍地區，他們帶來了其他民族居住在那裡。這些民族與留在撒馬利亞的以色列人混合，他們的孩子被稱為撒馬利亞人。在羅馬時代，撒馬利亞是以色列的一個地區，位於北部的加利利和南部的猶太之間。在耶穌的時代，撒馬利亞人聲稱自己是亞伯拉罕家族的後裔。猶太人和撒馬利亞人通常彼此視為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以色列人，作為先知、祭司和士師服事神的百姓。在希伯來文中，撒母耳這個名字的意思是「被神聽見」，也意味「從神借來」。撒母耳一生都忠於神，他是以利加拿和哈拿的兒子。他是利未支派，可拉家族的後裔，他的兒子是約珥和亞比亞。撒母耳在示羅的會幕中被養育為拿細耳人，他從年輕時開始作為先知服事以色列人。以利死後，他成為祭司。當他作為士師時，神使以色列人從非利士人手中獲得自由。撒母耳先後膏立掃羅和大衛為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