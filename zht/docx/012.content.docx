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參孫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以色列的十二位士師之一，來自但支派，父親是瑪挪亞。主的使者向他的母親顯現，宣告參孫的誕生，他一生要作拿細耳人。神使用參孫解救以色列人免受非利士人的欺壓。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