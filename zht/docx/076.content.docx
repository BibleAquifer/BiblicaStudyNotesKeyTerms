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門徒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跟隨老師或領袖的人。門徒做老師所做的事，並像他們一樣生活。當耶穌在以色列進行事工時，祂揀選了一些門徒作為祂最親密的跟從者。他們有十二個，就像以色列有十二支派一樣。這十二個門徒也被稱為使徒。（</w:t>
      </w:r>
      <w:r>
        <w:rPr>
          <w:lang w:val="zh_TW" w:bidi="zh_TW"/>
        </w:rPr>
        <w:t>十二支派，</w:t>
      </w:r>
      <w:r>
        <w:rPr>
          <w:lang w:val="zh_TW" w:bidi="zh_TW"/>
        </w:rPr>
        <w:t>使徒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