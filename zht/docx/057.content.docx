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教導他們的孩子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的孩子們被鼓勵詢問關於神和敬拜禮儀的問題。父母應向孩子們解釋為什麼他們以這些方式敬拜神，這樣孩子們就會了解神是誰。他們會了解神在世界上所做的偉大事工。這很重要，因為神曾應許永遠做他們的神。神希望雅各家的每個人都認識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教會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跟從耶穌之人的群體。教會始於耶路撒冷的門徒，他們是亞伯拉罕的後裔。教會已經擴展到包括來自任何家族、地方和國家的人。他們因著信耶穌並相信祂是彌賽亞而成為一體。當教會忠實地跟隨耶穌時，神的國度在地上就得以擴展。教會也被稱為基督的身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教會長老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擔任教會領袖的跟從耶穌的人。他們忠實地教導有關耶穌的信息，並確保其他人也如此。他們為人們禱告，並幫助教會做出重要決定。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