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壇（祭壇）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人們建造用來榮耀神的東西。他們通過在壇上獻祭來敬拜。人們經常建造壇來紀念神說話或行事的特別方式。這些壇幫助他們記住神所說的或所做的事情。壇也顯明人們專心敬拜和順服神。關於在聖幕和聖殿中建造壇，神給出了詳細的指示。人們也建造一些壇來敬拜假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