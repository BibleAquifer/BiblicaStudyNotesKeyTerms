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Bible Dictionary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 (Key Terms)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Mutual.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qin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親愛的婦人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耶穌對女人說話時的一種尊重方式。祂稱呼一些祂醫治的婦女為親愛的婦人。有時祂稱呼祂的母親馬利亞為親愛的婦人。這顯示了祂的恩慈和關懷。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