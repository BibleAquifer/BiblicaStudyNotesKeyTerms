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簡短而富智慧的話。箴言通常是在個人或群體研究在世界上的生活時所產生的。隨著他們的研究，他們學到了教訓並注意到規律。這些規律是關於世界上生活如何運作的。個人或社群將這些教訓和模式用簡短的詩句表達出來。箴言在家庭和社群中傳承了數百年。箴言並不是保證生活總是按照它所描述的模式運作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