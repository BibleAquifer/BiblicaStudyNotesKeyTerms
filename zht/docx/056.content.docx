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降災的使者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一位順服神而摧毀某物的天使。其摧毀的行為帶來神對邪惡的審判。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