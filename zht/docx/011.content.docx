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不敬虔的人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按神所希望人類生活的方式而活的人。他們不愛神、不敬拜神和不順服神。他們敬拜假神，試圖為自己爭取最好的利益，而不服事他人。他們試圖讓他人停止忠於神和神的方式。神希望不敬虔的人遠離罪惡，與祂和好。神將使不敬虔的人從死裡復活，並且審判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