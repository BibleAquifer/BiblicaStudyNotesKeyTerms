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地獄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對於那些拒絕成為神國成員的人來說，這是一個完全毀滅的地方。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地中海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連接非洲、亞洲和歐洲的廣大水域。這是神應許賜給以色列人的土地的西部邊界。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底波拉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以色列的十二位士師之一。她是以法蓮山地的一位先知。她透過解決困難的問題來服事以色列人。她任命巴拉為攻擊西西拉軍隊的領袖。她所創作關於他們勝利之歌記錄在士師記第5章。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底拿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雅各和利亞的女兒。她的兄弟利未和西緬殺了強姦她的示劍。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第二次死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這是一種神對那些拒絕跟隨祂的人進行最終審判的描述。他們被毀滅，永遠與神分離。約翰將第二次死亡發生的地方描述為火湖，也被稱為燃燒硫磺的湖。那些被扔進去的人將無法在神地上的國度中有任何份。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