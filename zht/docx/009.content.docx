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別迦摩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羅馬亞細亞領土中靠近愛琴海的一個重要城市。這裡是崇拜羅馬統治者凱撒和羅馬假神的中心。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別是巴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迦南南部的一座城市。它成為以色列地最南端的城市。亞伯拉罕在那裡挖了一口井。神曾在別是巴或其附近的沙漠中對夏甲、以撒、雅各和以利亞說話。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