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說方言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人們用一種他們之前不懂的語言大聲說話時，這種能力是聖靈賜給一些信徒的恩賜。聽他們說話的人可能懂，也可能不懂這種語言。除非有人能解釋這個信息，否則擁有這種恩賜的信徒應該只與神說話。這樣做將幫助他們透過禱告更加與神親近。（</w:t>
      </w:r>
      <w:r>
        <w:rPr>
          <w:lang w:val="zh_TW" w:bidi="zh_TW"/>
        </w:rPr>
        <w:t>翻方言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