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yin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印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印有幾種不同的意思。第一個意思是封閉或關閉某物。第二個意思是使協議或約定生效。第三個意思是一塊具黏性的蠟，人們會將蠟放在重要的卷軸或文件上封閉它們，只有有許可的人才能拆開印並打開文件。最後一個意思是一個官方或皇家標記，顯示某人的身份。壓在文件或其他物品上的印會留下其標記，表明該人同意某事或該物品屬於他們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