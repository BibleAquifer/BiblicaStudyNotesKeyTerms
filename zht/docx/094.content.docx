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qie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妾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在舊約時代和地區，許多男人有不止一個妻子。男人的主要妻子在家庭的女性中擁有最大的權力。被稱為妾的妻子權利較小。通常，女性奴僕或使女被迫成為妾。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