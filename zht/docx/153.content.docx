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執事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跟從耶穌的人，在教會中擔任領袖。執事努力幫助滿足教會中信徒的需求。第一批執事的工作記載在徒6:1–7。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至聖所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存放約櫃的房間（</w:t>
      </w:r>
      <w:r>
        <w:rPr>
          <w:lang w:val="zh_TW" w:bidi="zh_TW"/>
        </w:rPr>
        <w:t>約櫃</w:t>
      </w:r>
      <w:r>
        <w:rPr>
          <w:lang w:val="zh_TW" w:bidi="zh_TW"/>
        </w:rPr>
        <w:t>）。這個房間最初在會幕裡，後來在聖殿裡。神在那裡與以色列人同在。一道厚厚的幔子將它與會幕或聖殿的其餘部分隔開。幔子象徵著人類與神的分離。如果人們走到幔子後面，他們會死。只有大祭司才能進入至聖所。他每年這樣做一次。當耶穌死時，至聖所的幔子裂開了。這象徵著耶穌的死使人們再次接近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智慧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技巧、能力、知識和對某事的理解。來自神的智慧包括良好的判斷力和辨別是非的能力，也包含知道什麼是正確和公平的並付諸行動，涵蓋在需要時採取必要的行動。基於對神的敬畏，智慧是愚蠢的反面。來自神的智慧是神賜給祂子民的屬靈祝福。箴言描述了智慧是神創造世界的一部分。哥林多前書一章30節描述耶穌是神的智慧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