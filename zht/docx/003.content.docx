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安得烈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來自伯賽大的漁夫，住在迦百農。他是施洗約翰的門徒。他成為耶穌的十二門徒之一。彼得是他的兄弟。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安息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安息」這個詞有許多含義。第一個含義在創世記第二章中提到，當神完成創造世界的工作後，祂安息了。神與祂所創造的萬物之間有和平，所有存在的事物都擁有神希望他們擁有的生活所需。另一個含義在十誡中提到，這是安息日的安息。在一週的第七天，以色列人應該安息而不是工作。另一個含義在詩篇九十五篇中提到，這是以色列人從為奴中解放後的安息，神將他們帶到神應許給他們的土地。完整的含義在希伯來書第三和第四章中提到。耶穌給那些相信祂的人帶來真正的安息。當他們開始跟隨耶穌時，他們開始享受耶穌的安息。當耶穌完全作王時，他們將完全享受這安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安息日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人和猶太人一週裡的第七天，這是他們休息和不工作的聖日。這也包含他們的牲畜、僕人和與他們同住的外人。這一天是為了紀念神在創造世界後的休息，也紀念了神在將以色列人從埃及為奴中解救出來後所應許的安息。安息日是神與以色列人在西奈山立約的記號。這一天提醒人們神是良善的，並提供神子民所需的一切。後來，猶太宗教領袖制定了許多關於安息日能做什麼的規則。這些規則並不總是幫助人們敬畏神。耶穌教導人們如何在安息日敬畏神。儘管宗教領袖們反對祂，祂仍在安息日行神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按手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多次通過按手在人們身上來醫治和祝福，信徒們也跟隨耶穌的榜樣。按手在人們身上成為了一種常見的做法，出於特定的原因，包括為新信徒禱告以接受聖靈，為信徒禱告以接受聖靈的恩賜，也醫治人們並將他們分別出來作為領袖。按手在某人身上是一種表達神對他們的愛和關懷的方式。按手在某人身上並不會發生任何魔法，所有的祝福都透過信徒的工作是從聖靈而來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