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小亞細亞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羅馬統治下的一個地區。它位於現在的土耳其的西部地區。它不是現在包括中國、印度和俄羅斯等國家的亞洲大陸。保羅在小亞細亞各地旅行。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