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羅馬馬其頓領土的一個希臘城市，位於現在的希臘北部地區。保羅在他的第二次旅程中去了那裡。他寫給帖撒羅尼迦人的信是寫給那裡的教會。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