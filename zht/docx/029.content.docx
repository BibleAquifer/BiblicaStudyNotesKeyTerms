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方舟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神指示挪亞建造的大船。在洪水期間，神保護了方舟中的人和動物的安全。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