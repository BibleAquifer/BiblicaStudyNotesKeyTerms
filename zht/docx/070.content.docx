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一位來自摩押的女子，是拿俄米的媳婦。當她的丈夫去世後，她離開摩押，與拿俄米一起去了以色列。她嫁給了一位名叫波阿斯的以色列人，成為大衛的曾祖母。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路加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路加福音和使徒行傳的作者。他是一位與保羅同行並與他一起工作的醫生。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路司得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座位於小亞細亞加拉太羅馬領土的一個城市。保羅在他的三次旅程中造訪了這個城市，分享關於耶穌的福音。保羅與他一起工作的朋友提摩太來自路司得。據推測，保羅寫給加拉太人的信可能在那裡的教會中被朗讀過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