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qiong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窮乏人（貧窮人）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窮乏人是那些沒有土地耕種的人。沒有土地，他們無法種植食物或飼養牲畜。外來者和寡婦是窮乏人。那些父親去世的孩子也是窮乏人。如果有人有土地但務農不成功，他們也是窮乏人。在新約中，任何貧窮或需要幫助的人都被認為是窮乏人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