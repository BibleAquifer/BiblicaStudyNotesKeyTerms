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薛西（亞哈隨魯）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從公元前486年到465年統治波斯王國的君主。在希伯來文中，他被稱為亞哈隨魯（Ahasuerus）。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血」這個詞有兩種含義。第一種含義是人和動物體內的紅色液體。第二種含義是生命的象徵。生命是神的禮物。血被認為很重要，因為它顯示出動物或人是活著的。人們知道失血會導致死亡。因此，任何與失血有關的事情都被認為是不潔的。因為血很重要，所以它被用來使事物成為神聖和潔淨。將祭物的血灑在某人或某物上是一個記號。它顯示出這個人或物已經從死亡和罪惡中被潔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