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Biblica Bible Dictionary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Biblica Study Notes (Key Terms)</w:t>
      </w:r>
      <w:r>
        <w:rPr>
          <w:lang w:val="zh_TW" w:bidi="zh_TW"/>
        </w:rPr>
        <w:t xml:space="preserve"> © 2023 Biblica Inc. Released under CC BY-SA 4.0 license. </w:t>
      </w:r>
      <w:r>
        <w:rPr>
          <w:lang w:val="zh_TW" w:bidi="zh_TW"/>
        </w:rPr>
        <w:t>Biblica Study Notes</w:t>
      </w:r>
      <w:r>
        <w:rPr>
          <w:lang w:val="zh_TW" w:bidi="zh_TW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(简体中文)from Biblica Study Notes © 2023 Biblica Inc. Released under CC BY-SA 4.0 license by Mission Mutual.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Biblica Bible Dictionary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hai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海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聖經中的許多故事將海描述為令人畏懼的，是需要神拯救他們的地方。這包括以色列人過紅海、約拿被扔進海裡、耶穌平靜海上的風暴，和約翰在啟示錄中看到從海中出來的獸的異象。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