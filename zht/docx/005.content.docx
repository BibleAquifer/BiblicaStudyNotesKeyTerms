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bao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保羅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位來自大數的便雅憫支派猶太信徒。他在希伯來文中被稱為掃羅，在希臘文中被稱為保羅，是羅馬公民。他自己織搭帳篷賺錢。多年來，他是一個虔誠的法利賽人，他曾試圖阻止教會的增長。耶穌向他顯現後，他開始傳講有關耶穌的好消息。保羅是一位使徒，新約有許多他寫的書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保羅的旅程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在羅馬政府統治的土地上進行了幾次長途旅行。他每到一處，先向猶太人傳講有關耶穌的好消息，然後他再向外邦人傳講。他幫助在信耶穌的人中建立教會。他第一次旅行與巴拿巴同行，第二次旅行與西拉同行，第三次旅行與幾位助手同行，第四次旅行作為囚犯前往羅馬。每次旅行都持續一年以上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保羅的信件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保羅寫信給許多信徒和教會，信中有十三封放在新約中。包括羅馬書、哥林多前書、哥林多後書、加拉太書、以弗所書、腓立比書、歌羅西書、帖撒羅尼迦前書、帖撒羅尼迦後書、提摩太前書、提摩太後書、提多書和腓利門書。保羅以口說出他在信中想說的話，請一個助手把這些話寫下來，然後保羅再用自己的筆跡添加最後的信息，這幫助人們確信這些信真的是他寫的。保羅的助手把信從保羅那裡帶到教會或其他人那裡，在教會大聲朗讀信件，然後與該地區的其他教會分享。保羅在監獄裡也寫了一些信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