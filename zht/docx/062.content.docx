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可拉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出生在埃及的希伯來奴隸男子。他來自利未支派，但不是亞倫家族的後裔。在曠野中，他帶領許多人反對摩西和亞倫。神毀滅了他和那些跟隨他的人。後來，他家族中的一些人忠實地侍奉神。這包括先知撒母耳和被稱為可拉子孫的人。他們帶領以色列用詩篇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克里特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地中海中靠近希臘的一個大島。保羅在一次旅行中來到克里特。在那裡，他幫助建立了幾個教會。提多留在那裡領導教會。克里特的一些信徒是猶太人，但大多數是外邦人。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