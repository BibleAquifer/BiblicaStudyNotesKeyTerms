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老底嘉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位於羅馬領土小亞細亞的一個城市，現今為土耳其，靠近歌羅西。以巴弗在那裡分享了關於耶穌的信息，並幫助建立了一個教會。保羅寫了一封信給老底嘉教會。老底嘉的教會是啟示錄中提到的七個教會之一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