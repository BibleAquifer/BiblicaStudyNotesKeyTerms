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敘利亞的安提阿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一個重要希臘城市，位於敘利亞的羅馬領土。來自世界各地的旅行者都會經過安提阿。它位於現在的土耳其，並且靠近現在的敘利亞。那裡的教會支持保羅的旅行佈道，傳播關於耶穌的信息。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