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wan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完全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在希臘文中，</w:t>
      </w:r>
      <w:r>
        <w:rPr>
          <w:lang w:val="zh_TW" w:bidi="zh_TW"/>
        </w:rPr>
        <w:t>完全</w:t>
      </w:r>
      <w:r>
        <w:rPr>
          <w:lang w:val="zh_TW" w:bidi="zh_TW"/>
        </w:rPr>
        <w:t>這個詞的意思是完整（complete）或完成（finished）。這意味著沒有缺少任何東西，並且已經達到完全的成長。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頑梗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描述那些拒絕聽從或服從神的人。聖經中有一些例子，說明人們選擇頑梗，還提到神使人心剛硬，這在出埃及記中發生在法老身上。當迦南人攻擊約書亞的軍隊時也發生過，這並不意味著神使某些人不相信祂。法老和迦南人的軍隊已經表現出他們拒絕相信神。他們決心阻止神想要完成的事情，但神確保祂想要完成的事情得以完成。神利用他們的頑梗來實現祂的目的和計劃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