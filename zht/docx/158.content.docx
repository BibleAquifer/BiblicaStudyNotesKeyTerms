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族譜（家譜）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家族成員名單。在聖經的時代和地點，這些名單非常重要。它們也被稱為家譜（genealogies）。它們含括家族中的某些人，但並不是所有人。它們通常只包含男性。兒子這個詞用來指兒子、孫子或曾孫。這些名單有時包括某些人的額外信息或故事。年長者將名字和故事告訴家族中的年輕人。這樣每個人都了解族譜。許多族譜記錄在聖經中。它們顯示了一個以色列人或猶太人來自哪個支派。它們顯示某人是否可以成為祭司或來自君王家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族長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一個團體中擁有最大權威的男性領袖，通常是家族中最年長的男性。在以色列人民中，重要的領袖和國王被稱為族長，他們被認為是以色列民族的創始人。包括亞伯拉罕、以撒、雅各和他的兒子們、摩西和大衛王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