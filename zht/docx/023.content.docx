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duo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多馬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耶穌的十二個門徒之一。他也被稱為低土馬，意思是雙胞胎。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