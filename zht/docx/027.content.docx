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fa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法老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在埃及擁有最大權力的統治者的稱號。聖經中提到過許多不同的法老。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法利賽人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在新約時代的一群猶太宗教領袖。他們敦促猶太人努力遵守所有舊約律法。他們不相信耶穌是神應許要派來的彌賽亞。大多數法利賽人反對耶穌及其教導。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