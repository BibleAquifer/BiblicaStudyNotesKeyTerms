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liu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六百六十六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出現在約翰異象中從海中上來的獸的數字。數字六百六十六沒有任何魔力或邪惡之處。數字六百六十六是一個記號。它代表一個尋求完全和絕對權柄的人或政府。他們聲稱自己和神一樣強大。他們還聲稱自己值得像神一樣被崇拜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