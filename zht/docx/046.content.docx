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摩西的內兄。他的父親是流珥，也叫葉忒羅。何巴是摩西妻子西坡拉的兄弟。他是基尼人群體的一部分。他與以色列人一起從西奈山前往迦南。他在曠野中成為他們的嚮導。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北國以色列的一位先知。他在耶羅波安二世作王的時期發預言。他作先知直到北國被亞述毀滅。他的預言記錄在何西阿書中。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