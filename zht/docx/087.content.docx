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拈鬮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一個幫助人們決定某事的過程。在住在以色列人周圍的民族中，這是個非常普遍的方法。神允許祂的子民使用這種做法。並不清楚人們在拈鬮時具體做了什麼。以色列人相信神藉著拈鬮引導他們做出智慧的選擇。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