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香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燃燒後產生香味的物品。歷史上許多民族在他們的敬拜活動中使用香。神指示以色列的祭司如何焚燒香。他們用淺杯在祭壇上焚燒香。這是獻給神的供物。香的氣味甜美，這提醒神的子民神賜給他們美好的事物。香的煙霧也是向神禱告的象徵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