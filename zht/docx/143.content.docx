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耶布斯人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住在迦南的一個民族。他們是含的兒子迦南的後裔。神告訴以色列人將他們趕出這地，作為對他們的審判。在大衛取得耶路撒冷之前，他們住在耶路撒冷。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耶弗他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基列的以色列十二士師之一。據說他來自瑪拿西支派。他是基列和一名妓女的兒子。在他贏得一場重要勝利後，他獻上自己的女兒为祭。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耶何耶大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她利雅作王時，他是一位重要的祭司，後來約阿施作王時也是如此。他的妻子是約示巴。耶何耶大是撒迦利亞的父親，也是約阿施的叔叔。他教導約阿施忠於西奈山之約。耶何耶大帶領耶路撒冷的百姓停止隨從亞她利雅，並將她處死。然後，他帶領他們立約阿施為王，並遵守神的約。耶何耶大死後，百姓尊敬他，將他與猶大的列王同葬。後來，約阿施將耶何耶大的兒子撒迦利亞處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耶和華的使者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在舊約中，使者總是與耶和華的名字一起描述。這個靈體有時帶來出於神的信息。其他時候，舊約描述的使者就是神自己。在耶穌誕生以前，這使者是神自己在地上顯現的一種方式。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約旦河以西、耶路撒冷以東的一座城市。它也被稱為棕櫚城。它擁有肥沃的土壤和充足的水源。當以色列人繞城行進時，神摧毀了這座城市。多年後，它成為以色列的一個重要城市。撒該來自耶利哥。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耶利米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南國猶大的一位先知。他是希勒家的兒子。他是亞拿突城的一位祭司。他從約西亞時期開始預言，直到巴比倫軍隊摧毀耶路撒冷之後。他的預言記錄在耶利米書中。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耶路撒冷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大衛和所羅門作王時，以色列人的首都是耶路撒冷。後來它成為猶大和猶太的首都。它曾經是耶布斯人的城，在便雅憫支派的領土內。大衛攻取了它，並使其成為以色列政府和敬拜活動的中心。聖殿建在耶路撒冷的一個山頂上，稱為摩利亞山或錫安山。錫安成為代表整個耶路撒冷的一種表達。耶路撒冷也被稱為大衛的城。巴比倫人在公元前586年摧毀了耶路撒冷。猶太人後來重建了它，耶路撒冷仍然是猶太政府和敬拜神的中心。今天它是以色列國的首都。耶路撒冷位於地中海和約旦河之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耶羅波安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八和洗魯阿的兒子，他是所羅門政府中的一名官員。他來自以法蓮支派。他是北國以色列的第一任君王。神應許如果耶羅波安忠心事奉他，就會使他的統治穩固。但耶羅波安阻擋以色列人按照神告訴他們的方式敬拜神。耶羅波安任命不是利未人的人做祭司。他帶領人民拜金牛犢的雕像。這些行為被稱為耶羅波安的罪。因為這些罪，耶羅波安的家族被毀滅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耶穌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成為人的神子。祂是世界的救主。耶穌是神，就像父是神，聖靈是神一樣。他們是獨一真神的三個位格。在希伯來文中，耶穌的意思是主拯救。耶穌大約在公元前4年到公元後30年之間生活在世上。祂生活在羅馬政府控制下的以色列地。當耶穌活在地上時，祂的母親是馬利亞。她懷了耶穌，雖然她沒有與任何人發生性關係。聖靈使這事情發生。約瑟是耶穌年幼時撫養祂的養父。耶穌來自亞伯拉罕、猶大和大衛的家族。耶穌在拿撒勒與其他弟妹一起長大。祂被釘死在十字架上。然後神使祂從死裡復活。祂勝過了罪、死亡和所有的邪靈。祂是神應許要差來的彌賽亞和君王。現在耶穌在天上作王。祂將會回到地上治理神所創造的一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耶穌的道路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用來描述跟隨耶穌的實踐。這個名稱在使徒行傳中被用來描述信徒群體的生活方式。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耶穌的再來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這是指耶穌將會再次回到地上完全作王。祂從死裡復活後，到天上與父一同掌權。當祂再來時，所有人都會認出祂是主也是君王。耶穌將終止地上一切的邪惡。祂將把天與地合而為一，成為神的國度。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耶洗別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頓王的女兒。她嫁給亞哈，並作為北國以色列的王后進行統治。她不是以色列人。她做了許多邪惡的事。她殺害了許多神的先知，卻支持許多巴力的先知（列王記上16:29–21:29）。在推雅推喇教會中的一個假先知也被稱作耶洗別（啟示錄2:20）。這個人引導許多信徒犯罪。他們聲稱對魔鬼有特別的知識。可能有一個名叫耶洗別的女人在做這些事。或者耶穌可能使用這個名字來顯示這個人像王后耶洗別一樣。這個假先知正在引誘人們去拜假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葉忒羅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摩西的岳父，是米甸的祭司。他也被稱為流珥。他屬於基尼人群體。當摩西逃離埃及時，他接納了摩西。他的女兒西坡拉成為摩西的妻子。他與以色列人一起從西奈山前往迦南。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