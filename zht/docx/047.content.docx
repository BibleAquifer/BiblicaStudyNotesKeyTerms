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黑暗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在聖經中，「黑暗」這個詞有兩種含義。第一種含義是在太陽下山時，天黑了。第二種含義是指與神對立的事物。這種黑暗會引起混亂和問題。它想要摧毀神所創造的。邪惡和邪靈被稱為黑暗的國度。(</w:t>
      </w:r>
      <w:r>
        <w:rPr>
          <w:lang w:val="zh_TW" w:bidi="zh_TW"/>
        </w:rPr>
        <w:t>邪靈</w:t>
      </w:r>
      <w:r>
        <w:rPr>
          <w:lang w:val="zh_TW" w:bidi="zh_TW"/>
        </w:rPr>
        <w:t>)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