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赦免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中使用了幾個希伯來文和希臘文的詞語來表示赦免。這些詞語以多種方式描述了赦免和被赦免的意義。金錢的債務可以被赦免。這意味著欠錢的人不再需要償還。罪可以被赦免。神是那位赦免罪的人。這意味著神知道到人所犯的罪。神知道到哪個人或哪群人犯了那罪。罪責（guilt）就像一個沉重的負擔，當神赦免時，祂將其從某人身上移走。神會除去那個人或那群人的罪責。這就像神把罪帶走，然後將其丟（release）到遠方。神選擇不因那人的罪而審判那人。神總是願意赦免人們的罪。這是因為祂充滿了憐憫和慈愛。神希望所有人和所有群體都遠離罪。祂希望他們祈求祂赦免他們。神也希望所有人和所有群體都遵循祂的榜樣。祂希望他們互相赦免彼此的罪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