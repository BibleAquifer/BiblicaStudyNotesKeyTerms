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在約坦、亞哈斯和希西家的時代，來自南國的一位先知。他的信息是針對北國和南國的。他的預言記錄在彌迦書中。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彌賽亞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應許要派來拯救祂子民脫離所有敵人的救主。在希伯來文中，彌賽亞這個詞的意思是「受膏者」或「被揀選的人」。舊約中記載了許多關於這位救主的預言和應許。許多猶太人對這些預言和應許的理解是關於一位王，祂將來自大衛的家族，因祂被神選中而帶來永恆的和平。當耶穌在世上生活時，許多猶太人開始相信祂就是彌賽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米甸人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米甸是亞伯拉罕和他的妻子基土拉的兒子。被稱為米甸人的民族就是來自他的家族。 他們居住的土地也被稱為米甸，位於埃及的東邊和迦南的南邊。神在米甸地向摩西顯現。在舊約中，米甸人有時幫助以色列人，其他時候他們傷害以色列人。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米非波設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約拿單的兒子，掃羅的孫子。他來自便雅憫支派。約拿單去世的那天，他的雙腳在一次事故中受傷。大衛成為王後，一直善待米非波設。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米迦勒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天使中服事神的領袖。神賜予他在天界的權柄。在但以理書第十章和第十二章中，米迦勒被描述為服事並保護以色列人民。在啟示錄中，約翰描述了米迦勒與龍戰鬥的場景。猶大書根據他那個時代的猶太著作講述了一個關於米迦勒的故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米利暗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她是暗蘭和約基別的女兒，來自利未支派。摩西和亞倫是她的兄弟。她幫助摩西在出埃及期間帶領以色列人。她是一位先知。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米利巴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希伯來文中，米利巴這個詞的意思是「爭論」。聖經中有兩個地方叫米利巴。在這兩個地方，以色列人因為沒有水而與神和摩西爭論。其中一個地方叫瑪撒和米利巴。另一個地方叫米利巴加低斯，靠近加低斯巴尼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