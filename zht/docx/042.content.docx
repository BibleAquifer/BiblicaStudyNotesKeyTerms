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ha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哈該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猶大的一位先知，在波斯掌權的時期。他鼓勵約書亞和所羅巴伯重建聖殿。他的預言記錄在哈該書中。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哈曼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在亞哈隨魯（又名「薛西〔Xerxes〕」）時期波斯政府中的一位領袖。他是亞瑪力人亞甲的後裔。這意味著哈曼來自一個曾經惡待以色列人的群體。哈曼計劃滅絕波斯王國中所有的猶太人。亞哈隨魯處死了他。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哈拿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先知撒母耳的母親。以利加拿是她的丈夫。她長期以來無法生育。後來神讓她懷孕。她滿懷感恩，以一篇美麗的禱文禱告，講述神看顧祂的子民。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