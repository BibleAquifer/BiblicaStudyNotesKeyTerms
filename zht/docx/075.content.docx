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mei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美索不達米亞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底格里斯河和幼發拉底河周圍的地區。這是現在伊朗、敘利亞、科威特和土耳其的國家的一部分。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