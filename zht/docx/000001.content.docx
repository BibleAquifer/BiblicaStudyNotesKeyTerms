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(Chinese (Traditional))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一千年</w:t>
      </w:r>
      <w:r/>
    </w:p>
    <w:p>
      <w:r/>
      <w:r>
        <w:t>約翰在異象中看見魔鬼被鎖在無底坑裡一千年。約翰還看見基督統治了一千年，一些殉道的基督跟隨者與祂一同統治。有些人相信這些事情會如約翰在異象中所見的那樣精確地發生。另一些人則認為這些事是徵兆。它們是神將如何審判邪惡並將祂的國帶到地上的徵兆。</w:t>
      </w:r>
      <w:r/>
      <w:r/>
      <w:r/>
    </w:p>
    <w:p>
      <w:pPr>
        <w:pStyle w:val="Heading2"/>
      </w:pPr>
      <w:r>
        <w:t>七</w:t>
      </w:r>
      <w:r/>
    </w:p>
    <w:p>
      <w:r/>
      <w:r>
        <w:t>聖經中用來表示完整事物的數字，事物已經完成並且是完美的。</w:t>
      </w:r>
      <w:r/>
      <w:r/>
      <w:r/>
    </w:p>
    <w:p>
      <w:pPr>
        <w:pStyle w:val="Heading2"/>
      </w:pPr>
      <w:r>
        <w:t>七十年</w:t>
      </w:r>
      <w:r/>
    </w:p>
    <w:p>
      <w:r/>
      <w:r>
        <w:t>一種描述南國因聖約的咒詛而被擄時間的方式。它標記著被擄要持續很長的時間。它也標記著被擄不會永遠持續。七十年可以描述幾個重要的時期。在公元前605年尼布甲尼撒成為巴比倫王。大約七十年後，波斯政權控制了巴比倫政權。在公元前605年，耶路撒冷的人被迫住在巴比倫。大約七十年後，一群猶太人從巴比倫返回猶大。在公元前586年，巴比倫軍隊摧毀了耶路撒冷的聖殿。大約七十年後，猶太人在耶路撒冷重建了聖殿。</w:t>
      </w:r>
      <w:r/>
      <w:r/>
      <w:r/>
    </w:p>
    <w:p>
      <w:pPr>
        <w:pStyle w:val="Heading2"/>
      </w:pPr>
      <w:r>
        <w:t>七個一組</w:t>
      </w:r>
      <w:r/>
    </w:p>
    <w:p>
      <w:r/>
      <w:r>
        <w:t>在約翰的異象中，他看見神的審判以七個一組的形式發生。有七印、七號和七碗。每一組結束時都有閃電、雷聲和地震。在聖經中，七這個數字用於完全的事物。</w:t>
      </w:r>
      <w:r/>
      <w:r/>
      <w:r/>
    </w:p>
    <w:p>
      <w:pPr>
        <w:pStyle w:val="Heading2"/>
      </w:pPr>
      <w:r>
        <w:t>乃縵</w:t>
      </w:r>
      <w:r/>
    </w:p>
    <w:p>
      <w:r/>
      <w:r>
        <w:t>亞蘭軍隊的重要指揮官。一個年輕的以色列女孩是他家的僕人，他聽從她的建議去找以利沙治療皮膚病。起初，乃縵拒絕遵循以利沙的指示，但當他謙卑並服從時，他得到了治癒。然後他相信了神。他回到亞蘭後只敬拜神。</w:t>
      </w:r>
      <w:r/>
      <w:r/>
      <w:r/>
    </w:p>
    <w:p>
      <w:pPr>
        <w:pStyle w:val="Heading2"/>
      </w:pPr>
      <w:r>
        <w:t>二十四位長老</w:t>
      </w:r>
      <w:r/>
    </w:p>
    <w:p>
      <w:r/>
      <w:r>
        <w:t>約翰在異象中看到的天上的人物。人們認為他們是一個象徵。數字二十四可能代表以色列的十二個支派和十二個使徒。如此，他們就成為所有神的子民的象徵。他們的白衣顯示他們已經與神和好。他們的冠冕和寶座顯示他們是神國的一部分。這些也顯示長老們有治理的權柄。長老們敬拜神，因為祂創造了世界並拯救了祂的子民。他們敬拜祂，因為祂是聖潔、偉大和配得敬拜的。</w:t>
      </w:r>
      <w:r/>
      <w:r/>
      <w:r/>
    </w:p>
    <w:p>
      <w:pPr>
        <w:pStyle w:val="Heading2"/>
      </w:pPr>
      <w:r>
        <w:t>人子</w:t>
      </w:r>
      <w:r/>
    </w:p>
    <w:p>
      <w:r/>
      <w:r>
        <w:t>一種談論一個人或人類的方式。這也是但以理在異象中看到的一個人的稱呼（但7:13–14）。在異象中，人子拯救了以色列脫離他們的敵人。耶穌稱自己為人子，這是談論祂是人並擁有神權柄的稱呼。耶穌解釋說，作為人子，祂將受苦，然後祂會戰勝神的敵人。那些敵人是罪、死亡和邪惡。耶穌會為所有人做到。</w:t>
      </w:r>
      <w:r/>
      <w:r/>
      <w:r/>
    </w:p>
    <w:p>
      <w:pPr>
        <w:pStyle w:val="Heading2"/>
      </w:pPr>
      <w:r>
        <w:t>人類</w:t>
      </w:r>
      <w:r/>
    </w:p>
    <w:p>
      <w:r/>
      <w:r>
        <w:t>神按照自己的形象創造了人。祂希望他們永遠與祂和睦相處。他們應當彼此和睦，並與其他受造物和睦相處。但是亞當和夏娃犯了罪。從那時起，罪和死亡就控制了人類。人犯罪。人也死亡。</w:t>
      </w:r>
      <w:r/>
      <w:r/>
      <w:r/>
    </w:p>
    <w:p>
      <w:pPr>
        <w:pStyle w:val="Heading2"/>
      </w:pPr>
      <w:r>
        <w:t>十二支派</w:t>
      </w:r>
      <w:r/>
    </w:p>
    <w:p>
      <w:r/>
      <w:r>
        <w:t>雅各有十二個兒子。雅各兒孫的家族成長為非常大的各支派。這十二個家族組成了以色列國。在聖經的不同部分，支派的名單包括不同的名字。但他們都是雅各的兒子或孫子。神應許將迦南地賜給他們居住。（</w:t>
      </w:r>
      <w:r>
        <w:t>雅各</w:t>
      </w:r>
      <w:r>
        <w:t>）</w:t>
      </w:r>
      <w:r/>
      <w:r/>
      <w:r/>
    </w:p>
    <w:p>
      <w:pPr>
        <w:pStyle w:val="Heading2"/>
      </w:pPr>
      <w:r>
        <w:t>十二位士師</w:t>
      </w:r>
      <w:r/>
    </w:p>
    <w:p>
      <w:r/>
      <w:r>
        <w:t>在士師記中，有十二位領袖被稱為士師（judges）。他們的工作不僅僅是做出法律決策的法官。他們還是對抗以色列敵人的軍事領袖。神使用他們來拯救祂的子民免受苦待。約書亞死後，這些領袖在以色列的不同地區和不同支派中服事。他們並不是同時領導所有十二個支派。這十二位領袖是俄陀聶、以笏、珊迦、底波拉、基甸、陀拉、睚珥、耶弗他、以比讚、以倫、押頓和參孫。其他領袖，比如撒母耳，也是以這樣的方式擔任士師。</w:t>
      </w:r>
      <w:r/>
      <w:r/>
      <w:r/>
    </w:p>
    <w:p>
      <w:pPr>
        <w:pStyle w:val="Heading2"/>
      </w:pPr>
      <w:r>
        <w:t>十分之一</w:t>
      </w:r>
      <w:r/>
    </w:p>
    <w:p>
      <w:r/>
      <w:r>
        <w:t>以色列人要將他們所有一切的十分之一獻給神。這包括他們土地所產的一切和他們的牲畜。這會幫助他們銘記一切都屬於神，協助他們記得他們所有的一切都是神的恩賜，幫助他們在神賜給他們的土地上充滿喜樂。他們通過與祭司和利未人分享來將一切的十分之一獻給神，也與貧窮和有需要的人分享。將一切的十分之一獻給神的做法持續了數百年。這也被稱為十一奉獻（tithe）。許多基督徒將十分之一奉獻給他們的教會。十分之一可以是他們工作所產生的任何東西，其中包含金錢。</w:t>
      </w:r>
      <w:r/>
      <w:r/>
      <w:r/>
    </w:p>
    <w:p>
      <w:pPr>
        <w:pStyle w:val="Heading2"/>
      </w:pPr>
      <w:r>
        <w:t>十四萬四千人</w:t>
      </w:r>
      <w:r/>
    </w:p>
    <w:p>
      <w:r/>
      <w:r>
        <w:t>這個數字是12乘以12,000。這是一種論到全部神子民的方式。他們來自各個時代和地點，多得數不清。這並不意味著亞伯拉罕家族中有確切的十四萬四千人。這意味著那些信靠耶穌之人的完整數目。</w:t>
      </w:r>
      <w:r/>
      <w:r/>
      <w:r/>
    </w:p>
    <w:p>
      <w:pPr>
        <w:pStyle w:val="Heading2"/>
      </w:pPr>
      <w:r>
        <w:t>十字架</w:t>
      </w:r>
      <w:r/>
    </w:p>
    <w:p>
      <w:r/>
      <w:r>
        <w:t>兩塊木頭被放在一起，以便將人釘在上面。羅馬人用這種方式處決罪犯、叛亂者和奴隸。這個過程稱為釘十字架。這是在公共場合進行的，為要羞辱囚犯。這也是為了讓人們害怕違反羅馬法律。死在十字架上的死亡過程，通常是非常痛苦而且緩慢的。羅馬士兵可以通過打斷罪犯的腿來加速死亡。十字架是恐怖和死亡的象徵。耶穌談到十字架，以此表明跟從祂的人必須甘願受苦。</w:t>
      </w:r>
      <w:r/>
      <w:r/>
      <w:r/>
    </w:p>
    <w:p>
      <w:pPr>
        <w:pStyle w:val="Heading2"/>
      </w:pPr>
      <w:r>
        <w:t>十災</w:t>
      </w:r>
      <w:r/>
    </w:p>
    <w:p>
      <w:r/>
      <w:r>
        <w:t>神對法老、埃及和埃及假神施行審判的十種方式。這些是神通過摩西和亞倫所行的強大神蹟。這些神蹟向法老、以色列人和全地顯示了神對萬物的權柄和能力。顯示了神使用祂的權柄和能力來幫助祂的子民，這些災難是顯示神如何從埃及的奴役中拯救祂子民的部分方式。每當法老拒絕讓以色列人離開埃及時，神就降下一個災難。這些災難包括水變成血、蛙災、蚊子和蒼蠅、牲畜和動物被殺死、人類皮膚上的瘡、冰雹、蝗蟲和黑暗。在最後一場災難中，每戶埃及家庭的長子都被殺。神拯救了以色列人免受十災。</w:t>
      </w:r>
      <w:r/>
      <w:r/>
      <w:r/>
    </w:p>
    <w:p>
      <w:pPr>
        <w:pStyle w:val="Heading2"/>
      </w:pPr>
      <w:r>
        <w:t>十誡</w:t>
      </w:r>
      <w:r/>
    </w:p>
    <w:p>
      <w:r/>
      <w:r>
        <w:t>神在西奈山賜給摩西的第一套律法，神將它們寫在石版上，是神與以色列人民立約的律法。舊約中的其他律法都是以十誡為基礎的。它們記載在出埃及記二十章3至17節和申命記五章7至21節。（</w:t>
      </w:r>
      <w:r>
        <w:t>摩西律法</w:t>
      </w:r>
      <w:r>
        <w:t>）</w:t>
      </w:r>
      <w:r/>
      <w:r/>
      <w:r/>
    </w:p>
    <w:p>
      <w:pPr>
        <w:pStyle w:val="Heading2"/>
      </w:pPr>
      <w:r>
        <w:t>三位一體</w:t>
      </w:r>
      <w:r/>
    </w:p>
    <w:p>
      <w:r/>
      <w:r>
        <w:t>只有一位真實的神。唯一的神就是三位一體的神。這三位是天父（</w:t>
      </w:r>
      <w:r>
        <w:t>神</w:t>
      </w:r>
      <w:r>
        <w:t>、</w:t>
      </w:r>
      <w:r>
        <w:t>父</w:t>
      </w:r>
      <w:r>
        <w:t>）、耶穌基督（</w:t>
      </w:r>
      <w:r>
        <w:t>耶穌</w:t>
      </w:r>
      <w:r>
        <w:t>、</w:t>
      </w:r>
      <w:r>
        <w:t>神的兒子</w:t>
      </w:r>
      <w:r>
        <w:t>）和聖靈（</w:t>
      </w:r>
      <w:r>
        <w:t>聖靈</w:t>
      </w:r>
      <w:r>
        <w:t>）。</w:t>
      </w:r>
      <w:r/>
      <w:r/>
      <w:r/>
    </w:p>
    <w:p>
      <w:pPr>
        <w:pStyle w:val="Heading2"/>
      </w:pPr>
      <w:r>
        <w:t>三個人</w:t>
      </w:r>
      <w:r/>
    </w:p>
    <w:p>
      <w:r/>
      <w:r>
        <w:t>三個擁有人類身體的男人拜訪了亞伯拉罕，他們吃了亞伯拉罕和撒拉準備的餐點。他們知會亞伯拉罕和撒拉，以撒將在一年內出生。他們與亞伯拉罕談論了神計劃摧毀所多瑪和蛾摩拉的事情。這三個人中的兩位是天使，他們繼續前往所多瑪和蛾摩拉摧毀這些城市並拯救羅得。另一個人是神，神是一個靈體，可以向人顯現。祂可以以一種讓他們看到並認出祂是誰的方式顯現。</w:t>
      </w:r>
      <w:r/>
      <w:r/>
      <w:r/>
    </w:p>
    <w:p>
      <w:pPr>
        <w:pStyle w:val="Heading2"/>
      </w:pPr>
      <w:r>
        <w:t>士每拿</w:t>
      </w:r>
      <w:r/>
    </w:p>
    <w:p>
      <w:r/>
      <w:r>
        <w:t>羅馬亞洲領土中的一個重要城市，位於愛琴海沿岸，是現今土耳其</w:t>
      </w:r>
      <w:r>
        <w:t>伊茲米爾</w:t>
      </w:r>
      <w:r>
        <w:t>市的一部分。</w:t>
      </w:r>
      <w:r/>
      <w:r/>
      <w:r/>
    </w:p>
    <w:p>
      <w:pPr>
        <w:pStyle w:val="Heading2"/>
      </w:pPr>
      <w:r>
        <w:t>大利拉</w:t>
      </w:r>
      <w:r/>
    </w:p>
    <w:p>
      <w:r/>
      <w:r>
        <w:t>參孫愛上的一個非利士女人。非利士領袖利用她來得知參孫驚人力量的秘密。參孫對她撒謊了三次。但大利拉不斷哀求，直到參孫最終告訴她真相。她將參孫交給領袖，因而獲得金錢。</w:t>
      </w:r>
      <w:r/>
      <w:r/>
      <w:r/>
    </w:p>
    <w:p>
      <w:pPr>
        <w:pStyle w:val="Heading2"/>
      </w:pPr>
      <w:r>
        <w:t>大希律</w:t>
      </w:r>
      <w:r/>
    </w:p>
    <w:p>
      <w:r/>
      <w:r>
        <w:t>馬太福音2章和路加福音1章中的希律王。他是由羅馬人任命的猶太王。他從大約公元前36年到公元前4年統治為王。他統治猶太和以色列的所有土地。他來自以掃的家族，但被認為是猶太人。他下令進行許多建築工程，包括凱撒利亞城和耶路撒冷的聖殿。他下令將聖殿擴建得比以往任何時候都更大更宏偉。</w:t>
      </w:r>
      <w:r/>
      <w:r/>
      <w:r/>
    </w:p>
    <w:p>
      <w:pPr>
        <w:pStyle w:val="Heading2"/>
      </w:pPr>
      <w:r>
        <w:t>大流士</w:t>
      </w:r>
      <w:r/>
    </w:p>
    <w:p>
      <w:r/>
      <w:r>
        <w:t>波斯的一位國王，也被稱為大流士大帝或大流士一世。神使用他為器皿。大流士允許猶太人重建聖殿。</w:t>
      </w:r>
      <w:r/>
      <w:r/>
      <w:r/>
    </w:p>
    <w:p>
      <w:pPr>
        <w:pStyle w:val="Heading2"/>
      </w:pPr>
      <w:r>
        <w:t>大馬士革</w:t>
      </w:r>
      <w:r/>
    </w:p>
    <w:p>
      <w:r/>
      <w:r>
        <w:t>北國以色列的首都。它位於現在的敘利亞。過去有許多年間它是亞蘭人的城市，在耶路撒冷以北約300公里。</w:t>
      </w:r>
      <w:r/>
      <w:r/>
      <w:r/>
    </w:p>
    <w:p>
      <w:pPr>
        <w:pStyle w:val="Heading2"/>
      </w:pPr>
      <w:r>
        <w:t>大祭司</w:t>
      </w:r>
      <w:r/>
    </w:p>
    <w:p>
      <w:r/>
      <w:r>
        <w:t>以色列擁有最高權柄的宗教領袖。大祭司必須是來自利未支派的男性。他必須是亞倫的後裔。大祭司要像摩西一樣教導百姓。他在神的會幕和後來的聖殿中有特別的職責。只有大祭司被允許進入至聖所。他告訴百姓神要他們做什麼。他也為以色列的罪獻祭以求得赦免。</w:t>
      </w:r>
      <w:r/>
      <w:r/>
      <w:r/>
    </w:p>
    <w:p>
      <w:pPr>
        <w:pStyle w:val="Heading2"/>
      </w:pPr>
      <w:r>
        <w:t>大袞</w:t>
      </w:r>
      <w:r/>
    </w:p>
    <w:p>
      <w:r/>
      <w:r>
        <w:t>迦南及其周邊地區的族群所敬拜的假神。在希伯來文中，</w:t>
      </w:r>
      <w:r>
        <w:t>大袞</w:t>
      </w:r>
      <w:r>
        <w:t>這個詞的意思是穀物。</w:t>
      </w:r>
      <w:r>
        <w:t>大袞</w:t>
      </w:r>
      <w:r>
        <w:t>被認為是巴力的父親。</w:t>
      </w:r>
      <w:r/>
      <w:r/>
      <w:r/>
    </w:p>
    <w:p>
      <w:pPr>
        <w:pStyle w:val="Heading2"/>
      </w:pPr>
      <w:r>
        <w:t>大罪人（the man of sin）</w:t>
      </w:r>
      <w:r/>
    </w:p>
    <w:p>
      <w:r/>
      <w:r>
        <w:t>一個將會完全反對神的人。在帖撒羅尼迦後書二章1至12節中，保羅描述他為一個做邪惡之事的人。但耶穌將阻止這罪人。保羅可能是在談論某個具體的人。或者他可能是在描述罪和邪惡的力量。保羅描述罪人的方式類似於但以理描述某些君王的方式。但以理關於這些君王的異象記錄在但以理書七章和十一章中。這些君王反對神，誹謗神，並且對神的子民施以惡行。</w:t>
      </w:r>
      <w:r/>
      <w:r/>
      <w:r/>
    </w:p>
    <w:p>
      <w:pPr>
        <w:pStyle w:val="Heading2"/>
      </w:pPr>
      <w:r>
        <w:t>大衛</w:t>
      </w:r>
      <w:r/>
    </w:p>
    <w:p>
      <w:r/>
      <w:r>
        <w:t>耶西的兒子，來自猶大支派。他是路得的後裔。大衛年輕時是牧羊人。他忠實地跟隨神，成為以色列最著名的王。他會演奏樂器，寫歌和詩。他對神忠誠，單單敬拜神。他以後所有的王都被拿來與他比較。神與大衛立了約。（</w:t>
      </w:r>
      <w:r>
        <w:t>大衛之約）</w:t>
      </w:r>
      <w:r/>
      <w:r/>
      <w:r/>
    </w:p>
    <w:p>
      <w:pPr>
        <w:pStyle w:val="Heading2"/>
      </w:pPr>
      <w:r>
        <w:t>大衛之約</w:t>
      </w:r>
      <w:r/>
    </w:p>
    <w:p>
      <w:r/>
      <w:r>
        <w:t>神選擇藉著大衛和他的後裔作工，在祂的計劃中拯救世人。神藉著與大衛和在他以後出生的後裔立約來顯示這一點。神應許穩固大衛的王位，並賜給以色列人和平與安息。神應許大衛家族的後裔將作為以色列的王統治。大衛和在他以後的後裔應該忠於西奈山的約。如果他們忠誠，神就不會從大衛的家中奪走這國。他們將永遠是以色列人的王。神在這個約中還應許了另一件事。大衛家的一位後裔將永遠統治神的國度。這個應許不取決於大衛和在他以後的後裔們所做的任何事情。這不取決於他們是否忠於西奈山之約。舊約的作者明白這是一個關於彌賽亞的應許。新約的作者明白這個應許在耶穌身上得到了實現。（</w:t>
      </w:r>
      <w:r>
        <w:t>大衛</w:t>
      </w:r>
      <w:r>
        <w:t>）</w:t>
      </w:r>
      <w:r/>
      <w:r/>
      <w:r/>
    </w:p>
    <w:p>
      <w:pPr>
        <w:pStyle w:val="Heading2"/>
      </w:pPr>
      <w:r>
        <w:t>大衛的子孫</w:t>
      </w:r>
      <w:r/>
    </w:p>
    <w:p>
      <w:r/>
      <w:r>
        <w:t>用來稱呼耶穌的名字，表明祂是以色列真正的君王和彌賽亞。神曾應許大衛王，祂的國度將永遠存在。這將會實現，因為他的家族中會有一位成為彌賽亞。耶穌是來自大衛家族的應許中的統治者。（</w:t>
      </w:r>
      <w:r>
        <w:t>大衛</w:t>
      </w:r>
      <w:r>
        <w:t>撒上16:1–17:58）</w:t>
      </w:r>
      <w:r/>
      <w:r/>
      <w:r/>
    </w:p>
    <w:p>
      <w:pPr>
        <w:pStyle w:val="Heading2"/>
      </w:pPr>
      <w:r>
        <w:t>小亞細亞</w:t>
      </w:r>
      <w:r/>
    </w:p>
    <w:p>
      <w:r/>
      <w:r>
        <w:t>羅馬統治下的一個地區。它位於現在的土耳其的西部地區。它不是現在包括中國、印度和俄羅斯等國家的亞洲大陸。保羅在小亞細亞各地旅行。</w:t>
      </w:r>
      <w:r/>
      <w:r/>
      <w:r/>
    </w:p>
    <w:p>
      <w:pPr>
        <w:pStyle w:val="Heading2"/>
      </w:pPr>
      <w:r>
        <w:t>工作</w:t>
      </w:r>
      <w:r/>
    </w:p>
    <w:p>
      <w:r/>
      <w:r>
        <w:t>在神創造了人類之後，神給他們工作。人的工作是成為上帝世界的</w:t>
      </w:r>
      <w:r>
        <w:t>統治者</w:t>
      </w:r>
      <w:r>
        <w:t>。這項工作對人們來說是一種祝福，包括耕種土地，並以各種方式照顧神所賜予的一切。神希望人們遵循祂工作和休息的榜樣。神不希望人們懶惰，人們必須盡最大努力來養活自己、他們的家庭和他們的社群。</w:t>
      </w:r>
      <w:r/>
      <w:r/>
      <w:r/>
    </w:p>
    <w:p>
      <w:pPr>
        <w:pStyle w:val="Heading2"/>
      </w:pPr>
      <w:r>
        <w:t>不敬虔的人</w:t>
      </w:r>
      <w:r/>
    </w:p>
    <w:p>
      <w:r/>
      <w:r>
        <w:t>不按神所希望人類生活的方式而活的人。他們不愛神、不敬拜神和不順服神。他們敬拜假神，試圖為自己爭取最好的利益，而不服事他人。他們試圖讓他人停止忠於神和神的方式。神希望不敬虔的人遠離罪惡，與祂和好。神將使不敬虔的人從死裡復活，並且審判他們。</w:t>
      </w:r>
      <w:r/>
      <w:r/>
      <w:r/>
    </w:p>
    <w:p>
      <w:pPr>
        <w:pStyle w:val="Heading2"/>
      </w:pPr>
      <w:r>
        <w:t>中保</w:t>
      </w:r>
      <w:r/>
    </w:p>
    <w:p>
      <w:r/>
      <w:r>
        <w:t>幫助人們或團體彼此交談並達成協議的人。也被稱為調解人（mediator）。在西奈山上，摩西在以色列人和神之間扮演了這個角色。人們無法接近神。他們害怕祂。接近神的聖潔會使他們受到傷害。所以摩西告訴人們神想對他們說的話。然後他把人們想對神說的話告訴神。這樣他幫助他們建立了西奈山之約。後來，耶穌成為神和所有人之間的調解人。因為人犯了罪，他們與神之間沒有平安。耶穌完全是人，也完全是神。耶穌在十字架上受死，解決了罪的問題。所以人現在可以得到罪的赦免，並與神有平安。這樣，耶穌成為了新約的中保。</w:t>
      </w:r>
      <w:r/>
      <w:r/>
      <w:r/>
    </w:p>
    <w:p>
      <w:pPr>
        <w:pStyle w:val="Heading2"/>
      </w:pPr>
      <w:r>
        <w:t>五旬節</w:t>
      </w:r>
      <w:r/>
    </w:p>
    <w:p>
      <w:r/>
      <w:r>
        <w:t>猶太人在初熟節後50天的節日，稱為七七節或五旬節。人們向神獻祭並感謝祂賜予的豐收。以色列的男性必須前往會幕或聖殿參加這個節日。這也是聖靈首次降臨到耶穌跟隨者身上的節日，發生在耶穌復活後的第50天。</w:t>
      </w:r>
      <w:r/>
      <w:r/>
      <w:r/>
    </w:p>
    <w:p>
      <w:pPr>
        <w:pStyle w:val="Heading2"/>
      </w:pPr>
      <w:r>
        <w:t>公元70年</w:t>
      </w:r>
      <w:r/>
    </w:p>
    <w:p>
      <w:r/>
      <w:r>
        <w:t>羅馬軍隊摧毀聖殿的那一年。他們還摧毀了耶路撒冷的大部分地區。猶太反抗者已經與羅馬的統治作戰了四年。隨後羅馬軍隊殺死了許多猶太人並燒毀了聖殿。它再也未被重建。耶穌曾多次警告人們這將會發生。耶穌將其描述為懲罰，因為他們不接受祂是神差來的彌賽亞。</w:t>
      </w:r>
      <w:r/>
      <w:r/>
      <w:r/>
    </w:p>
    <w:p>
      <w:pPr>
        <w:pStyle w:val="Heading2"/>
      </w:pPr>
      <w:r>
        <w:t>公元前605年</w:t>
      </w:r>
      <w:r/>
    </w:p>
    <w:p>
      <w:r/>
      <w:r>
        <w:t>耶利米書和但以理書中記載的許多重要事件發生這一年。這一年，巴錄記下了耶利米的預言。這一年，埃及、亞述和巴比倫之間發生了一場重要的戰役。這場戰役在幼發拉底河上的一個名為迦基米施的城市進行。巴比倫的軍隊獲勝了。隨後，巴比倫政府控制了那一地區的各個民族。這一年，尼布甲尼撒成為巴比倫的王。這一年，約雅敬被關在巴比倫。他和一群來自南國的人被迫離開猶大，被擄到到巴比倫。但以理、沙得拉、米煞和亞伯尼歌就在這群人當中。</w:t>
      </w:r>
      <w:r/>
      <w:r/>
      <w:r/>
    </w:p>
    <w:p>
      <w:pPr>
        <w:pStyle w:val="Heading2"/>
      </w:pPr>
      <w:r>
        <w:t>公會</w:t>
      </w:r>
      <w:r/>
    </w:p>
    <w:p>
      <w:r/>
      <w:r>
        <w:t>七十位宗教領袖構成的群體，他們在耶穌時代的猶太法庭中擁有最高權威。公會也被稱為猶太議會，負責管理耶路撒冷的聖殿並為猶太人做出重要決定。法利賽人和撒都該人都在公會中任職。公會反對耶穌，也反對傳講耶穌復活消息的使徒。</w:t>
      </w:r>
      <w:r/>
      <w:r/>
      <w:r/>
    </w:p>
    <w:p>
      <w:pPr>
        <w:pStyle w:val="Heading2"/>
      </w:pPr>
      <w:r>
        <w:t>六百六十六</w:t>
      </w:r>
      <w:r/>
    </w:p>
    <w:p>
      <w:r/>
      <w:r>
        <w:t>出現在約翰異象中從海中上來的獸的數字。數字六百六十六沒有任何魔力或邪惡之處。數字六百六十六是一個記號。它代表一個尋求完全和絕對權柄的人或政府。他們聲稱自己和神一樣強大。他們還聲稱自己值得像神一樣被崇拜。</w:t>
      </w:r>
      <w:r/>
      <w:r/>
      <w:r/>
    </w:p>
    <w:p>
      <w:pPr>
        <w:pStyle w:val="Heading2"/>
      </w:pPr>
      <w:r>
        <w:t>分別出來（分別為聖）</w:t>
      </w:r>
      <w:r/>
    </w:p>
    <w:p>
      <w:r/>
      <w:r>
        <w:t>在舊約中，</w:t>
      </w:r>
      <w:r>
        <w:t>分別為聖</w:t>
      </w:r>
      <w:r>
        <w:t>有兩個意義。第一個意義是指人、祭司、先知和被分別為聖的事物。人、祭司和先知可以被分別為聖，以特別的方式事奉神。像動物、土地和物品這樣的事物也可以被分別為聖歸給主。這意味著它們不會以正常的方式使用，而是只能以特別的方式來事奉神。第二個意義是指人或事物被分別出來要被毀滅，這是神對人們邪惡行為進行審判的一種方式。</w:t>
      </w:r>
      <w:r/>
      <w:r/>
      <w:r/>
    </w:p>
    <w:p>
      <w:pPr>
        <w:pStyle w:val="Heading2"/>
      </w:pPr>
      <w:r>
        <w:t>分別善惡樹</w:t>
      </w:r>
      <w:r/>
    </w:p>
    <w:p>
      <w:r/>
      <w:r>
        <w:t>分別善惡樹在伊甸園的中央。這是唯一一棵亞當和夏娃不被允許吃的樹。這是因為只有神知道並判定什麼是善，什麼是惡。人類不被允許來定善惡。</w:t>
      </w:r>
      <w:r/>
      <w:r/>
      <w:r/>
    </w:p>
    <w:p>
      <w:pPr>
        <w:pStyle w:val="Heading2"/>
      </w:pPr>
      <w:r>
        <w:t>天（天堂）</w:t>
      </w:r>
      <w:r/>
    </w:p>
    <w:p>
      <w:r/>
      <w:r>
        <w:t>在聖經中，天（天堂）這個詞有兩個意思。第一個意思是地上方的天空。第二個意思是神這位君王和創造者治理的地方。這不是一個可以旅行到達的某個地方。這是敬拜神的地方。神將在新創造中把天堂帶到地上。人們無法完全理解或想像天堂。（</w:t>
      </w:r>
      <w:r>
        <w:t>神的國，</w:t>
      </w:r>
      <w:r>
        <w:t>新創造</w:t>
      </w:r>
      <w:r>
        <w:t>）</w:t>
      </w:r>
      <w:r/>
      <w:r/>
      <w:r/>
    </w:p>
    <w:p>
      <w:pPr>
        <w:pStyle w:val="Heading2"/>
      </w:pPr>
      <w:r>
        <w:t>天使</w:t>
      </w:r>
      <w:r/>
    </w:p>
    <w:p>
      <w:r/>
      <w:r>
        <w:t>由神差遣的使者。天使向人們傳達神的話語或在地上為神工作。天使是靈體。他們可以看起來像人，但他們沒有人那樣的身體。（</w:t>
      </w:r>
      <w:r>
        <w:t>靈體</w:t>
      </w:r>
      <w:r>
        <w:t>）</w:t>
      </w:r>
      <w:r/>
      <w:r/>
      <w:r/>
    </w:p>
    <w:p>
      <w:pPr>
        <w:pStyle w:val="Heading2"/>
      </w:pPr>
      <w:r>
        <w:t>天界</w:t>
      </w:r>
      <w:r/>
    </w:p>
    <w:p>
      <w:r/>
      <w:r>
        <w:t>這是一種談論所有存在靈體的方式。它不是一個特定的地方。天界包括事奉神的靈體，也包括邪靈。（</w:t>
      </w:r>
      <w:r>
        <w:t>靈體</w:t>
      </w:r>
      <w:r>
        <w:t>、</w:t>
      </w:r>
      <w:r>
        <w:t>邪靈</w:t>
      </w:r>
      <w:r>
        <w:t>）。天界也被稱為靈界。人無法自行看見、聽見或觸摸天界。他們所做的選擇會對天界產生影響。這包括他們關於敬拜誰以及如何對待他人的選擇。跟從耶穌的人的禱告也會對天界產生影響。當神向人顯示天界的事物時，這被稱為異象。</w:t>
      </w:r>
      <w:r/>
      <w:r/>
      <w:r/>
    </w:p>
    <w:p>
      <w:pPr>
        <w:pStyle w:val="Heading2"/>
      </w:pPr>
      <w:r>
        <w:t>天啟文學</w:t>
      </w:r>
      <w:r/>
    </w:p>
    <w:p>
      <w:r/>
      <w:r>
        <w:t>在希臘文中，天啟這個詞的意思是顯明或揭開某事。天啟文學在猶太和基督教先知中很常見。在天啟文學中，先知使用符號（signs）和圖像來談論世上發生的事情。這些符號和圖像揭示了那些事情的屬靈真理。它們幫助人們理解神的觀點。它們展示了神如何拯救祂的子民並審判他們的敵人。天啟文學中的符號和圖像通常是強大且令人恐懼的。這是為了引起人們的注意。</w:t>
      </w:r>
      <w:r/>
      <w:r/>
      <w:r/>
    </w:p>
    <w:p>
      <w:pPr>
        <w:pStyle w:val="Heading2"/>
      </w:pPr>
      <w:r>
        <w:t>天國的子民</w:t>
      </w:r>
      <w:r/>
    </w:p>
    <w:p>
      <w:r/>
      <w:r>
        <w:t>人們是他們居住或出生國家的子民。信徒也是天國的子民。這意味著他們屬於神，並且是祂國度的一部分。即使他們活在世上，也是如此。神藉著信徒慢慢地在地上擴展祂的國度。作為天國的子民，他們是神國度的使者。（</w:t>
      </w:r>
      <w:r>
        <w:t>神國</w:t>
      </w:r>
      <w:r>
        <w:t xml:space="preserve"> </w:t>
      </w:r>
      <w:hyperlink r:id="rId15">
        <w:r>
          <w:rPr>
            <w:color w:val="0000EE"/>
            <w:u w:val="single"/>
          </w:rPr>
          <w:t>但2:1–49</w:t>
        </w:r>
      </w:hyperlink>
      <w:r>
        <w:t>）</w:t>
      </w:r>
      <w:r/>
      <w:r/>
      <w:r/>
    </w:p>
    <w:p>
      <w:pPr>
        <w:pStyle w:val="Heading2"/>
      </w:pPr>
      <w:r>
        <w:t>巴力</w:t>
      </w:r>
      <w:r/>
    </w:p>
    <w:p>
      <w:r/>
      <w:r>
        <w:t>迦南及其周圍地區的民族所敬拜的假神。在希伯來文中，巴力這個詞的意思是主或統治者。當時人們把巴力當作太陽和風暴之神來敬拜。人們認為他賜予他們子女和健康的莊稼。</w:t>
      </w:r>
      <w:r/>
      <w:r/>
      <w:r/>
    </w:p>
    <w:p>
      <w:pPr>
        <w:pStyle w:val="Heading2"/>
      </w:pPr>
      <w:r>
        <w:t>巴力·毗珥</w:t>
      </w:r>
      <w:r/>
    </w:p>
    <w:p>
      <w:r/>
      <w:r>
        <w:t>毗珥是摩押地的一個地方。以色列人在那裡開始敬拜巴力，違背了與神的約。結果引發了一場瘟疫，成千上萬的以色列人被殺。</w:t>
      </w:r>
      <w:r/>
      <w:r/>
      <w:r/>
    </w:p>
    <w:p>
      <w:pPr>
        <w:pStyle w:val="Heading2"/>
      </w:pPr>
      <w:r>
        <w:t>巴比倫</w:t>
      </w:r>
      <w:r/>
    </w:p>
    <w:p>
      <w:r/>
      <w:r>
        <w:t>巴比倫王國的首都。巴比倫是美索不達米亞的一個王國，持續了數千年。它成為一個強大的政權，統治許多其他的國家和民族。許多巴比倫國的人民源自稱為迦勒底的民族。巴比倫國推翻了猶大的南國。在公元前586年，巴比倫軍隊摧毀了耶路撒冷和所羅門王時期建造的聖殿。他們強迫許多猶大人離開他們的土地。因此他們不得不住在被擄之地巴比倫。米羅達·巴拉丹、尼布甲尼撒、以未·米羅達和伯沙撒是巴比倫國的迦勒底王。波斯政府在公元前539年推翻了巴比倫政權。聖經中的一些書卷使用巴比倫這個名字來代表強大的政權。巴比倫這個名字描述了富有且驕傲的王國，它們不尊崇神。它們試圖比任何其他政府或民族更強大。它們無情地統治其他國家，並且對百姓非常殘酷。在啟示錄中，約翰用巴比倫作為羅馬政府的象徵。</w:t>
      </w:r>
      <w:r/>
      <w:r/>
      <w:r/>
    </w:p>
    <w:p>
      <w:pPr>
        <w:pStyle w:val="Heading2"/>
      </w:pPr>
      <w:r>
        <w:t>巴別</w:t>
      </w:r>
      <w:r/>
    </w:p>
    <w:p>
      <w:r/>
      <w:r>
        <w:t>人類在開始說不同語言之前一起建造的城市。他們開始在巴別城建造一座高塔。他們想留在那裡，而不是分散到地上各處。這違背了神對人的期望。神透過改變他們所說的語言來阻止他們。這使他們中間產生困惑，因為他們再也無法相互理解。在希伯來文中，「巴別」這個詞聽起來很像「混亂」這個詞。巴別是人們一同悖逆神意願的記號。</w:t>
      </w:r>
      <w:r/>
      <w:r/>
      <w:r/>
    </w:p>
    <w:p>
      <w:pPr>
        <w:pStyle w:val="Heading2"/>
      </w:pPr>
      <w:r>
        <w:t>巴拉</w:t>
      </w:r>
      <w:r/>
    </w:p>
    <w:p>
      <w:r/>
      <w:r>
        <w:t>他是拿弗他利支派的一個以色列人。他遵從神的指示攻擊西西拉的軍隊。但只有在底波拉與他同去的情況下他才願意遵從神。在士師記第5章中，他與底波拉一起，唱了一首關於他們得勝的重要歌曲。</w:t>
      </w:r>
      <w:r/>
      <w:r/>
      <w:r/>
    </w:p>
    <w:p>
      <w:pPr>
        <w:pStyle w:val="Heading2"/>
      </w:pPr>
      <w:r>
        <w:t>巴拉巴</w:t>
      </w:r>
      <w:r/>
    </w:p>
    <w:p>
      <w:r/>
      <w:r>
        <w:t>一個犯有謀殺罪並反抗羅馬政府的猶太人。羅馬人把他關進了監獄。在逾越節，彼拉多釋放了他，而沒有釋放耶穌。</w:t>
      </w:r>
      <w:r/>
      <w:r/>
      <w:r/>
    </w:p>
    <w:p>
      <w:pPr>
        <w:pStyle w:val="Heading2"/>
      </w:pPr>
      <w:r>
        <w:t>巴拿巴</w:t>
      </w:r>
      <w:r/>
    </w:p>
    <w:p>
      <w:r/>
      <w:r>
        <w:t>一位利未支派的猶太信徒，來自塞浦路斯。他的名字聽起來像希伯來文中的幫助之子。巴拿巴也被稱為約瑟。他把自己擁有的東西白白地給予他人，以此來幫助他們。他也幫助人們之間建立和平。巴拿巴是一位使徒。他在掃羅成為信徒後幫助了他。他和掃羅一起到許多地方傳揚有關耶穌的好消息。約翰·馬可是巴拿巴的表弟。</w:t>
      </w:r>
      <w:r/>
      <w:r/>
      <w:r/>
    </w:p>
    <w:p>
      <w:pPr>
        <w:pStyle w:val="Heading2"/>
      </w:pPr>
      <w:r>
        <w:t>巴勒</w:t>
      </w:r>
      <w:r/>
    </w:p>
    <w:p>
      <w:r/>
      <w:r>
        <w:t>在以色列人前往迦南的時候，他是在位的摩押王。他雇用先知巴蘭來詛咒以色列人。他認為這樣可以幫助他把以色列人趕出他的土地。</w:t>
      </w:r>
      <w:r/>
      <w:r/>
      <w:r/>
    </w:p>
    <w:p>
      <w:pPr>
        <w:pStyle w:val="Heading2"/>
      </w:pPr>
      <w:r>
        <w:t>巴蘭</w:t>
      </w:r>
      <w:r/>
    </w:p>
    <w:p>
      <w:r/>
      <w:r>
        <w:t>一位來自美索不達米亞的先知，他不是雅各的後裔。他用法術預測未來。巴勒雇用他來詛咒以色列人。巴蘭的驢子對他說話，試圖阻止他。神使巴蘭祝福祂的百姓而不是詛咒他們。</w:t>
      </w:r>
      <w:r/>
      <w:r/>
      <w:r/>
    </w:p>
    <w:p>
      <w:pPr>
        <w:pStyle w:val="Heading2"/>
      </w:pPr>
      <w:r>
        <w:t>幻影說</w:t>
      </w:r>
      <w:r/>
    </w:p>
    <w:p>
      <w:r/>
      <w:r>
        <w:t>這種信念認為耶穌沒有人的身體，也不是完全的人。這是基於一個希臘的觀念。這個觀念認為身體是邪惡的。這個觀念也認為只有永恆的屬靈事物是好的。幻影說（Docetism）成為一種稱為諾斯底主義（Gnosticism）思維方式的一部分。根據諾斯底主義的解釋，世界之所以有問題，是因為人們有身體。諾斯底主義相信人類因擁有秘密的知識而得救。</w:t>
      </w:r>
      <w:r/>
      <w:r/>
      <w:r/>
    </w:p>
    <w:p>
      <w:pPr>
        <w:pStyle w:val="Heading2"/>
      </w:pPr>
      <w:r>
        <w:t>心</w:t>
      </w:r>
      <w:r/>
    </w:p>
    <w:p>
      <w:r/>
      <w:r>
        <w:t>在聖經中，心這個詞有兩個意思。第一個意思是指在胸腔內跳動的身體的一個部位。第二個意思是指人們感受情感的靈性部分。他們在這裡決定做什麽以及敬拜誰。神知道每個人的心。祂知道他們的想法和感受，以及他們做出決定的原因。神的子民要全心全意地事奉神。這意味著他們要完全委身，按照神的方式生活。</w:t>
      </w:r>
      <w:r/>
      <w:r/>
      <w:r/>
    </w:p>
    <w:p>
      <w:pPr>
        <w:pStyle w:val="Heading2"/>
      </w:pPr>
      <w:r>
        <w:t>方舟</w:t>
      </w:r>
      <w:r/>
    </w:p>
    <w:p>
      <w:r/>
      <w:r>
        <w:t>神指示挪亞建造的大船。在洪水期間，神保護了方舟中的人和動物的安全。</w:t>
      </w:r>
      <w:r/>
      <w:r/>
      <w:r/>
    </w:p>
    <w:p>
      <w:pPr>
        <w:pStyle w:val="Heading2"/>
      </w:pPr>
      <w:r>
        <w:t>比喻</w:t>
      </w:r>
      <w:r/>
    </w:p>
    <w:p>
      <w:r/>
      <w:r>
        <w:t>耶穌講的故事幫助人們理解神的方式和神的國度。這些故事使用了人們現實生活中的事件、地點和行動。比喻通常會有一個主要的重點。</w:t>
      </w:r>
      <w:r/>
      <w:r/>
      <w:r/>
    </w:p>
    <w:p>
      <w:pPr>
        <w:pStyle w:val="Heading2"/>
      </w:pPr>
      <w:r>
        <w:t>父</w:t>
      </w:r>
      <w:r/>
    </w:p>
    <w:p>
      <w:r/>
      <w:r>
        <w:t>神的一個名字。父是神，就像耶穌是神，聖靈也是神。他們是獨一真神的三個位格。神在出埃及期間顯示自己是以色列的父，並稱以色列為祂的兒子。後來，神顯示自己是耶穌的父。耶穌表明神是所有屬於神家庭之人的父。</w:t>
      </w:r>
      <w:r/>
      <w:r/>
      <w:r/>
    </w:p>
    <w:p>
      <w:pPr>
        <w:pStyle w:val="Heading2"/>
      </w:pPr>
      <w:r>
        <w:t>父親的祝福</w:t>
      </w:r>
      <w:r/>
    </w:p>
    <w:p>
      <w:r/>
      <w:r>
        <w:t>父親在臨終前對孩子們說的最後話語。父親會說出他對孩子們未來生活的期望或希望。這通常包括成功、財富和權柄的祝福。長子通常會得到最大的祝福。</w:t>
      </w:r>
      <w:r/>
      <w:r/>
      <w:r/>
    </w:p>
    <w:p>
      <w:pPr>
        <w:pStyle w:val="Heading2"/>
      </w:pPr>
      <w:r>
        <w:t>王</w:t>
      </w:r>
      <w:r/>
    </w:p>
    <w:p>
      <w:r/>
      <w:r>
        <w:t>在某些民族中擁有最高權威的統治者。神應該是以色列人的王。以色列的人類君王應該像神引導他們那樣引導人民。這與其他民族君王領導方式非常不同。以色列的君王應該學習神的律法並遵守它們。他們應該幫助人民保持對神之約的忠誠。以色列的君王應當保護那些弱小和貧困的人。他們不應該有很多妻子或變得非常富有。他們應該謙卑。他們不應該把人民當作奴隸。他們不應該依靠武器和馬匹來贏得戰鬥。以色列的君王應該信靠神並只事奉祂。</w:t>
      </w:r>
      <w:r/>
      <w:r/>
      <w:r/>
    </w:p>
    <w:p>
      <w:pPr>
        <w:pStyle w:val="Heading2"/>
      </w:pPr>
      <w:r>
        <w:t>世界</w:t>
      </w:r>
      <w:r/>
    </w:p>
    <w:p>
      <w:r/>
      <w:r>
        <w:t>在聖經中，「世界」這個詞有兩個意思。第一個意思是神為植物、動物和人類創造的居住地。第二個意思是一種談論邪惡的用法。神創造的世界是好的，不是邪惡的。然而，魔鬼是邪惡的，牠有能力在世界上做邪惡的事情。許多人選擇跟隨牠的邪惡方式。這就是新約作者在寫到世界的方式時的意思。他們還寫到耶穌戰勝了世界，意味著耶穌戰勝了罪、死亡和所有邪惡的靈。耶穌通過受苦、死在十字架上並從死裡復活贏得了這場爭戰。因為這樣，耶穌的跟隨者在聖靈的能力下生活，他們不再作罪、死亡和邪惡權勢的奴隸。這就是新約作者所說的從這個邪惡的世界中被釋放得自由的意思。</w:t>
      </w:r>
      <w:r/>
      <w:r/>
      <w:r/>
    </w:p>
    <w:p>
      <w:pPr>
        <w:pStyle w:val="Heading2"/>
      </w:pPr>
      <w:r>
        <w:t>主</w:t>
      </w:r>
      <w:r/>
    </w:p>
    <w:p>
      <w:r/>
      <w:r>
        <w:t>以色列人用來稱呼神的名字。在希伯來文中，這個名字由字母YHWH組成。沒有人確切知道這個名字的意思。這些字母聽起來像希伯來文中的「我是（自有永有的）」。</w:t>
      </w:r>
      <w:r/>
      <w:r/>
      <w:r/>
    </w:p>
    <w:p>
      <w:pPr>
        <w:pStyle w:val="Heading2"/>
      </w:pPr>
      <w:r>
        <w:t>主 - 統治者</w:t>
      </w:r>
      <w:r/>
    </w:p>
    <w:p>
      <w:r/>
      <w:r>
        <w:t>這是一個統治者、領袖或主人的稱號。在聖經中用作神的稱號。這意味著神對一切和每個人都有權柄。在新約時代，主（Lord）被用作羅馬皇帝的稱號。這意味著凱撒在羅馬政府控制的所有地方都有權柄。耶穌的跟隨者稱耶穌為主。這意味著他們承認耶穌是神。他們承認耶穌對一切和每個人都有完全的權柄。耶穌的跟隨者在稱耶穌為主時也挑戰了凱撒的權柄。</w:t>
      </w:r>
      <w:r/>
      <w:r/>
      <w:r/>
    </w:p>
    <w:p>
      <w:pPr>
        <w:pStyle w:val="Heading2"/>
      </w:pPr>
      <w:r>
        <w:t>主日</w:t>
      </w:r>
      <w:r/>
    </w:p>
    <w:p>
      <w:r/>
      <w:r>
        <w:t>啟示錄的作者約翰稱星期日或安息日後的一天。這是耶穌從死裡復活的那一天。因此，教會開始在星期日聚集敬拜神。</w:t>
      </w:r>
      <w:r/>
      <w:r/>
      <w:r/>
    </w:p>
    <w:p>
      <w:pPr>
        <w:pStyle w:val="Heading2"/>
      </w:pPr>
      <w:r>
        <w:t>主的日子</w:t>
      </w:r>
      <w:r/>
    </w:p>
    <w:p>
      <w:r/>
      <w:r>
        <w:t>在舊約中，這是一種談論審判時刻的方式。神會對祂的子民或他們的敵人進行審判。在新約中，它的意思是耶穌的再來，那時祂將審判所有人（</w:t>
      </w:r>
      <w:r>
        <w:t>耶穌的再來</w:t>
      </w:r>
      <w:r>
        <w:t>）。（</w:t>
      </w:r>
      <w:r>
        <w:t>審判日</w:t>
      </w:r>
      <w:r>
        <w:t>）</w:t>
      </w:r>
      <w:r/>
      <w:r/>
      <w:r/>
    </w:p>
    <w:p>
      <w:pPr>
        <w:pStyle w:val="Heading2"/>
      </w:pPr>
      <w:r>
        <w:t>主的晚餐（聖餐）</w:t>
      </w:r>
      <w:r/>
    </w:p>
    <w:p>
      <w:r/>
      <w:r>
        <w:t>基督徒共同分享的餐點，以紀念耶穌的死亡。這是根據耶穌在祂死前與門徒分享的最後晚餐。這也基於猶太逾越節的宴席。這餐包括吃餅和喝酒。這提醒信徒耶穌獻上了祂的身體和血來拯救所有人。</w:t>
      </w:r>
      <w:r/>
      <w:r/>
      <w:r/>
    </w:p>
    <w:p>
      <w:pPr>
        <w:pStyle w:val="Heading2"/>
      </w:pPr>
      <w:r>
        <w:t>主前（公元前）</w:t>
      </w:r>
      <w:r/>
    </w:p>
    <w:p>
      <w:r/>
      <w:r>
        <w:t>描述耶穌出生前所有年份的一種方式。BC 的意思是基督以前。</w:t>
      </w:r>
      <w:r/>
      <w:r/>
      <w:r/>
    </w:p>
    <w:p>
      <w:pPr>
        <w:pStyle w:val="Heading2"/>
      </w:pPr>
      <w:r>
        <w:t>主後（公元）</w:t>
      </w:r>
      <w:r/>
    </w:p>
    <w:p>
      <w:r/>
      <w:r>
        <w:t>描述耶穌出生後所有年份的一種方式。在拉丁語中，AD的意思是按照我們的主的年份。</w:t>
      </w:r>
      <w:r/>
      <w:r/>
      <w:r/>
    </w:p>
    <w:p>
      <w:pPr>
        <w:pStyle w:val="Heading2"/>
      </w:pPr>
      <w:r>
        <w:t>主耶穌基督</w:t>
      </w:r>
      <w:r/>
    </w:p>
    <w:p>
      <w:r/>
      <w:r>
        <w:t>有多種稱號描述耶穌。作為主（Lord），耶穌擁有對地上所有其他統治者的權柄。作為耶穌，祂是一位在羅馬政府統治時期生活在以色列的猶太人。耶穌也是神子。作為基督，祂是猶太人的彌賽亞和王。主耶穌基督的稱號意味著耶穌是萬王之王，是拯救神的子民和自然界的救主。祂將人們從罪、死亡和邪惡中拯救出來。這也意味著祂值得被敬拜，因為祂是神。</w:t>
      </w:r>
      <w:r/>
      <w:r/>
      <w:r/>
    </w:p>
    <w:p>
      <w:pPr>
        <w:pStyle w:val="Heading2"/>
      </w:pPr>
      <w:r>
        <w:t>以巴弗</w:t>
      </w:r>
      <w:r/>
    </w:p>
    <w:p>
      <w:r/>
      <w:r>
        <w:t>一位來自歌羅西的希臘信徒，與保羅一起同工。他在歌羅西、老底嘉和希拉波立分享了關於耶穌的信息。他在這些城市協助大家建立了教會。他曾與保羅一起坐牢。</w:t>
      </w:r>
      <w:r/>
      <w:r/>
      <w:r/>
    </w:p>
    <w:p>
      <w:pPr>
        <w:pStyle w:val="Heading2"/>
      </w:pPr>
      <w:r>
        <w:t>以巴弗提</w:t>
      </w:r>
      <w:r/>
    </w:p>
    <w:p>
      <w:r/>
      <w:r>
        <w:t>一位來自腓立比的希臘信徒，與保羅一起同工。當保羅在監獄裡時，以巴弗提帶來了腓立比信徒的禮物和錢。他回到腓立比時，帶著保羅寫給腓立比人的信。</w:t>
      </w:r>
      <w:r/>
      <w:r/>
      <w:r/>
    </w:p>
    <w:p>
      <w:pPr>
        <w:pStyle w:val="Heading2"/>
      </w:pPr>
      <w:r>
        <w:t>以弗所</w:t>
      </w:r>
      <w:r/>
    </w:p>
    <w:p>
      <w:r/>
      <w:r>
        <w:t>羅馬領土亞細亞的首都。對女神亞底米的崇拜是以弗所的主要宗教。保羅在他的第二次和第三次旅行中造訪了這座城市。他在那裡幫助教會兩年。</w:t>
      </w:r>
      <w:r/>
      <w:r/>
      <w:r/>
    </w:p>
    <w:p>
      <w:pPr>
        <w:pStyle w:val="Heading2"/>
      </w:pPr>
      <w:r>
        <w:t>以色列</w:t>
      </w:r>
      <w:r/>
    </w:p>
    <w:p>
      <w:r/>
      <w:r>
        <w:t>神給雅各的名字。在希伯來文中，以色列的意思是與神摔跤或爭鬥的人。所有雅各的後裔都被稱為以色列的百姓。他們被稱為以色列人。神與他們立了西奈山之約（</w:t>
      </w:r>
      <w:r>
        <w:t>西奈山之約</w:t>
      </w:r>
      <w:r>
        <w:t>）。祂選擇他們向所有其他民族展示祂是誰。以色列也是雅各的後裔在出埃及以後居住的土地的名字。所羅門王去世後，北國被稱為以色列。</w:t>
      </w:r>
      <w:r/>
      <w:r/>
      <w:r/>
    </w:p>
    <w:p>
      <w:pPr>
        <w:pStyle w:val="Heading2"/>
      </w:pPr>
      <w:r>
        <w:t>以西結</w:t>
      </w:r>
      <w:r/>
    </w:p>
    <w:p>
      <w:r/>
      <w:r>
        <w:t>一位成為先知的祭司，在巴比倫控制南國時。他是布西的兒子，來自利未支派。他是被擄到巴比倫的猶太人之一。他的異象和預言記錄在以西結書。</w:t>
      </w:r>
      <w:r/>
      <w:r/>
      <w:r/>
    </w:p>
    <w:p>
      <w:pPr>
        <w:pStyle w:val="Heading2"/>
      </w:pPr>
      <w:r>
        <w:t>以利</w:t>
      </w:r>
      <w:r/>
    </w:p>
    <w:p>
      <w:r/>
      <w:r>
        <w:t>十二士師時期的一位祭司，那時撒母耳還年幼。他在示羅的會幕服事。以利是何弗尼和非尼哈的父親。他沒有阻止他的兒子們做惡事。因此，以利的後裔沒有繼續擔任大祭司。</w:t>
      </w:r>
      <w:r/>
      <w:r/>
      <w:r/>
    </w:p>
    <w:p>
      <w:pPr>
        <w:pStyle w:val="Heading2"/>
      </w:pPr>
      <w:r>
        <w:t>以利沙</w:t>
      </w:r>
      <w:r/>
    </w:p>
    <w:p>
      <w:r/>
      <w:r>
        <w:t>北國以色列的一位先知，從亞哈統治時期到約阿施統治時期。他是以利亞的僕人。他的言行挑戰了在以色列敬拜假神統治者的權柄。他教導許多其他的先知。神藉著以利沙行了許多神蹟。</w:t>
      </w:r>
      <w:r/>
      <w:r/>
      <w:r/>
    </w:p>
    <w:p>
      <w:pPr>
        <w:pStyle w:val="Heading2"/>
      </w:pPr>
      <w:r>
        <w:t>以利亞</w:t>
      </w:r>
      <w:r/>
    </w:p>
    <w:p>
      <w:r/>
      <w:r>
        <w:t>是一位先知，在亞哈和亞哈謝統治北國以色列的時候。他來自基列地。他以穿毛衣和束皮帶著稱。他的言行挑戰了在以色列敬拜假神的統治者的權柄。他教導許多其他先知。他將他的權柄交給以利沙，使其成為他的繼任先知。以利亞在許多方面都像摩西。神藉著他行奇蹟，並在何烈山向他顯現。以利亞沒有死，而是被強風帶到天上。沒有人找到他的遺體。</w:t>
      </w:r>
      <w:r/>
      <w:r/>
      <w:r/>
    </w:p>
    <w:p>
      <w:pPr>
        <w:pStyle w:val="Heading2"/>
      </w:pPr>
      <w:r>
        <w:t>以利亞撒</w:t>
      </w:r>
      <w:r/>
    </w:p>
    <w:p>
      <w:r/>
      <w:r>
        <w:t>亞倫和以利沙巴的兒子，來自利未支派。他的兄弟是拿答、亞比戶和以他瑪。他是非尼哈的父親，並成為利未人的首領。亞倫死後，他成為大祭司。他幫助摩西在曠野中帶領以色列人。在迦南地他協助約書亞帶領以色列人。</w:t>
      </w:r>
      <w:r/>
      <w:r/>
      <w:r/>
    </w:p>
    <w:p>
      <w:pPr>
        <w:pStyle w:val="Heading2"/>
      </w:pPr>
      <w:r>
        <w:t>以東</w:t>
      </w:r>
      <w:r/>
    </w:p>
    <w:p>
      <w:r/>
      <w:r>
        <w:t>猶大南部和東部的土地，是以掃的後裔居住的地方。以掃也被稱為以東。他的子孫成為一個強大的國家，稱為以東。以東人和以色列人之間並不和睦。</w:t>
      </w:r>
      <w:r/>
      <w:r/>
      <w:r/>
    </w:p>
    <w:p>
      <w:pPr>
        <w:pStyle w:val="Heading2"/>
      </w:pPr>
      <w:r>
        <w:t>以法蓮</w:t>
      </w:r>
      <w:r/>
    </w:p>
    <w:p>
      <w:r/>
      <w:r>
        <w:t>約瑟和亞西納的次子。在希伯來文中，以法蓮的意思是雙倍的果實。雅各收養了他為自己的兒子。儘管他不是長子，雅各將父親的祝福給了他。以法蓮的家族是以色列的一個支派。他們是北國以色列的一個重要支派。北國的首都在以法蓮的土地上。北國在聖經中有時被稱為以法蓮。</w:t>
      </w:r>
      <w:r/>
      <w:r/>
      <w:r/>
    </w:p>
    <w:p>
      <w:pPr>
        <w:pStyle w:val="Heading2"/>
      </w:pPr>
      <w:r>
        <w:t>以哥念</w:t>
      </w:r>
      <w:r/>
    </w:p>
    <w:p>
      <w:r/>
      <w:r>
        <w:t>位於小亞細亞的羅馬領土加拉太的一個城市。保羅在他的三次旅行中造訪問這個城市，分享關於耶穌的好消息。據說保羅寫給加拉太人的信是向那裡的教會宣讀的。</w:t>
      </w:r>
      <w:r/>
      <w:r/>
      <w:r/>
    </w:p>
    <w:p>
      <w:pPr>
        <w:pStyle w:val="Heading2"/>
      </w:pPr>
      <w:r>
        <w:t>以笏</w:t>
      </w:r>
      <w:r/>
    </w:p>
    <w:p>
      <w:r/>
      <w:r>
        <w:t>以色列的十二士師之一。他是便雅憫支派的人，左撇子。這一點成為他用來殺死摩押王的計謀的一部分。</w:t>
      </w:r>
      <w:r/>
      <w:r/>
      <w:r/>
    </w:p>
    <w:p>
      <w:pPr>
        <w:pStyle w:val="Heading2"/>
      </w:pPr>
      <w:r>
        <w:t>以馬內利</w:t>
      </w:r>
      <w:r/>
    </w:p>
    <w:p>
      <w:r/>
      <w:r>
        <w:t>在希伯來文中，這個名字的意思是神與我們同在。在亞哈斯王的時代，以賽亞預言了一個名叫以馬內利的男孩。他將成為神與南國同在的標誌。這個孩子是南國將被拯救的標誌。他們將從攻擊他們的敵軍中得救。以賽亞的預言也對未來有意義。馬太在他的福音書中寫到了這一點。藉著耶穌，神以人的身體與祂的百姓同在。耶穌是那位以馬內利，祂拯救神的百姓脫離罪和死亡敵人。</w:t>
      </w:r>
      <w:r/>
      <w:r/>
      <w:r/>
    </w:p>
    <w:p>
      <w:pPr>
        <w:pStyle w:val="Heading2"/>
      </w:pPr>
      <w:r>
        <w:t>以掃</w:t>
      </w:r>
      <w:r/>
    </w:p>
    <w:p>
      <w:r/>
      <w:r>
        <w:t>以撒和利百加的長子，亞伯拉罕的孫子。他是雅各的雙胞胎兄弟，也被稱為以東。以東人是以掃的後裔。</w:t>
      </w:r>
      <w:r/>
      <w:r/>
      <w:r/>
    </w:p>
    <w:p>
      <w:pPr>
        <w:pStyle w:val="Heading2"/>
      </w:pPr>
      <w:r>
        <w:t>以斯帖</w:t>
      </w:r>
      <w:r/>
    </w:p>
    <w:p>
      <w:r/>
      <w:r>
        <w:t>一位猶太人，生活在亞哈隨魯時期的波斯王國。哈大沙是她的猶太名字，以斯帖是她的波斯名字。她是亞比亥的女兒，來自便雅憫支派。她的堂兄末底改在她父母去世後收養了她。亞哈隨魯選她為王后，因為她美麗並讓他喜悅。以斯帖制定了一個勇敢而聰明的計劃來幫助拯救猶太人免於毀滅。</w:t>
      </w:r>
      <w:r/>
      <w:r/>
      <w:r/>
    </w:p>
    <w:p>
      <w:pPr>
        <w:pStyle w:val="Heading2"/>
      </w:pPr>
      <w:r>
        <w:t>以斯拉</w:t>
      </w:r>
      <w:r/>
    </w:p>
    <w:p>
      <w:r/>
      <w:r>
        <w:t>一位帶領一群猶太人從巴比倫返回耶路撒冷的祭司。他也是律法教師。他是西萊雅的兒子。他來自亞倫家族的利未支派。以斯拉在耶路撒冷教導猶太人摩西的律法。這是發生在他們於巴比倫生活多年之後。</w:t>
      </w:r>
      <w:r/>
      <w:r/>
      <w:r/>
    </w:p>
    <w:p>
      <w:pPr>
        <w:pStyle w:val="Heading2"/>
      </w:pPr>
      <w:r>
        <w:t>以實瑪利</w:t>
      </w:r>
      <w:r/>
    </w:p>
    <w:p>
      <w:r/>
      <w:r>
        <w:t>亞伯拉罕與撒拉的奴隸夏甲所生的兒子。以實瑪利不是神應許給亞伯拉罕的兒子。但是神看顧以實瑪利，他也成為了十二族的族長。</w:t>
      </w:r>
      <w:r/>
      <w:r/>
      <w:r/>
    </w:p>
    <w:p>
      <w:pPr>
        <w:pStyle w:val="Heading2"/>
      </w:pPr>
      <w:r>
        <w:t>以撒</w:t>
      </w:r>
      <w:r/>
    </w:p>
    <w:p>
      <w:r/>
      <w:r>
        <w:t>神應許給亞伯拉罕與他的妻子撒拉的兒子。以撒娶了利百加，又是雅各和以掃的父親。在希伯來文中，以撒的意思是他笑了。神藉著以撒繼續祂與亞伯拉罕所立的約。</w:t>
      </w:r>
      <w:r/>
      <w:r/>
      <w:r/>
    </w:p>
    <w:p>
      <w:pPr>
        <w:pStyle w:val="Heading2"/>
      </w:pPr>
      <w:r>
        <w:t>以諾</w:t>
      </w:r>
      <w:r/>
    </w:p>
    <w:p>
      <w:r/>
      <w:r>
        <w:t>他是賽特後裔中雅列的兒子，是瑪土撒拉的父親。他對神忠心。他沒有像其他人一樣死去被埋葬。神把他從地上接走了。</w:t>
      </w:r>
      <w:r/>
      <w:r/>
      <w:r/>
    </w:p>
    <w:p>
      <w:pPr>
        <w:pStyle w:val="Heading2"/>
      </w:pPr>
      <w:r>
        <w:t>以諾書</w:t>
      </w:r>
      <w:r/>
    </w:p>
    <w:p>
      <w:r/>
      <w:r>
        <w:t>已知是耶穌時代前後的一部猶太著作。它不是由創世記中提到的以諾所寫的。</w:t>
      </w:r>
      <w:r/>
      <w:r/>
      <w:r/>
    </w:p>
    <w:p>
      <w:pPr>
        <w:pStyle w:val="Heading2"/>
      </w:pPr>
      <w:r>
        <w:t>以賽亞</w:t>
      </w:r>
      <w:r/>
    </w:p>
    <w:p>
      <w:r/>
      <w:r>
        <w:t>猶大南國的一位先知，在希西家和其他君王時期。在希伯來文中，他的名字意為主將拯救或主是拯救。有關他的故事記載在列王紀下和歷代志下。他的預言記錄在以賽亞書中。</w:t>
      </w:r>
      <w:r/>
      <w:r/>
      <w:r/>
    </w:p>
    <w:p>
      <w:pPr>
        <w:pStyle w:val="Heading2"/>
      </w:pPr>
      <w:r>
        <w:t>出埃及</w:t>
      </w:r>
      <w:r/>
    </w:p>
    <w:p>
      <w:r/>
      <w:r>
        <w:t>神使用摩西從埃及的奴役中拯救出以色列人。在希臘文中，出埃及這個詞的意思是離開（exit）或離去（leave）。出埃及是神顯示自己為以色列救主的時刻。祂行了大能的作為，並對法老、埃及和埃及的假神施行審判。出埃及是一幅神向所有人提供救恩的圖畫。羔羊的死亡是多年後耶穌死亡的預表。耶穌是神的羔羊，被獻上為祭。羔羊的血塗在門上，使以色列人得救。這是一幅耶穌的血如何拯救那些信祂之人的圖畫。以色列人從奴役中得自由。這是一幅神如何釋放那些信靠祂之人的圖畫。祂釋放他們脫離罪、死亡和邪惡權勢的奴役。</w:t>
      </w:r>
      <w:r/>
      <w:r/>
      <w:r/>
    </w:p>
    <w:p>
      <w:pPr>
        <w:pStyle w:val="Heading2"/>
      </w:pPr>
      <w:r>
        <w:t>加百列</w:t>
      </w:r>
      <w:r/>
    </w:p>
    <w:p>
      <w:r/>
      <w:r>
        <w:t>一位天使，在新約中給撒迦利亞、馬利亞和約瑟帶來重要的信息。他在舊約中給但以理帶來重要的信息。</w:t>
      </w:r>
      <w:r/>
      <w:r/>
      <w:r/>
    </w:p>
    <w:p>
      <w:pPr>
        <w:pStyle w:val="Heading2"/>
      </w:pPr>
      <w:r>
        <w:t>加低斯巴尼亞</w:t>
      </w:r>
      <w:r/>
    </w:p>
    <w:p>
      <w:r/>
      <w:r>
        <w:t>位於死海西南方汛（Zin）曠野中的一個地區。以色列人在從埃及到迦南的旅途中在那裡安營。在那裡以色列人拒絕進入迦南。加低斯是米利暗去世的地方。這也是摩西因擊打磐石取水而違背神的地方。</w:t>
      </w:r>
      <w:r/>
      <w:r/>
      <w:r/>
    </w:p>
    <w:p>
      <w:pPr>
        <w:pStyle w:val="Heading2"/>
      </w:pPr>
      <w:r>
        <w:t>加利利</w:t>
      </w:r>
      <w:r/>
    </w:p>
    <w:p>
      <w:r/>
      <w:r>
        <w:t>這是神應許給亞伯拉罕後裔土地的北部地區。它包括曾經是北國以色列的一部分土地。在耶穌的時代，由希律安提帕統治。耶穌在加利利長大。加利利海是該地區的一個大湖。約旦河從那裡向南流。耶穌生平中的許多故事發生在加利利以及加利利海的周圍。</w:t>
      </w:r>
      <w:r/>
      <w:r/>
      <w:r/>
    </w:p>
    <w:p>
      <w:pPr>
        <w:pStyle w:val="Heading2"/>
      </w:pPr>
      <w:r>
        <w:t>加拉太</w:t>
      </w:r>
      <w:r/>
    </w:p>
    <w:p>
      <w:r/>
      <w:r>
        <w:t>羅馬領土小亞細亞中的一個地區。它位於現在的土耳其。保羅造訪了加拉太的幾個城市，並幫助那裡建立了幾個教會。他寫給那些教會的信被稱為加拉太書。</w:t>
      </w:r>
      <w:r/>
      <w:r/>
      <w:r/>
    </w:p>
    <w:p>
      <w:pPr>
        <w:pStyle w:val="Heading2"/>
      </w:pPr>
      <w:r>
        <w:t>加略人猶大</w:t>
      </w:r>
      <w:r/>
    </w:p>
    <w:p>
      <w:r/>
      <w:r>
        <w:t>耶穌的十二門徒之一。他負責門徒的錢財，但卻從中偷竊。他將耶穌交給想要殺害祂的猶太領袖。後來他自殺了。</w:t>
      </w:r>
      <w:r/>
      <w:r/>
      <w:r/>
    </w:p>
    <w:p>
      <w:pPr>
        <w:pStyle w:val="Heading2"/>
      </w:pPr>
      <w:r>
        <w:t>北國</w:t>
      </w:r>
      <w:r/>
    </w:p>
    <w:p>
      <w:r/>
      <w:r>
        <w:t>以色列的土地和支派由非大衛家族的國王統治，也被稱為以色列或以法蓮。北國的重要城市有但、伯特利和撒馬利亞，撒馬利亞成為首都。當耶羅波安帶領許多以色列人拒絕跟隨羅波安時，北國了開始。在公元前722年亞述控制撒馬利亞時結束，北國的人民從未從被擄中返回。北國的先知包括亞希雅、耶戶、米該雅、以利亞、以利沙、阿摩司、約拿、何西阿和彌迦。國王有耶羅波安、拿答、巴沙、以拉、心利、暗利、亞哈、亞哈謝、約蘭、耶戶、約哈斯、約阿施、耶羅波安二世、撒迦利亞、沙龍、米拿現、比加轄、比加和何細亞。這些王都不忠於西奈山的約。</w:t>
      </w:r>
      <w:r/>
      <w:r/>
      <w:r/>
    </w:p>
    <w:p>
      <w:pPr>
        <w:pStyle w:val="Heading2"/>
      </w:pPr>
      <w:r>
        <w:t>古利奈人西門</w:t>
      </w:r>
      <w:r/>
    </w:p>
    <w:p>
      <w:r/>
      <w:r>
        <w:t>一位來自古利奈的男人幫忙背負耶穌的十字架。羅馬士兵強迫他這樣做。古利奈位於現在非洲的利比亞。許多講希臘文的猶太人住在那裡，他們會前往耶路撒冷參加猶太節日。西門的兒子名叫亞歷山大和魯孚，這個魯孚可能就是保羅在羅馬書十六章13節中提到的那位。</w:t>
      </w:r>
      <w:r/>
      <w:r/>
      <w:r/>
    </w:p>
    <w:p>
      <w:pPr>
        <w:pStyle w:val="Heading2"/>
      </w:pPr>
      <w:r>
        <w:t>可拉</w:t>
      </w:r>
      <w:r/>
    </w:p>
    <w:p>
      <w:r/>
      <w:r>
        <w:t>一位出生在埃及的希伯來奴隸男子。他來自利未支派，但不是亞倫家族的後裔。在曠野中，他帶領許多人反對摩西和亞倫。神毀滅了他和那些跟隨他的人。後來，他家族中的一些人忠實地侍奉神。這包括先知撒母耳和被稱為可拉子孫的人。他們帶領以色列用詩篇敬拜神。</w:t>
      </w:r>
      <w:r/>
      <w:r/>
      <w:r/>
    </w:p>
    <w:p>
      <w:pPr>
        <w:pStyle w:val="Heading2"/>
      </w:pPr>
      <w:r>
        <w:t>司提反</w:t>
      </w:r>
      <w:r/>
    </w:p>
    <w:p>
      <w:r/>
      <w:r>
        <w:t>耶路撒冷的信徒選出的七位領袖之一，他成為執事，確保所有信徒都有足夠的食物。許多猶太人因他傳講耶穌而憤怒，他們用石頭砸死了他。他是第一個因忠於耶穌而被殺的耶穌跟隨者。</w:t>
      </w:r>
      <w:r/>
      <w:r/>
      <w:r/>
    </w:p>
    <w:p>
      <w:pPr>
        <w:pStyle w:val="Heading2"/>
      </w:pPr>
      <w:r>
        <w:t>四十二個月</w:t>
      </w:r>
      <w:r/>
    </w:p>
    <w:p>
      <w:r/>
      <w:r>
        <w:t>這是三年半。是七年的一半。在聖經中，七是完全的數字。在啟示錄中，約翰看到某些事情發持續了七年的一半。這意味著那些事情並未完成。它表示啟示錄第13章中的強大統治者或政權不會擁有完全的能力。他們的能力不會像神的國那樣永遠持續。</w:t>
      </w:r>
      <w:r/>
      <w:r/>
      <w:r/>
    </w:p>
    <w:p>
      <w:pPr>
        <w:pStyle w:val="Heading2"/>
      </w:pPr>
      <w:r>
        <w:t>四十天</w:t>
      </w:r>
      <w:r/>
    </w:p>
    <w:p>
      <w:r/>
      <w:r>
        <w:t>這是當某些重要的屬靈事件發生時，聖經作者們所特有的一種描述方式。有可能是一個屬靈的挑戰。也可能是一段親近神或與神相遇的時光。也可能是一段遠離罪惡並對神有更強信心的時光。事件本身可能持續了四十天四十夜，也可能沒有。這些數字是與所發生的屬靈事件有關的記號（sign）。這個記號在許多先知生平與耶穌的生平中很重要。</w:t>
      </w:r>
      <w:r/>
      <w:r/>
      <w:r/>
    </w:p>
    <w:p>
      <w:pPr>
        <w:pStyle w:val="Heading2"/>
      </w:pPr>
      <w:r>
        <w:t>四十年</w:t>
      </w:r>
      <w:r/>
    </w:p>
    <w:p>
      <w:r/>
      <w:r>
        <w:t>聖經作者用來描述了某件持續了很長時間之事的一種方法。四十年被認為是人成長到老的時間。它描述了以色列人在進入迦南之前在曠野漂流的時間。它也描述了許多重要領袖和以色列王統治的時間。這個數字是一個記號，表明所發生的事情很重要。</w:t>
      </w:r>
      <w:r/>
      <w:r/>
      <w:r/>
    </w:p>
    <w:p>
      <w:pPr>
        <w:pStyle w:val="Heading2"/>
      </w:pPr>
      <w:r>
        <w:t>四活物</w:t>
      </w:r>
      <w:r/>
    </w:p>
    <w:p>
      <w:r/>
      <w:r>
        <w:t>以西結和約翰在異象中看到的靈體。像以賽亞異象中的撒拉弗一樣，他們榮耀神。他們敬拜神並遵行祂的旨意。以西結稱他們為基路伯。約櫃上有這些靈體的雕像。</w:t>
      </w:r>
      <w:r/>
      <w:r/>
      <w:r/>
    </w:p>
    <w:p>
      <w:pPr>
        <w:pStyle w:val="Heading2"/>
      </w:pPr>
      <w:r>
        <w:t>外人</w:t>
      </w:r>
      <w:r/>
    </w:p>
    <w:p>
      <w:r/>
      <w:r>
        <w:t>任何不屬於某個地方或團體的人。住在與其家人不同地方的人被認為是外人，成為非原家族團體一部分的人也被認為是外人。以色列人認為任何不屬於雅各家族的人都是外人。與他們同住的外人必須遵守摩西律法中的某些法律，不忠實遵守摩西律法的以色列人經常被視為外人，他們也被稱為罪人，根據摩西律法被認為不潔的以色列人被視為外人。大多數外人無法完全成為他們社區的一部分，但也有像路得這樣的人被完全被接納為以色列社區的成員。一些外人也被稱為陌生人（strangers）和外邦人（foreigners）。</w:t>
      </w:r>
      <w:r/>
      <w:r/>
      <w:r/>
    </w:p>
    <w:p>
      <w:pPr>
        <w:pStyle w:val="Heading2"/>
      </w:pPr>
      <w:r>
        <w:t>外邦人</w:t>
      </w:r>
      <w:r/>
    </w:p>
    <w:p>
      <w:r/>
      <w:r>
        <w:t>聖經中用來指稱所有不是雅各後裔的人。大多數外邦人不了解以色列的神或以色列的歷史。他們不知道摩西律法，也不遵守猶太律法。（</w:t>
      </w:r>
      <w:r>
        <w:t>摩西律法</w:t>
      </w:r>
      <w:r>
        <w:t>）</w:t>
      </w:r>
      <w:r/>
      <w:r/>
      <w:r/>
    </w:p>
    <w:p>
      <w:pPr>
        <w:pStyle w:val="Heading2"/>
      </w:pPr>
      <w:r>
        <w:t>外邦人的光</w:t>
      </w:r>
      <w:r/>
    </w:p>
    <w:p>
      <w:r/>
      <w:r>
        <w:t>這些詞語描述了神僕人的工作（賽42:6，49:6）。這位僕人將確保神的約和救恩傳達給所有的民族。在新約中，西面明白耶穌將完成這項工作（路2:30–32）。保羅和巴拿巴也明白他們要成為外邦人的光（徒13:47）。他們透過與外邦人分享關於耶穌的信息來完成這項工作。在使徒行傳二十六章23節中，保羅講述了耶穌如何帶來神光的信息。這是從罪和死亡的權勢中得救的消息。耶穌將這光帶給猶太人和外邦人。耶穌的跟隨者應該將耶穌的光和救恩分享給全世界。</w:t>
      </w:r>
      <w:r/>
      <w:r/>
      <w:r/>
    </w:p>
    <w:p>
      <w:pPr>
        <w:pStyle w:val="Heading2"/>
      </w:pPr>
      <w:r>
        <w:t>奴隸</w:t>
      </w:r>
      <w:r/>
    </w:p>
    <w:p>
      <w:r/>
      <w:r>
        <w:t>許多人在聖經記載的時代和地點做奴隸。許多民族的生活方式仰賴奴隸所做的工作，奴隸幾乎可以做家庭中的任何一項工作。聖經的作者並沒有教導人們要擁有奴隸。舊約的作者教導奴隸和主人應如何對待彼此。這是根據摩西律法。以色列民中的所有奴隸都被允許在安息日休息，他們被允許與自由人一起敬拜神，他們不需要一直做奴隸直到死去。神的子民不應被賣為奴隸。新約的作者教導奴隸和主人是神家中的平等成員，他們應當服事耶穌並彼此服事。聖經中對奴隸還有一個屬靈的意義，聖經的作者描述人類是罪的奴隸，這意味著罪統治並控制所有人，耶穌使人們從罪的奴役中解放出來。</w:t>
      </w:r>
      <w:r/>
      <w:r/>
      <w:r/>
    </w:p>
    <w:p>
      <w:pPr>
        <w:pStyle w:val="Heading2"/>
      </w:pPr>
      <w:r>
        <w:t>尼尼微</w:t>
      </w:r>
      <w:r/>
    </w:p>
    <w:p>
      <w:r/>
      <w:r>
        <w:t>亞述政府的首都，位於現在伊拉克的底格里斯河上。住在那裡的人以暴力和惡行聞名。巴比倫政府在公元前612年控制了尼尼微和亞述政府。</w:t>
      </w:r>
      <w:r/>
      <w:r/>
      <w:r/>
    </w:p>
    <w:p>
      <w:pPr>
        <w:pStyle w:val="Heading2"/>
      </w:pPr>
      <w:r>
        <w:t>尼布甲尼撒</w:t>
      </w:r>
      <w:r/>
    </w:p>
    <w:p>
      <w:r/>
      <w:r>
        <w:t>這位巴比倫王來自迦勒底民族。神使用他作為審判南國的工具。在公元前586年，他的軍隊摧毀了耶路撒冷和聖殿。先知但以理曾為尼布甲尼撒王解釋過一些夢境。尼布甲尼撒崇拜假神，但承認猶太人的神有權柄。</w:t>
      </w:r>
      <w:r/>
      <w:r/>
      <w:r/>
    </w:p>
    <w:p>
      <w:pPr>
        <w:pStyle w:val="Heading2"/>
      </w:pPr>
      <w:r>
        <w:t>尼希米</w:t>
      </w:r>
      <w:r/>
    </w:p>
    <w:p>
      <w:r/>
      <w:r>
        <w:t>一位從書珊回到耶路撒冷的猶太人。他是哈迦利亞的兒子，哈拿尼是他的兄弟。他在波斯政府中是一位受信任的官員，是亞達薛西的酒政，負責確保國王的食物和酒沒有被下毒。他曾兩次擔任耶路撒冷的省長，帶領猶太人重建耶路撒冷的城牆。</w:t>
      </w:r>
      <w:r/>
      <w:r/>
      <w:r/>
    </w:p>
    <w:p>
      <w:pPr>
        <w:pStyle w:val="Heading2"/>
      </w:pPr>
      <w:r>
        <w:t>尼哥德慕</w:t>
      </w:r>
      <w:r/>
    </w:p>
    <w:p>
      <w:r/>
      <w:r>
        <w:t>一位猶太統治者和法利賽人，他相信耶穌並秘密地跟隨祂。他在某個晚上與耶穌進行了一次重要的談話。當耶穌去世時，尼哥德慕幫忙準備將耶穌的遺體進行安葬。</w:t>
      </w:r>
      <w:r/>
      <w:r/>
      <w:r/>
    </w:p>
    <w:p>
      <w:pPr>
        <w:pStyle w:val="Heading2"/>
      </w:pPr>
      <w:r>
        <w:t>尼羅河</w:t>
      </w:r>
      <w:r/>
    </w:p>
    <w:p>
      <w:r/>
      <w:r>
        <w:t>非洲最長的河流，流經非洲東北部到地中海。尼羅河周圍的土壤非常肥沃，適合農業。</w:t>
      </w:r>
      <w:r/>
      <w:r/>
      <w:r/>
    </w:p>
    <w:p>
      <w:pPr>
        <w:pStyle w:val="Heading2"/>
      </w:pPr>
      <w:r>
        <w:t>平安</w:t>
      </w:r>
      <w:r/>
    </w:p>
    <w:p>
      <w:r/>
      <w:r>
        <w:t>希伯來文中的平安一詞是shalom，其意不僅是沒有衝突或戰爭。這詞還意味著安全、健康和正義，且每個人都有足夠的所需，也意味著關係是完整和健康的。是神希望成為的樣子，包括每個人與神的和平，也包括人與神創造的其他一切事物之間的關係。</w:t>
      </w:r>
      <w:r/>
      <w:r/>
      <w:r/>
    </w:p>
    <w:p>
      <w:pPr>
        <w:pStyle w:val="Heading2"/>
      </w:pPr>
      <w:r>
        <w:t>平安祭（Friendship offerings）</w:t>
      </w:r>
      <w:r/>
    </w:p>
    <w:p>
      <w:r/>
      <w:r>
        <w:t>人們為表達他們對神的感恩而獻的祭物（sacrifices）或供物（offerings）。這些祭顯示了神與祂的子民之間的親密關係。這就是為什麼它們被稱為平安祭。它們也可以是履行某人所許承諾的一部分。這個祭可以是任何人想要獻上的東西。人們為建造會幕和聖殿所提供的材料是平安祭的一部分。動物被獻上當作平安祭的一部分。麵粉、油和酒也被獻上。祭司和獻祭的人把這些祭當中的一部分吃掉。他們在獻祭以後吃。號角在平安祭期間吹響。</w:t>
      </w:r>
      <w:r/>
      <w:r/>
      <w:r/>
    </w:p>
    <w:p>
      <w:pPr>
        <w:pStyle w:val="Heading2"/>
      </w:pPr>
      <w:r>
        <w:t>幼發拉底河</w:t>
      </w:r>
      <w:r/>
    </w:p>
    <w:p>
      <w:r/>
      <w:r>
        <w:t>一條流經現今土耳其、敘利亞和伊拉克的河流。這條河在巴比倫和波斯王國中非常重要。在耶穌的時代，幼發拉底河形成羅馬政府領土的邊界之一。</w:t>
      </w:r>
      <w:r/>
      <w:r/>
      <w:r/>
    </w:p>
    <w:p>
      <w:pPr>
        <w:pStyle w:val="Heading2"/>
      </w:pPr>
      <w:r>
        <w:t>弗呂家</w:t>
      </w:r>
      <w:r/>
    </w:p>
    <w:p>
      <w:r/>
      <w:r>
        <w:t>羅馬領土中靠近加拉太小亞細亞的地區。</w:t>
      </w:r>
      <w:r/>
      <w:r/>
      <w:r/>
    </w:p>
    <w:p>
      <w:pPr>
        <w:pStyle w:val="Heading2"/>
      </w:pPr>
      <w:r>
        <w:t>末底改</w:t>
      </w:r>
      <w:r/>
    </w:p>
    <w:p>
      <w:r/>
      <w:r>
        <w:t>一位在亞哈隨魯時期居住在波斯的猶太人。末底改是睚珥的兒子，來自便雅憫支派。他在以斯帖的父母去世後收養了她。他在書珊的宮門擔任波斯政府的職務。哈曼被殺後，末底改成為亞哈隨魯王的宰相。末底改在波斯王國是一位有權威的重要領袖。</w:t>
      </w:r>
      <w:r/>
      <w:r/>
      <w:r/>
    </w:p>
    <w:p>
      <w:pPr>
        <w:pStyle w:val="Heading2"/>
      </w:pPr>
      <w:r>
        <w:t>末後的日子</w:t>
      </w:r>
      <w:r/>
    </w:p>
    <w:p>
      <w:r/>
      <w:r>
        <w:t>這是一種談論未來某個時期的方式。聖經中的一些先知描述這是一個神會採取行動的時候。神會採取行動確保所有人都榮耀祂。聖經中的其他作者描述這是一個受苦的時期。這將是在神審判世界之前的時期。人們在那段時間會做許多邪惡的事情。一些新約作者將耶穌復活後的時期描述為末世。這被認為是教會在耶穌再來之前所生活的時期。</w:t>
      </w:r>
      <w:r/>
      <w:r/>
      <w:r/>
    </w:p>
    <w:p>
      <w:pPr>
        <w:pStyle w:val="Heading2"/>
      </w:pPr>
      <w:r>
        <w:t>永生</w:t>
      </w:r>
      <w:r/>
    </w:p>
    <w:p>
      <w:r/>
      <w:r>
        <w:t>不會被罪或死亡毀滅的生命。它將永遠持續。耶穌是第一個擁有永生的人。這是當神使祂從死裡復活時祂所擁有的生命。耶穌將這生命賜給所有信祂並跟從祂的人。他們將在新創造中擁有永生。這生命是與神之間的和平與友誼。</w:t>
      </w:r>
      <w:r/>
      <w:r/>
      <w:r/>
    </w:p>
    <w:p>
      <w:pPr>
        <w:pStyle w:val="Heading2"/>
      </w:pPr>
      <w:r>
        <w:t>永恆的神</w:t>
      </w:r>
      <w:r/>
    </w:p>
    <w:p>
      <w:r/>
      <w:r>
        <w:t>這是一談論神永遠存在的表達方式。這是但以理在異象中使用的神的名字。多年後，約翰有了一個關於耶穌的異象。約翰看耶穌，就如同但以理看永恆的神一樣。</w:t>
      </w:r>
      <w:r/>
      <w:r/>
      <w:r/>
    </w:p>
    <w:p>
      <w:pPr>
        <w:pStyle w:val="Heading2"/>
      </w:pPr>
      <w:r>
        <w:t>生命冊</w:t>
      </w:r>
      <w:r/>
    </w:p>
    <w:p>
      <w:r/>
      <w:r>
        <w:t>在聖經中，生命冊有兩種含義。它也被稱為神的冊子。在舊約中，這種方式用來描述活著的人。它的描述是神寫在冊子中的名字列表。在新約中，這是用來描述耶穌追隨者的一種方式。此書是屬於神的羔羊。生命冊並不是一本實際寫有名字的書。這是一種表達方式，用來描述那些活著的人或者那些信耶穌的人。</w:t>
      </w:r>
      <w:r/>
      <w:r/>
      <w:r/>
    </w:p>
    <w:p>
      <w:pPr>
        <w:pStyle w:val="Heading2"/>
      </w:pPr>
      <w:r>
        <w:t>生命樹</w:t>
      </w:r>
      <w:r/>
    </w:p>
    <w:p>
      <w:r/>
      <w:r>
        <w:t>伊甸園中的一棵樹，其果實讓人永遠活著。亞當和夏娃犯罪後，神不允許人吃它的果實。以西結在他的聖殿異象中看到了像生命樹的樹（結47:12）。在啟示錄中，約翰在新天新地中看到了這棵樹（啟22:2）。住在聖城中的每個人都可以自由地吃它的果實。這意味著他們擁有永生，永遠與神同住。</w:t>
      </w:r>
      <w:r/>
      <w:r/>
      <w:r/>
    </w:p>
    <w:p>
      <w:pPr>
        <w:pStyle w:val="Heading2"/>
      </w:pPr>
      <w:r>
        <w:t>石版</w:t>
      </w:r>
      <w:r/>
    </w:p>
    <w:p>
      <w:r/>
      <w:r>
        <w:t>摩西從岩石上雕刻出的石塊，神在上面寫了十誡和律法，是神與以色列人之間約定的書面副本。摩西打破了第一套石版。他在以色列人崇拜金屬牛犢像時打破了它們。後來神在兩塊新石版上寫再寫一次，這些則被保存在約櫃中。</w:t>
      </w:r>
      <w:r/>
      <w:r/>
      <w:r/>
    </w:p>
    <w:p>
      <w:pPr>
        <w:pStyle w:val="Heading2"/>
      </w:pPr>
      <w:r>
        <w:t>示瑪（Shema）</w:t>
      </w:r>
      <w:r/>
    </w:p>
    <w:p>
      <w:r/>
      <w:r>
        <w:t>一個包含申命記六章4節的猶太祈禱。在希伯來文中，申命記六章4節的第一個詞是「Shema」，意思是聆聽並根據所聽到的採取行動。在希伯來文中，聽和做被理解為同一件事。示瑪解釋了神與以色列人的約是什麼。神是唯一的真神，以色列人只應該順服神。這不僅對每個人來說是如此，對整個社群也是如此。他們應該遵守十誡和所有神的律法。許多事物會幫助他們記住神是誰以及祂的誡命。他們應該隨時隨地與每個人談論神的誡命，應該把誡命寫下來，應該在衣服、身體、房子和門上放置這些提醒，應該自由地詢問關於神的問題，並與他們的孩子談論神。耶穌在馬可福音十二章29節中引用了示瑪的話。</w:t>
      </w:r>
      <w:r/>
      <w:r/>
      <w:r/>
    </w:p>
    <w:p>
      <w:pPr>
        <w:pStyle w:val="Heading2"/>
      </w:pPr>
      <w:r>
        <w:t>示劍</w:t>
      </w:r>
      <w:r/>
    </w:p>
    <w:p>
      <w:r/>
      <w:r>
        <w:t>迦南的一個城市，是以色列的重要城市。亞伯拉罕和雅各在那裡為神築壇。示劍也是</w:t>
      </w:r>
      <w:r>
        <w:t>玷污</w:t>
      </w:r>
      <w:r>
        <w:t>底拿的人的名字，底拿的兄弟們因為示劍的作為而殺了示劍和城裡的男人。</w:t>
      </w:r>
      <w:r/>
      <w:r/>
      <w:r/>
    </w:p>
    <w:p>
      <w:pPr>
        <w:pStyle w:val="Heading2"/>
      </w:pPr>
      <w:r>
        <w:t>示羅</w:t>
      </w:r>
      <w:r/>
    </w:p>
    <w:p>
      <w:r/>
      <w:r>
        <w:t>以法蓮山地的一個重要以色列城市，位於耶路撒冷以北。約書亞在以色列人進入迦南時在那裡設立了會幕。</w:t>
      </w:r>
      <w:r/>
      <w:r/>
      <w:r/>
    </w:p>
    <w:p>
      <w:pPr>
        <w:pStyle w:val="Heading2"/>
      </w:pPr>
      <w:r>
        <w:t>伊比鳩魯派</w:t>
      </w:r>
      <w:r/>
    </w:p>
    <w:p>
      <w:r/>
      <w:r>
        <w:t>一群思想家，他們追隨希臘思想家伊比鳩魯的教導。他們相信人生的目標是獲得完全的平靜。當他們擁有真正需要的一切時，他們就能獲得完全的平靜。這樣他們就不會擔心任何事情。他們不相信死後還有生命。保羅在雅典與伊比鳩魯派分享了關於耶穌的好消息。</w:t>
      </w:r>
      <w:r/>
      <w:r/>
      <w:r/>
    </w:p>
    <w:p>
      <w:pPr>
        <w:pStyle w:val="Heading2"/>
      </w:pPr>
      <w:r>
        <w:t>伊利莎白</w:t>
      </w:r>
      <w:r/>
    </w:p>
    <w:p>
      <w:r/>
      <w:r>
        <w:t>施洗約翰的母親。她是利未支派並且是亞倫的後裔。她的丈夫是撒迦利亞，拿撒勒的馬利亞是她的親戚。伊利莎白年紀很大時，神使她生了一個兒子。伊利莎白認出馬利亞懷了彌賽亞。</w:t>
      </w:r>
      <w:r/>
      <w:r/>
      <w:r/>
    </w:p>
    <w:p>
      <w:pPr>
        <w:pStyle w:val="Heading2"/>
      </w:pPr>
      <w:r>
        <w:t>伊甸園</w:t>
      </w:r>
      <w:r/>
    </w:p>
    <w:p>
      <w:r/>
      <w:r>
        <w:t>神在創造世界時所造的園子。最早的人在那裡生活和作工。伊甸園中的生活是神希望祂的世界成為的樣子。神與人生活在平安之中。園子很美，有許多種植物和動物。植物健康可食，且有充足的水源。人在園子裡不需要保護自己免受任何東西的侵害。</w:t>
      </w:r>
      <w:r/>
      <w:r/>
      <w:r/>
    </w:p>
    <w:p>
      <w:pPr>
        <w:pStyle w:val="Heading2"/>
      </w:pPr>
      <w:r>
        <w:t>休妻</w:t>
      </w:r>
      <w:r/>
    </w:p>
    <w:p>
      <w:r/>
      <w:r>
        <w:t>已婚的人中止婚姻（</w:t>
      </w:r>
      <w:r>
        <w:t>婚姻</w:t>
      </w:r>
      <w:r>
        <w:t>）。摩西律法包含了關於休妻的規定。休妻是通過書面信件正式確定的，夫妻不再住在一起。一些先知使用休妻作為一個比喻。它描述了以色列百姓與神之間的關係。他們沒有忠於西奈山之約。因此，神允許祂的百姓被擄到亞述和巴比倫。他們不再住在神賜給他們的土地上。這就像已婚夫婦不再信在一起一樣。這樣，被擄就像是神與祂的百姓之間的休妻。</w:t>
      </w:r>
      <w:r/>
      <w:r/>
      <w:r/>
    </w:p>
    <w:p>
      <w:pPr>
        <w:pStyle w:val="Heading2"/>
      </w:pPr>
      <w:r>
        <w:t>先知</w:t>
      </w:r>
      <w:r/>
    </w:p>
    <w:p>
      <w:r/>
      <w:r>
        <w:t>神選擇透過這人說話。在舊約中，先知向他們的人民或其他國家傳達來自神的信息。先知是以色列和猶大國王的顧問，他們要在國王不忠於神時，指諫國王。許多在耶穌時代之前的先知預言被記錄下來。（</w:t>
      </w:r>
      <w:r>
        <w:t>假先知</w:t>
      </w:r>
      <w:r>
        <w:t>）</w:t>
      </w:r>
      <w:r/>
      <w:r/>
      <w:r/>
    </w:p>
    <w:p>
      <w:pPr>
        <w:pStyle w:val="Heading2"/>
      </w:pPr>
      <w:r>
        <w:t>光</w:t>
      </w:r>
      <w:r/>
    </w:p>
    <w:p>
      <w:r/>
      <w:r>
        <w:t>在聖經中，「光」這個詞有兩個意思。第一個意思是當太陽照耀時，外面有光。第二個意思是指與神相符合的事物的記號。光包括那些顯示或實行神對其世界旨意的事物，包括和平、理解、健康和善良。神的光致力於將神的世界從邪惡和邪靈中解放出來（</w:t>
      </w:r>
      <w:r>
        <w:t>邪靈</w:t>
      </w:r>
      <w:r>
        <w:t>）。這些被描述為黑暗（</w:t>
      </w:r>
      <w:r>
        <w:t>黑暗</w:t>
      </w:r>
      <w:r>
        <w:t>）。當神作為王統治的時候，被稱為光的國度。</w:t>
      </w:r>
      <w:r/>
      <w:r/>
      <w:r/>
    </w:p>
    <w:p>
      <w:pPr>
        <w:pStyle w:val="Heading2"/>
      </w:pPr>
      <w:r>
        <w:t>印</w:t>
      </w:r>
      <w:r/>
    </w:p>
    <w:p>
      <w:r/>
      <w:r>
        <w:t>在聖經中，印有幾種不同的意思。第一個意思是封閉或關閉某物。第二個意思是使協議或約定生效。第三個意思是一塊具黏性的蠟，人們會將蠟放在重要的卷軸或文件上封閉它們，只有有許可的人才能拆開印並打開文件。最後一個意思是一個官方或皇家標記，顯示某人的身份。壓在文件或其他物品上的印會留下其標記，表明該人同意某事或該物品屬於他們。</w:t>
      </w:r>
      <w:r/>
      <w:r/>
      <w:r/>
    </w:p>
    <w:p>
      <w:pPr>
        <w:pStyle w:val="Heading2"/>
      </w:pPr>
      <w:r>
        <w:t>吉甲</w:t>
      </w:r>
      <w:r/>
    </w:p>
    <w:p>
      <w:r/>
      <w:r>
        <w:t>約旦河以西、靠近耶利哥的一個迦南城市。它成為以色列領袖、君王和先知的重要場所。從約旦河收集的石頭被豎立在那裡。這提醒以色列人神是如何帶領他們進入迦南的。</w:t>
      </w:r>
      <w:r/>
      <w:r/>
      <w:r/>
    </w:p>
    <w:p>
      <w:pPr>
        <w:pStyle w:val="Heading2"/>
      </w:pPr>
      <w:r>
        <w:t>名字</w:t>
      </w:r>
      <w:r/>
    </w:p>
    <w:p>
      <w:r/>
      <w:r>
        <w:t>在聖經的時代和地點，名字非常重要。不僅是用來稱呼某人的方式，而是用來展示這個人是誰以及他們的特質。這一點對於神也是如此，提到神的名字就是在說神自己，信靠神的名字就等同於信靠神。</w:t>
      </w:r>
      <w:r/>
      <w:r/>
      <w:r/>
    </w:p>
    <w:p>
      <w:pPr>
        <w:pStyle w:val="Heading2"/>
      </w:pPr>
      <w:r>
        <w:t>地中海</w:t>
      </w:r>
      <w:r/>
    </w:p>
    <w:p>
      <w:r/>
      <w:r>
        <w:t>連接非洲、亞洲和歐洲的廣大水域。這是神應許賜給以色列人的土地的西部邊界。</w:t>
      </w:r>
      <w:r/>
      <w:r/>
      <w:r/>
    </w:p>
    <w:p>
      <w:pPr>
        <w:pStyle w:val="Heading2"/>
      </w:pPr>
      <w:r>
        <w:t>地獄</w:t>
      </w:r>
      <w:r/>
    </w:p>
    <w:p>
      <w:r/>
      <w:r>
        <w:t>對於那些拒絕成為神國成員的人來說，這是一個完全毀滅的地方。</w:t>
      </w:r>
      <w:r/>
      <w:r/>
      <w:r/>
    </w:p>
    <w:p>
      <w:pPr>
        <w:pStyle w:val="Heading2"/>
      </w:pPr>
      <w:r>
        <w:t>多馬</w:t>
      </w:r>
      <w:r/>
    </w:p>
    <w:p>
      <w:r/>
      <w:r>
        <w:t>耶穌的十二個門徒之一。他也被稱為低土馬，意思是雙胞胎。</w:t>
      </w:r>
      <w:r/>
      <w:r/>
      <w:r/>
    </w:p>
    <w:p>
      <w:pPr>
        <w:pStyle w:val="Heading2"/>
      </w:pPr>
      <w:r>
        <w:t>她瑪</w:t>
      </w:r>
      <w:r/>
    </w:p>
    <w:p>
      <w:r/>
      <w:r>
        <w:t>猶大的媳婦。她的前兩任丈夫是猶大的兒子，但他們都死了。之後，猶大在不知情的景況下與她瑪同房，她懷孕並生下雙胞胎兒子。耶穌是她瑪的兒子法勒斯的後代。這個她瑪是與大衛王之女不同的她瑪。</w:t>
      </w:r>
      <w:r/>
      <w:r/>
      <w:r/>
    </w:p>
    <w:p>
      <w:pPr>
        <w:pStyle w:val="Heading2"/>
      </w:pPr>
      <w:r>
        <w:t>她瑪 - 大衛</w:t>
      </w:r>
      <w:r/>
    </w:p>
    <w:p>
      <w:r/>
      <w:r>
        <w:t>大衛和瑪迦的女兒。她和押沙龍有相同的父母，和暗嫩有相同的父親。暗嫩在她還是處女時強姦了她，然後他把她趕出了他的家。在那個時代，這相當於同她離婚。被強姦並且未婚，此事給她在所處的社群中帶來了羞恥。這意味著她可能無法結婚或擁有自己的家庭。那件事發生後，她與押沙龍住在一起。</w:t>
      </w:r>
      <w:r/>
      <w:r/>
      <w:r/>
    </w:p>
    <w:p>
      <w:pPr>
        <w:pStyle w:val="Heading2"/>
      </w:pPr>
      <w:r>
        <w:t>好消息</w:t>
      </w:r>
      <w:r/>
    </w:p>
    <w:p>
      <w:r/>
      <w:r>
        <w:t>關於耶穌的信息。在希臘文中，整個信息被稱為福音。（</w:t>
      </w:r>
      <w:r>
        <w:t>福音</w:t>
      </w:r>
      <w:r>
        <w:t>）這是神拯救人們脫離罪和死亡權勢的信息。這意味著人們可以完全敬拜他們的造物主。他們可以與祂和他人和平共處。這可以發生是因為耶穌為拯救所有人而獻出了自己的生命。祂作為犧牲而死，將人們從邪惡的奴役中解救出來。然後神使耶穌從死裡復活。耶穌是神曾應許要派來的猶太彌賽亞。祂將神的永生和復活的力量帶給所有信祂的人。</w:t>
      </w:r>
      <w:r/>
      <w:r/>
      <w:r/>
    </w:p>
    <w:p>
      <w:pPr>
        <w:pStyle w:val="Heading2"/>
      </w:pPr>
      <w:r>
        <w:t>字母詩</w:t>
      </w:r>
      <w:r/>
    </w:p>
    <w:p>
      <w:r/>
      <w:r>
        <w:t>每行或每段以字母表中的不同字母開頭的詩。第一行或第一段以字母表中的第一個字母開頭。第二行或第二段以第二個字母開頭。這種格式一直持續到字母表的末尾。字母詩在希伯來語中很常見。（</w:t>
      </w:r>
      <w:r>
        <w:t>詩歌）</w:t>
      </w:r>
      <w:r/>
      <w:r/>
      <w:r/>
    </w:p>
    <w:p>
      <w:pPr>
        <w:pStyle w:val="Heading2"/>
      </w:pPr>
      <w:r>
        <w:t>安息</w:t>
      </w:r>
      <w:r/>
    </w:p>
    <w:p>
      <w:r/>
      <w:r>
        <w:t>在聖經中，「安息」這個詞有許多含義。第一個含義在創世記第二章中提到，當神完成創造世界的工作後，祂安息了。神與祂所創造的萬物之間有和平，所有存在的事物都擁有神希望他們擁有的生活所需。另一個含義在十誡中提到，這是安息日的安息。在一週的第七天，以色列人應該安息而不是工作。另一個含義在詩篇九十五篇中提到，這是以色列人從為奴中解放後的安息，神將他們帶到神應許給他們的土地。完整的含義在希伯來書第三和第四章中提到。耶穌給那些相信祂的人帶來真正的安息。當他們開始跟隨耶穌時，他們開始享受耶穌的安息。當耶穌完全作王時，他們將完全享受這安息。</w:t>
      </w:r>
      <w:r/>
      <w:r/>
      <w:r/>
    </w:p>
    <w:p>
      <w:pPr>
        <w:pStyle w:val="Heading2"/>
      </w:pPr>
      <w:r>
        <w:t>安息日</w:t>
      </w:r>
      <w:r/>
    </w:p>
    <w:p>
      <w:r/>
      <w:r>
        <w:t>以色列人和猶太人一週裡的第七天，這是他們休息和不工作的聖日。這也包含他們的牲畜、僕人和與他們同住的外人。這一天是為了紀念神在創造世界後的休息，也紀念了神在將以色列人從埃及為奴中解救出來後所應許的安息。安息日是神與以色列人在西奈山立約的記號。這一天提醒人們神是良善的，並提供神子民所需的一切。後來，猶太宗教領袖制定了許多關於安息日能做什麼的規則。這些規則並不總是幫助人們敬畏神。耶穌教導人們如何在安息日敬畏神。儘管宗教領袖們反對祂，祂仍在安息日行神蹟。</w:t>
      </w:r>
      <w:r/>
      <w:r/>
      <w:r/>
    </w:p>
    <w:p>
      <w:pPr>
        <w:pStyle w:val="Heading2"/>
      </w:pPr>
      <w:r>
        <w:t>安得烈</w:t>
      </w:r>
      <w:r/>
    </w:p>
    <w:p>
      <w:r/>
      <w:r>
        <w:t>來自伯賽大的漁夫，住在迦百農。他是施洗約翰的門徒。他成為耶穌的十二門徒之一。彼得是他的兄弟。</w:t>
      </w:r>
      <w:r/>
      <w:r/>
      <w:r/>
    </w:p>
    <w:p>
      <w:pPr>
        <w:pStyle w:val="Heading2"/>
      </w:pPr>
      <w:r>
        <w:t>成功神學</w:t>
      </w:r>
      <w:r/>
    </w:p>
    <w:p>
      <w:r/>
      <w:r>
        <w:t>一種違背關於耶穌好消息的教導，教導神拯救人們脫離地上的所有問題和痛苦，教導神賜給所有相信耶穌並對他有信心的人財富，教導人將永遠擁有超過所需的東西，教導人將永遠擁有健康的身體，教導人在世上活著時將擁有所有這些東西。真正關於耶穌的好消息並不教導這些事情，真正的是耶穌拯救人們脫離罪、死亡和邪惡的權勢。這拯救在人們活著時開始。當耶穌回來並在新創造中作王時，這拯救將會完成。耶穌是祂的跟隨者如何生活的榜樣。耶穌的榜樣教導信徒如何服事他人以及如何面對痛苦。</w:t>
      </w:r>
      <w:r/>
      <w:r/>
      <w:r/>
    </w:p>
    <w:p>
      <w:pPr>
        <w:pStyle w:val="Heading2"/>
      </w:pPr>
      <w:r>
        <w:t>死亡與地獄</w:t>
      </w:r>
      <w:r/>
    </w:p>
    <w:p>
      <w:r/>
      <w:r>
        <w:t>在啟示錄中，約翰描述了死亡與地獄是被神審判的邪惡權勢。這意味著神永遠停止了死亡和地獄。因此，地上屬於神國的人將永遠不死。而拒絕進入神度的人將永遠與神隔離。</w:t>
      </w:r>
      <w:r/>
      <w:r/>
      <w:r/>
    </w:p>
    <w:p>
      <w:pPr>
        <w:pStyle w:val="Heading2"/>
      </w:pPr>
      <w:r>
        <w:t>米利巴</w:t>
      </w:r>
      <w:r/>
    </w:p>
    <w:p>
      <w:r/>
      <w:r>
        <w:t>在希伯來文中，米利巴這個詞的意思是「爭論」。聖經中有兩個地方叫米利巴。在這兩個地方，以色列人因為沒有水而與神和摩西爭論。其中一個地方叫瑪撒和米利巴。另一個地方叫米利巴加低斯，靠近加低斯巴尼亞。</w:t>
      </w:r>
      <w:r/>
      <w:r/>
      <w:r/>
    </w:p>
    <w:p>
      <w:pPr>
        <w:pStyle w:val="Heading2"/>
      </w:pPr>
      <w:r>
        <w:t>米利暗</w:t>
      </w:r>
      <w:r/>
    </w:p>
    <w:p>
      <w:r/>
      <w:r>
        <w:t>她是暗蘭和約基別的女兒，來自利未支派。摩西和亞倫是她的兄弟。她幫助摩西在出埃及期間帶領以色列人。她是一位先知。</w:t>
      </w:r>
      <w:r/>
      <w:r/>
      <w:r/>
    </w:p>
    <w:p>
      <w:pPr>
        <w:pStyle w:val="Heading2"/>
      </w:pPr>
      <w:r>
        <w:t>米甸人</w:t>
      </w:r>
      <w:r/>
    </w:p>
    <w:p>
      <w:r/>
      <w:r>
        <w:t>米甸是亞伯拉罕和他的妻子基土拉的兒子。被稱為米甸人的民族就是來自他的家族。 他們居住的土地也被稱為米甸，位於埃及的東邊和迦南的南邊。神在米甸地向摩西顯現。在舊約中，米甸人有時幫助以色列人，其他時候他們傷害以色列人。</w:t>
      </w:r>
      <w:r/>
      <w:r/>
      <w:r/>
    </w:p>
    <w:p>
      <w:pPr>
        <w:pStyle w:val="Heading2"/>
      </w:pPr>
      <w:r>
        <w:t>米非波設</w:t>
      </w:r>
      <w:r/>
    </w:p>
    <w:p>
      <w:r/>
      <w:r>
        <w:t>約拿單的兒子，掃羅的孫子。他來自便雅憫支派。約拿單去世的那天，他的雙腳在一次事故中受傷。大衛成為王後，一直善待米非波設。</w:t>
      </w:r>
      <w:r/>
      <w:r/>
      <w:r/>
    </w:p>
    <w:p>
      <w:pPr>
        <w:pStyle w:val="Heading2"/>
      </w:pPr>
      <w:r>
        <w:t>米迦勒</w:t>
      </w:r>
      <w:r/>
    </w:p>
    <w:p>
      <w:r/>
      <w:r>
        <w:t>在天使中服事神的領袖。神賜予他在天界的權柄。在但以理書第十章和第十二章中，米迦勒被描述為服事並保護以色列人民。在啟示錄中，約翰描述了米迦勒與龍戰鬥的場景。猶大書根據他那個時代的猶太著作講述了一個關於米迦勒的故事。</w:t>
      </w:r>
      <w:r/>
      <w:r/>
      <w:r/>
    </w:p>
    <w:p>
      <w:pPr>
        <w:pStyle w:val="Heading2"/>
      </w:pPr>
      <w:r>
        <w:t>老底嘉</w:t>
      </w:r>
      <w:r/>
    </w:p>
    <w:p>
      <w:r/>
      <w:r>
        <w:t>這是位於羅馬領土小亞細亞的一個城市，現今為土耳其，靠近歌羅西。以巴弗在那裡分享了關於耶穌的信息，並幫助建立了一個教會。保羅寫了一封信給老底嘉教會。老底嘉的教會是啟示錄中提到的七個教會之一。</w:t>
      </w:r>
      <w:r/>
      <w:r/>
      <w:r/>
    </w:p>
    <w:p>
      <w:pPr>
        <w:pStyle w:val="Heading2"/>
      </w:pPr>
      <w:r>
        <w:t>至聖所</w:t>
      </w:r>
      <w:r/>
    </w:p>
    <w:p>
      <w:r/>
      <w:r>
        <w:t>存放約櫃的房間（</w:t>
      </w:r>
      <w:r>
        <w:t>約櫃</w:t>
      </w:r>
      <w:r>
        <w:t>）。這個房間最初在會幕裡，後來在聖殿裡。神在那裡與以色列人同在。一道厚厚的幔子將它與會幕或聖殿的其餘部分隔開。幔子象徵著人類與神的分離。如果人們走到幔子後面，他們會死。只有大祭司才能進入至聖所。他每年這樣做一次。當耶穌死時，至聖所的幔子裂開了。這象徵著耶穌的死使人們再次接近神。</w:t>
      </w:r>
      <w:r/>
      <w:r/>
      <w:r/>
    </w:p>
    <w:p>
      <w:pPr>
        <w:pStyle w:val="Heading2"/>
      </w:pPr>
      <w:r>
        <w:t>艾城</w:t>
      </w:r>
      <w:r/>
    </w:p>
    <w:p>
      <w:r/>
      <w:r>
        <w:t>迦南的一個城市，亞伯拉罕在那裡築了一座壇。以色列人在艾城的第一次戰役中失敗。他們在第二次戰役中獲勝並摧毀了這座城市。在希伯來語中，艾城的意思就是廢墟。</w:t>
      </w:r>
      <w:r/>
      <w:r/>
      <w:r/>
    </w:p>
    <w:p>
      <w:pPr>
        <w:pStyle w:val="Heading2"/>
      </w:pPr>
      <w:r>
        <w:t>血</w:t>
      </w:r>
      <w:r/>
    </w:p>
    <w:p>
      <w:r/>
      <w:r>
        <w:t>在聖經中，「血」這個詞有兩種含義。第一種含義是人和動物體內的紅色液體。第二種含義是生命的象徵。生命是神的禮物。血被認為很重要，因為它顯示出動物或人是活著的。人們知道失血會導致死亡。因此，任何與失血有關的事情都被認為是不潔的。因為血很重要，所以它被用來使事物成為神聖和潔淨。將祭物的血灑在某人或某物上是一個記號。它顯示出這個人或物已經從死亡和罪惡中被潔淨。</w:t>
      </w:r>
      <w:r/>
      <w:r/>
      <w:r/>
    </w:p>
    <w:p>
      <w:pPr>
        <w:pStyle w:val="Heading2"/>
      </w:pPr>
      <w:r>
        <w:t>衣索匹亞太監</w:t>
      </w:r>
      <w:r/>
    </w:p>
    <w:p>
      <w:r/>
      <w:r>
        <w:t>在非洲衣索匹亞地區的一位重要的政府官員。他管理女王的財務。不知道他是否為猶太人。他敬拜以色列的神，並成為跟從耶穌的人。據說他是第一個在非洲分享耶穌福音的信徒。</w:t>
      </w:r>
      <w:r/>
      <w:r/>
      <w:r/>
    </w:p>
    <w:p>
      <w:pPr>
        <w:pStyle w:val="Heading2"/>
      </w:pPr>
      <w:r>
        <w:t>西布倫</w:t>
      </w:r>
      <w:r/>
    </w:p>
    <w:p>
      <w:r/>
      <w:r>
        <w:t>雅各和利亞的第六個兒子。在希伯來文中，西布倫這個名字可能意思是「榮耀」。他的家族成為以色列其中一個支派。</w:t>
      </w:r>
      <w:r/>
      <w:r/>
      <w:r/>
    </w:p>
    <w:p>
      <w:pPr>
        <w:pStyle w:val="Heading2"/>
      </w:pPr>
      <w:r>
        <w:t>西宏與噩</w:t>
      </w:r>
      <w:r/>
    </w:p>
    <w:p>
      <w:r/>
      <w:r>
        <w:t>住在約旦河東的兩位亞摩利王。西宏是希實本的王，噩是巴珊的王。以色列人請求允許和平穿越他們的土地。西宏和噩攻擊他們，但以色列人贏得了戰鬥。一些以色列支派選擇留在那些土地上生活。</w:t>
      </w:r>
      <w:r/>
      <w:r/>
      <w:r/>
    </w:p>
    <w:p>
      <w:pPr>
        <w:pStyle w:val="Heading2"/>
      </w:pPr>
      <w:r>
        <w:t>西奈山</w:t>
      </w:r>
      <w:r/>
    </w:p>
    <w:p>
      <w:r/>
      <w:r>
        <w:t>埃及外的一座山，也被稱為何烈山。神在那裡以燒不毀的荊棘向摩西顯現。以色列人離開埃及後，神再次在那裡與摩西會面。這是神與以色列人民立約的地方。</w:t>
      </w:r>
      <w:r/>
      <w:r/>
      <w:r/>
    </w:p>
    <w:p>
      <w:pPr>
        <w:pStyle w:val="Heading2"/>
      </w:pPr>
      <w:r>
        <w:t>西奈山之約</w:t>
      </w:r>
      <w:r/>
    </w:p>
    <w:p>
      <w:r/>
      <w:r>
        <w:t>神選擇通過以色列人來實現祂拯救世界的計劃。神通過與雅各的家族立約來顯示這一點。這個約是與那些被神從埃及為奴生活中拯救出來的人立的。這個約也包括所有將來出生的以色列人。這些人要遵守神給摩西的十誡和其他律法。神會在他們住在迦南地時賜給他們健康、安全、和平和許多子孫。祂會賜給他們足夠的飲食，使他們成為祭司的國度和聖潔的國民。割禮和安息日是這個約的標誌。神在西奈山與祂的百姓立了這個約，摩西是這個約的中保。</w:t>
      </w:r>
      <w:r/>
      <w:r/>
      <w:r/>
    </w:p>
    <w:p>
      <w:pPr>
        <w:pStyle w:val="Heading2"/>
      </w:pPr>
      <w:r>
        <w:t>西拉</w:t>
      </w:r>
      <w:r/>
    </w:p>
    <w:p>
      <w:r/>
      <w:r>
        <w:t>耶路撒冷信徒中的領袖。他與保羅、巴拿巴和彼得一起工作，他是一位先知和羅馬公民。他協助將耶路撒冷教會的重要信帶給外邦教會。他還幫助保羅和彼得寫信給教會。</w:t>
      </w:r>
      <w:r/>
      <w:r/>
      <w:r/>
    </w:p>
    <w:p>
      <w:pPr>
        <w:pStyle w:val="Heading2"/>
      </w:pPr>
      <w:r>
        <w:t>西班牙</w:t>
      </w:r>
      <w:r/>
    </w:p>
    <w:p>
      <w:r/>
      <w:r>
        <w:t>羅馬政府統治地區西部的一個國家，今天仍然被稱為西班牙。保羅想在那裡分享福音。這是聖經中提到的最西邊的地區。</w:t>
      </w:r>
      <w:r/>
      <w:r/>
      <w:r/>
    </w:p>
    <w:p>
      <w:pPr>
        <w:pStyle w:val="Heading2"/>
      </w:pPr>
      <w:r>
        <w:t>西羅亞</w:t>
      </w:r>
      <w:r/>
    </w:p>
    <w:p>
      <w:r/>
      <w:r>
        <w:t>耶路撒冷城牆內有一個有淡水的池子。西羅亞的意思是「奉差遣」。那裡的第一個池子是希西家王建造的。巴比倫人摧毀了它，但在尼希米的時代重建了。在住棚節期間，池中的水被倒在祭壇上。池子的水來自基訓泉。在耶穌的時代，那裡還有一座塔倒塌，造成18人死亡。</w:t>
      </w:r>
      <w:r/>
      <w:r/>
      <w:r/>
    </w:p>
    <w:p>
      <w:pPr>
        <w:pStyle w:val="Heading2"/>
      </w:pPr>
      <w:r>
        <w:t>西羅非哈的女兒</w:t>
      </w:r>
      <w:r/>
    </w:p>
    <w:p>
      <w:r/>
      <w:r>
        <w:t>瑪拉、挪阿、曷拉、密拉和得撒是瑪拿西支派的。他們的父親西羅非哈在以色列人拒絕進入迦南後死在曠野。他的女兒們因為西羅非哈沒有兒子而為他的家族獲得了土地。她們嫁給了家族中的堂兄弟，這樣她們的土地就永遠屬於瑪拿西支派。</w:t>
      </w:r>
      <w:r/>
      <w:r/>
      <w:r/>
    </w:p>
    <w:p>
      <w:pPr>
        <w:pStyle w:val="Heading2"/>
      </w:pPr>
      <w:r>
        <w:t>伯大尼</w:t>
      </w:r>
      <w:r/>
    </w:p>
    <w:p>
      <w:r/>
      <w:r>
        <w:t>馬利亞、馬大和拉撒路居住的城鎮。它位於耶路撒冷以東不遠處，靠近橄欖山。</w:t>
      </w:r>
      <w:r/>
      <w:r/>
      <w:r/>
    </w:p>
    <w:p>
      <w:pPr>
        <w:pStyle w:val="Heading2"/>
      </w:pPr>
      <w:r>
        <w:t>伯利恆</w:t>
      </w:r>
      <w:r/>
    </w:p>
    <w:p>
      <w:r/>
      <w:r>
        <w:t>大衛的家鄉和耶穌的出生地。它位於耶路撒冷以南不遠處。</w:t>
      </w:r>
      <w:r/>
      <w:r/>
      <w:r/>
    </w:p>
    <w:p>
      <w:pPr>
        <w:pStyle w:val="Heading2"/>
      </w:pPr>
      <w:r>
        <w:t>伯特利</w:t>
      </w:r>
      <w:r/>
    </w:p>
    <w:p>
      <w:r/>
      <w:r>
        <w:t>當雅各逃離以掃時，神向他顯現的地方。這地方也被稱為路斯。在希伯來文中，伯特利的意思是神的家。亞伯拉罕和雅各在那裡築壇敬拜神。它成為以色列的一個重要城市。它位於耶路撒冷以北，在南北王國的邊界。耶羅波安在那裡建了一個殿來敬拜假神。</w:t>
      </w:r>
      <w:r/>
      <w:r/>
      <w:r/>
    </w:p>
    <w:p>
      <w:pPr>
        <w:pStyle w:val="Heading2"/>
      </w:pPr>
      <w:r>
        <w:t>但</w:t>
      </w:r>
      <w:r/>
    </w:p>
    <w:p>
      <w:r/>
      <w:r>
        <w:t>雅各和辟拉的第一個兒子。在希伯來文中，但這個名字的意思是祂審判。但的家族是以色列的一個支派。但也是城市的名字，是但支派的主要城市。它位於黑門山附近，是以色列最北部的地區之一。</w:t>
      </w:r>
      <w:r/>
      <w:r/>
      <w:r/>
    </w:p>
    <w:p>
      <w:pPr>
        <w:pStyle w:val="Heading2"/>
      </w:pPr>
      <w:r>
        <w:t>但以理</w:t>
      </w:r>
      <w:r/>
    </w:p>
    <w:p>
      <w:r/>
      <w:r>
        <w:t>在約雅敬作王時，來自南國的一個年輕人。他被帶到巴比倫居住。他在巴比倫和波斯的幾位國王面前擔任哲士和政府領袖。他也被稱為伯提沙撒。他是一位先知，神給了他異象和信息。這些記錄在但以理書中。</w:t>
      </w:r>
      <w:r/>
      <w:r/>
      <w:r/>
    </w:p>
    <w:p>
      <w:pPr>
        <w:pStyle w:val="Heading2"/>
      </w:pPr>
      <w:r>
        <w:t>住棚節</w:t>
      </w:r>
      <w:r/>
    </w:p>
    <w:p>
      <w:r/>
      <w:r>
        <w:t>猶太人的節期，開始於贖罪日後的第五天。人們慶祝豐收以及神的供應。以色列男性被要求前往會幕或聖殿參加這個節日。在節日的七天裡，他們住在棚子裡。這是為了紀念他們在曠野時住在棚子或帳篷裡。每七年，要在這個節日期間大聲朗讀立約的律法。</w:t>
      </w:r>
      <w:r/>
      <w:r/>
      <w:r/>
    </w:p>
    <w:p>
      <w:pPr>
        <w:pStyle w:val="Heading2"/>
      </w:pPr>
      <w:r>
        <w:t>何巴</w:t>
      </w:r>
      <w:r/>
    </w:p>
    <w:p>
      <w:r/>
      <w:r>
        <w:t>摩西的內兄。他的父親是流珥，也叫葉忒羅。何巴是摩西妻子西坡拉的兄弟。他是基尼人群體的一部分。他與以色列人一起從西奈山前往迦南。他在曠野中成為他們的嚮導。</w:t>
      </w:r>
      <w:r/>
      <w:r/>
      <w:r/>
    </w:p>
    <w:p>
      <w:pPr>
        <w:pStyle w:val="Heading2"/>
      </w:pPr>
      <w:r>
        <w:t>何西阿</w:t>
      </w:r>
      <w:r/>
    </w:p>
    <w:p>
      <w:r/>
      <w:r>
        <w:t>北國以色列的一位先知。他在耶羅波安二世作王的時期發預言。他作先知直到北國被亞述毀滅。他的預言記錄在何西阿書中。</w:t>
      </w:r>
      <w:r/>
      <w:r/>
      <w:r/>
    </w:p>
    <w:p>
      <w:pPr>
        <w:pStyle w:val="Heading2"/>
      </w:pPr>
      <w:r>
        <w:t>克里特</w:t>
      </w:r>
      <w:r/>
    </w:p>
    <w:p>
      <w:r/>
      <w:r>
        <w:t>地中海中靠近希臘的一個大島。保羅在一次旅行中來到克里特。在那裡，他幫助建立了幾個教會。提多留在那裡領導教會。克里特的一些信徒是猶太人，但大多數是外邦人。</w:t>
      </w:r>
      <w:r/>
      <w:r/>
      <w:r/>
    </w:p>
    <w:p>
      <w:pPr>
        <w:pStyle w:val="Heading2"/>
      </w:pPr>
      <w:r>
        <w:t>別是巴</w:t>
      </w:r>
      <w:r/>
    </w:p>
    <w:p>
      <w:r/>
      <w:r>
        <w:t>迦南南部的一座城市。它成為以色列地最南端的城市。亞伯拉罕在那裡挖了一口井。神曾在別是巴或其附近的沙漠中對夏甲、以撒、雅各和以利亞說話。</w:t>
      </w:r>
      <w:r/>
      <w:r/>
      <w:r/>
    </w:p>
    <w:p>
      <w:pPr>
        <w:pStyle w:val="Heading2"/>
      </w:pPr>
      <w:r>
        <w:t>別迦摩</w:t>
      </w:r>
      <w:r/>
    </w:p>
    <w:p>
      <w:r/>
      <w:r>
        <w:t>羅馬亞細亞領土中靠近愛琴海的一個重要城市。這裡是崇拜羅馬統治者凱撒和羅馬假神的中心。</w:t>
      </w:r>
      <w:r/>
      <w:r/>
      <w:r/>
    </w:p>
    <w:p>
      <w:pPr>
        <w:pStyle w:val="Heading2"/>
      </w:pPr>
      <w:r>
        <w:t>利未</w:t>
      </w:r>
      <w:r/>
    </w:p>
    <w:p>
      <w:r/>
      <w:r>
        <w:t>雅各和利亞的兒子。在希伯來文中，利未的意思是聯合（attached）。他的家族成為以色列的一個支派。以色列所有的祭司都來自利未的家族。</w:t>
      </w:r>
      <w:r/>
      <w:r/>
      <w:r/>
    </w:p>
    <w:p>
      <w:pPr>
        <w:pStyle w:val="Heading2"/>
      </w:pPr>
      <w:r>
        <w:t>利未人</w:t>
      </w:r>
      <w:r/>
    </w:p>
    <w:p>
      <w:r/>
      <w:r>
        <w:t>雅各兒子利未的家族成員。利未支派的所有男性都有特殊的工作。他們負責照顧會幕，而後管理聖殿。亞倫家族的利未人擔任祭司（</w:t>
      </w:r>
      <w:r>
        <w:t>亞倫</w:t>
      </w:r>
      <w:r>
        <w:t>、</w:t>
      </w:r>
      <w:r>
        <w:t>祭司</w:t>
      </w:r>
      <w:r>
        <w:t>）。以色列民族開始住在迦南時，利未人沒有分到土地。神通過其他支派的供奉來供養他們。</w:t>
      </w:r>
      <w:r/>
      <w:r/>
      <w:r/>
    </w:p>
    <w:p>
      <w:pPr>
        <w:pStyle w:val="Heading2"/>
      </w:pPr>
      <w:r>
        <w:t>利未記的律法</w:t>
      </w:r>
      <w:r/>
    </w:p>
    <w:p>
      <w:r/>
      <w:r>
        <w:t>神賜給摩西和亞倫有關以色列人如何共同生活的律法。許多是關於當時可能發生的事情的一般規則。這些律法是為了幫助人們了解神的本性。這些律法幫助他們在日常事務中做出明智的決定。神的子民應該根據神的本性來做所有的決定。</w:t>
      </w:r>
      <w:r/>
      <w:r/>
      <w:r/>
    </w:p>
    <w:p>
      <w:pPr>
        <w:pStyle w:val="Heading2"/>
      </w:pPr>
      <w:r>
        <w:t>利百加</w:t>
      </w:r>
      <w:r/>
    </w:p>
    <w:p>
      <w:r/>
      <w:r>
        <w:t>她是美索不達米亞的彼土利的女兒，拉班的妹妹。她嫁給以撒，成為雅各和以掃的母親。</w:t>
      </w:r>
      <w:r/>
      <w:r/>
      <w:r/>
    </w:p>
    <w:p>
      <w:pPr>
        <w:pStyle w:val="Heading2"/>
      </w:pPr>
      <w:r>
        <w:t>利亞</w:t>
      </w:r>
      <w:r/>
    </w:p>
    <w:p>
      <w:r/>
      <w:r>
        <w:t>拉班的長女和雅各的第一任妻子。拉結是她的妹妹，悉帕是她的僕人。她是流便、西緬、利未、猶大、以薩迦、西布倫和底拿的母親。</w:t>
      </w:r>
      <w:r/>
      <w:r/>
      <w:r/>
    </w:p>
    <w:p>
      <w:pPr>
        <w:pStyle w:val="Heading2"/>
      </w:pPr>
      <w:r>
        <w:t>含</w:t>
      </w:r>
      <w:r/>
    </w:p>
    <w:p>
      <w:r/>
      <w:r>
        <w:t>挪亞最小的兒子。他和他的妻子因為在方舟裡而從洪水中得救。洪水過後，挪亞喝醉時，他沒有尊重他的父親。因此，挪亞對含的部分後裔說了咒詛而不是祝福。</w:t>
      </w:r>
      <w:r/>
      <w:r/>
      <w:r/>
    </w:p>
    <w:p>
      <w:pPr>
        <w:pStyle w:val="Heading2"/>
      </w:pPr>
      <w:r>
        <w:t>吹角節</w:t>
      </w:r>
      <w:r/>
    </w:p>
    <w:p>
      <w:r/>
      <w:r>
        <w:t>七月的第一天。吹響像號角一樣的公羊角。它在贖罪日的九天以前。以色列人利用這些日子來安息、反思並認他們的罪。他們用這些日子來為贖罪日做預備。這個節日現在被稱作 Rosh Hashanah。現在被認為是猶太新年的第一天。</w:t>
      </w:r>
      <w:r/>
      <w:r/>
      <w:r/>
    </w:p>
    <w:p>
      <w:pPr>
        <w:pStyle w:val="Heading2"/>
      </w:pPr>
      <w:r>
        <w:t>呂便</w:t>
      </w:r>
      <w:r/>
    </w:p>
    <w:p>
      <w:r/>
      <w:r>
        <w:t>雅各和利亞的長子。在希伯來語中，名字呂便的意思是「看哪，有兒子」。聽起來像「祂看見了我的苦難」這個詞。呂便與他父親的妾辟拉發生了性關係。因此，他失去了作為雅各長子的權利。他的家族成為以色列的一個支派。</w:t>
      </w:r>
      <w:r/>
      <w:r/>
      <w:r/>
    </w:p>
    <w:p>
      <w:pPr>
        <w:pStyle w:val="Heading2"/>
      </w:pPr>
      <w:r>
        <w:t>妓女</w:t>
      </w:r>
      <w:r/>
    </w:p>
    <w:p>
      <w:r/>
      <w:r>
        <w:t>一個與他人發生性關係以換取某種報酬的人。有些人因為別無選擇而成為妓女，這發生在奴隸或生活在他人控制下的人身上。有些人選擇成為妓女，這是他們賺錢的方式。聖經中的作者談到選擇成為妓女的人，她們是使他人犯罪的人或群體的象徵，也是不忠於所敬拜之神的象徵。婚姻是聖經描述神與祂的子民關係的一種方式。當神的子民事奉其他神明時，就像在婚姻中不忠一樣，這就像與假神為妓。神不希望任何人用他們的身體成為妓女，祂也不希望人們崇拜除了神之外的任何事物或人。</w:t>
      </w:r>
      <w:r/>
      <w:r/>
      <w:r/>
    </w:p>
    <w:p>
      <w:pPr>
        <w:pStyle w:val="Heading2"/>
      </w:pPr>
      <w:r>
        <w:t>完全</w:t>
      </w:r>
      <w:r/>
    </w:p>
    <w:p>
      <w:r/>
      <w:r>
        <w:t>在希臘文中，</w:t>
      </w:r>
      <w:r>
        <w:t>完全</w:t>
      </w:r>
      <w:r>
        <w:t>這個詞的意思是完整（complete）或完成（finished）。這意味著沒有缺少任何東西，並且已經達到完全的成長。</w:t>
      </w:r>
      <w:r/>
      <w:r/>
      <w:r/>
    </w:p>
    <w:p>
      <w:pPr>
        <w:pStyle w:val="Heading2"/>
      </w:pPr>
      <w:r>
        <w:t>希未人</w:t>
      </w:r>
      <w:r/>
    </w:p>
    <w:p>
      <w:r/>
      <w:r>
        <w:t>住在迦南的一個民族。他們是含的兒子迦南的後裔。神告訴以色列人要將他們從迦南趕出去，這是對他們的審判。約書亞被騙與住在基遍的希未人立了和平之約。</w:t>
      </w:r>
      <w:r/>
      <w:r/>
      <w:r/>
    </w:p>
    <w:p>
      <w:pPr>
        <w:pStyle w:val="Heading2"/>
      </w:pPr>
      <w:r>
        <w:t>希西家</w:t>
      </w:r>
      <w:r/>
    </w:p>
    <w:p>
      <w:r/>
      <w:r>
        <w:t>亞哈斯和亞比雅的兒子。他是瑪拿西的父親，來自猶大支派。他是猶大南國的第十二位王。在他作王期間，神行了一個奇蹟拯救耶路撒冷免受亞述人的侵害。希西家忠實地跟隨神，並帶領百姓單單敬拜神。</w:t>
      </w:r>
      <w:r/>
      <w:r/>
      <w:r/>
    </w:p>
    <w:p>
      <w:pPr>
        <w:pStyle w:val="Heading2"/>
      </w:pPr>
      <w:r>
        <w:t>希伯來</w:t>
      </w:r>
      <w:r/>
    </w:p>
    <w:p>
      <w:r/>
      <w:r>
        <w:t>亞伯拉罕家族的人的名字。它常被用為猶太人的同義詞。希伯來人的語言被稱為希伯來文。舊約的大部分是用希伯來文寫的。（</w:t>
      </w:r>
      <w:r>
        <w:t>族譜</w:t>
      </w:r>
      <w:r>
        <w:t>和</w:t>
      </w:r>
      <w:r>
        <w:t>猶太人</w:t>
      </w:r>
      <w:r>
        <w:t>）</w:t>
      </w:r>
      <w:r/>
      <w:r/>
      <w:r/>
    </w:p>
    <w:p>
      <w:pPr>
        <w:pStyle w:val="Heading2"/>
      </w:pPr>
      <w:r>
        <w:t>希律安提帕</w:t>
      </w:r>
      <w:r/>
    </w:p>
    <w:p>
      <w:r/>
      <w:r>
        <w:t>馬太福音第14章、馬可福音第6章、路加福音第3章、第9章和第23章中的希律。他是大希律的兒子。他在耶穌時代統治加利利和比利亞。比利亞位於約旦河以東。他娶了他兄弟腓力的妻子。她的名字是希羅底。希律安提帕殺死了施洗約翰。</w:t>
      </w:r>
      <w:r/>
      <w:r/>
      <w:r/>
    </w:p>
    <w:p>
      <w:pPr>
        <w:pStyle w:val="Heading2"/>
      </w:pPr>
      <w:r>
        <w:t>希律亞基帕一世</w:t>
      </w:r>
      <w:r/>
    </w:p>
    <w:p>
      <w:r/>
      <w:r>
        <w:t>使徒行傳第12章的希律王。他是大希律的孫子。他也是希律安提帕的侄子。他是希律亞基帕二世的父親。他的兩個女兒是百妮基和土西拉。</w:t>
      </w:r>
      <w:r/>
      <w:r/>
      <w:r/>
    </w:p>
    <w:p>
      <w:pPr>
        <w:pStyle w:val="Heading2"/>
      </w:pPr>
      <w:r>
        <w:t>希律亞基帕二世</w:t>
      </w:r>
      <w:r/>
    </w:p>
    <w:p>
      <w:r/>
      <w:r>
        <w:t>使徒行傳第25和26章的亞基帕王。他是希律亞基帕一世的兒子。據說他的妹妹百尼基與他同居如妻。</w:t>
      </w:r>
      <w:r/>
      <w:r/>
      <w:r/>
    </w:p>
    <w:p>
      <w:pPr>
        <w:pStyle w:val="Heading2"/>
      </w:pPr>
      <w:r>
        <w:t>希律黨人</w:t>
      </w:r>
      <w:r/>
    </w:p>
    <w:p>
      <w:r/>
      <w:r>
        <w:t>支持大希律家族統治者的人。</w:t>
      </w:r>
      <w:r/>
      <w:r/>
      <w:r/>
    </w:p>
    <w:p>
      <w:pPr>
        <w:pStyle w:val="Heading2"/>
      </w:pPr>
      <w:r>
        <w:t>希臘</w:t>
      </w:r>
      <w:r/>
    </w:p>
    <w:p>
      <w:r/>
      <w:r>
        <w:t>一個非常強大的王國，在舊約和新約之間的年代。希臘統治者曾一度控制以色列和耶路撒冷。然後羅馬軍隊控制了希臘人統治的土地。但是即使在羅馬統治期間，希臘的思維和行為方式仍然持續存在。地中海周圍地區的人們講希臘文。新約聖經是用希臘文寫成的。</w:t>
      </w:r>
      <w:r/>
      <w:r/>
      <w:r/>
    </w:p>
    <w:p>
      <w:pPr>
        <w:pStyle w:val="Heading2"/>
      </w:pPr>
      <w:r>
        <w:t>庇哩亞</w:t>
      </w:r>
      <w:r/>
    </w:p>
    <w:p>
      <w:r/>
      <w:r>
        <w:t>羅馬馬其頓領土中的一個希臘城市。它位於現在的希臘北部地區。保羅在他的第二次旅行中曾到過那裡。</w:t>
      </w:r>
      <w:r/>
      <w:r/>
      <w:r/>
    </w:p>
    <w:p>
      <w:pPr>
        <w:pStyle w:val="Heading2"/>
      </w:pPr>
      <w:r>
        <w:t>忌邪</w:t>
      </w:r>
      <w:r/>
    </w:p>
    <w:p>
      <w:r/>
      <w:r>
        <w:t>這是神描述自己的方式之一。祂與人類因罪具有的嫉妒不同。人會嫉妒那些擁有自己需要或想要的東西的人。當人崇拜假神時，神會嫉妒。這是因為祂是獨一的真神。祂是唯一配得崇拜的。</w:t>
      </w:r>
      <w:r/>
      <w:r/>
      <w:r/>
    </w:p>
    <w:p>
      <w:pPr>
        <w:pStyle w:val="Heading2"/>
      </w:pPr>
      <w:r>
        <w:t>我是</w:t>
      </w:r>
      <w:r/>
    </w:p>
    <w:p>
      <w:r/>
      <w:r>
        <w:t>這是神在出埃及記3:14中用來描述自己的名字。這個名字由希伯來字母YHWH組成。沒有人確切知道這個名字的意思。字母YHWH聽起來像希伯來文中的「我是我所是的那一位（I am who I am）」。神是祂自己，祂選擇祂所做的事。沒有人或事物叫神存在或做任何事。耶穌在約翰福音中使用了這些相同的詞來描述祂自己。</w:t>
      </w:r>
      <w:r/>
      <w:r/>
      <w:r/>
    </w:p>
    <w:p>
      <w:pPr>
        <w:pStyle w:val="Heading2"/>
      </w:pPr>
      <w:r>
        <w:t>我是陳述句</w:t>
      </w:r>
      <w:r/>
    </w:p>
    <w:p>
      <w:r/>
      <w:r>
        <w:t>耶穌用來告訴人們祂是誰的一種方式。在約翰福音中，耶穌七次以特別的方式使用「我是」這兩個字。用這些話，祂描述了自己以及祂在地上所做的工。神在出埃及記3:14中告訴摩西祂的名字時，用的是「我是」這兩個字。</w:t>
      </w:r>
      <w:r/>
      <w:r/>
      <w:r/>
    </w:p>
    <w:p>
      <w:pPr>
        <w:pStyle w:val="Heading2"/>
      </w:pPr>
      <w:r>
        <w:t>邪術</w:t>
      </w:r>
      <w:r/>
    </w:p>
    <w:p>
      <w:r/>
      <w:r>
        <w:t>這是指那些不來自神的靈性力量。人們使用這種力量試圖控制事物或其他人。他們使用這種力量試圖傷害他人，或保護自己免受傷害。他們也試圖使用它來改變世界。這些改變通常看起來類似奇蹟。在聖經記錄的時期和地區，許多人使用邪術。他們相信這種靈力來自於各樣的神明和女神。他們相信已故家人的靈魂可以幫助他們使用這種力量。他們相信也可以在自然界中找到這種力量。許多人仍然相信這些事情。他們尋求神明、靈界的存在或自然界中事物的幫助。</w:t>
      </w:r>
      <w:r/>
      <w:r/>
      <w:r/>
    </w:p>
    <w:p>
      <w:pPr>
        <w:pStyle w:val="Heading2"/>
      </w:pPr>
      <w:r>
        <w:t>邪靈</w:t>
      </w:r>
      <w:r/>
    </w:p>
    <w:p>
      <w:r/>
      <w:r>
        <w:t>神創造但卻背叛祂的靈體。這些包括魔鬼、邪靈和不服事神的天使。邪靈與神作對。魔鬼是他們的頭領。他們可以利用自己的力量控制人並進入他們身體。人可能崇拜和事奉邪靈而不是神。當人這樣做時，他們就成為罪和死亡權勢的奴隸。耶穌從許多人身上趕出邪靈。邪靈不能進入或控制相信耶穌並跟隨祂的人。聖靈賜給耶穌的跟隨者趕出邪靈的能力，就像耶穌所做的那樣。（</w:t>
      </w:r>
      <w:r>
        <w:t>魔鬼</w:t>
      </w:r>
      <w:r>
        <w:t>）</w:t>
      </w:r>
      <w:r/>
      <w:r/>
      <w:r/>
    </w:p>
    <w:p>
      <w:pPr>
        <w:pStyle w:val="Heading2"/>
      </w:pPr>
      <w:r>
        <w:t>事奉的領袖</w:t>
      </w:r>
      <w:r/>
    </w:p>
    <w:p>
      <w:r/>
      <w:r>
        <w:t>耶穌是人們應如何對待他人的榜樣。這包括有權柄、權力和榮譽的人。這也包括任何人類群體的領袖。耶穌是神造一切的王。祂來到世上是為了服事人，讓他們明白神對他們的愛。耶穌沒有利用祂的能力和權柄強迫人們做祂想要的事。耶穌沒有讓人們把祂當作比其他人更重要的人來對待。相反，耶穌很謙卑。祂對所有人表現出深切的關懷。耶穌捨棄了自己的生命來向人們展示神的愛。所有信徒都應該效法耶穌愛人和服事他人的榜樣。聖靈賜給耶穌的跟隨者不同的恩賜和能力來服事他人。當信徒服事他人時，他們也是在服事耶穌。</w:t>
      </w:r>
      <w:r/>
      <w:r/>
      <w:r/>
    </w:p>
    <w:p>
      <w:pPr>
        <w:pStyle w:val="Heading2"/>
      </w:pPr>
      <w:r>
        <w:t>亞干</w:t>
      </w:r>
      <w:r/>
    </w:p>
    <w:p>
      <w:r/>
      <w:r>
        <w:t>一個來自猶大支派的以色列人。他從耶利哥拿了本該被毀滅的東西。這給他的家人和整個以色列群體帶來了災禍。亞干和他的全家在亞割谷被處死。在希伯來語中，亞割的意思就是災禍。</w:t>
      </w:r>
      <w:r/>
      <w:r/>
      <w:r/>
    </w:p>
    <w:p>
      <w:pPr>
        <w:pStyle w:val="Heading2"/>
      </w:pPr>
      <w:r>
        <w:t>亞比米勒</w:t>
      </w:r>
      <w:r/>
    </w:p>
    <w:p>
      <w:r/>
      <w:r>
        <w:t>基甸和他在示劍的妾所生的兒子。亞比米勒殺害了幾乎基甸所有的其他的兒子。他在示劍及其周圍地區作王。他非常暴力，殺害了許多人。</w:t>
      </w:r>
      <w:r/>
      <w:r/>
      <w:r/>
    </w:p>
    <w:p>
      <w:pPr>
        <w:pStyle w:val="Heading2"/>
      </w:pPr>
      <w:r>
        <w:t>亞比亞他</w:t>
      </w:r>
      <w:r/>
    </w:p>
    <w:p>
      <w:r/>
      <w:r>
        <w:t>亞希米勒的兒子，他在大衛為王時擔任大祭司。他是以利家族的後裔。他對大衛忠誠，但在大衛之後並未支持所羅門為王。因此，他不再被允許擔任大祭司。這應驗了對以利家族的預言。</w:t>
      </w:r>
      <w:r/>
      <w:r/>
      <w:r/>
    </w:p>
    <w:p>
      <w:pPr>
        <w:pStyle w:val="Heading2"/>
      </w:pPr>
      <w:r>
        <w:t>亞比雅</w:t>
      </w:r>
      <w:r/>
    </w:p>
    <w:p>
      <w:r/>
      <w:r>
        <w:t>羅波安</w:t>
      </w:r>
      <w:r>
        <w:t>和瑪迦的兒子。他是亞撒的父親，來自猶大支派。他是猶大南國的第二任國王。他行惡事，並且敬拜假神。</w:t>
      </w:r>
      <w:r/>
      <w:r/>
      <w:r/>
    </w:p>
    <w:p>
      <w:pPr>
        <w:pStyle w:val="Heading2"/>
      </w:pPr>
      <w:r>
        <w:t>亞比該</w:t>
      </w:r>
      <w:r/>
    </w:p>
    <w:p>
      <w:r/>
      <w:r>
        <w:t>是一位智慧的女人，她嫁給了一個名叫拿八的愚昧人。她說服大衛信靠神而不要因憤怒殺人。拿八死後，亞比該成為大衛的妻子之一。她和大衛有一個兒子。</w:t>
      </w:r>
      <w:r/>
      <w:r/>
      <w:r/>
    </w:p>
    <w:p>
      <w:pPr>
        <w:pStyle w:val="Heading2"/>
      </w:pPr>
      <w:r>
        <w:t>亞多尼雅</w:t>
      </w:r>
      <w:r/>
    </w:p>
    <w:p>
      <w:r/>
      <w:r>
        <w:t>大衛和哈及的兒子。他在大衛任命所羅門為王之前自立為王。當所羅門成為王時，所羅門饒了亞多尼雅的命。而後亞多尼雅提出了一個愚蠢的請求。他試圖擁有比所羅門更多的權柄並試圖成為王。所羅門因此殺了他。</w:t>
      </w:r>
      <w:r/>
      <w:r/>
      <w:r/>
    </w:p>
    <w:p>
      <w:pPr>
        <w:pStyle w:val="Heading2"/>
      </w:pPr>
      <w:r>
        <w:t>亞她利雅</w:t>
      </w:r>
      <w:r/>
    </w:p>
    <w:p>
      <w:r/>
      <w:r>
        <w:t>暗利的孫女，也是亞哈謝的母親。人們認為她是亞哈和耶洗別的女兒。人們還認為她嫁給了約蘭王。亞她利雅殺害了大衛家族中可能成為國王的男性。這些發生在耶戶殺死了她的兒子亞哈謝以後。只有約阿施被救了出來。亞她利雅在南國作王六年。她帶領百姓敬拜巴力。她做了許多邪惡的事。她被皇宮的衛兵殺死。</w:t>
      </w:r>
      <w:r/>
      <w:r/>
      <w:r/>
    </w:p>
    <w:p>
      <w:pPr>
        <w:pStyle w:val="Heading2"/>
      </w:pPr>
      <w:r>
        <w:t>亞伯</w:t>
      </w:r>
      <w:r/>
    </w:p>
    <w:p>
      <w:r/>
      <w:r>
        <w:t>亞當和夏娃的第二個兒子。他是一名牧人。他獻的祭物蒙神的喜悅。儘管他沒有做錯任何事，但他的兄弟該隱殺了他。聖經提到亞伯的血從地上向神呼喊。這意味著神需要伸張正義，因為亞伯被殺害了。</w:t>
      </w:r>
      <w:r/>
      <w:r/>
      <w:r/>
    </w:p>
    <w:p>
      <w:pPr>
        <w:pStyle w:val="Heading2"/>
      </w:pPr>
      <w:r>
        <w:t>亞伯拉罕</w:t>
      </w:r>
      <w:r/>
    </w:p>
    <w:p>
      <w:r/>
      <w:r>
        <w:t>他拉的兒子，羅得的叔叔，來自美索不達米亞。在創世記第17章中，神將他的名字從亞伯蘭改為亞伯拉罕。在希伯來語中，亞伯蘭此名其中的一個意思是多國之父。亞伯拉罕成為以色列民族的祖先。他與撒拉結婚，他們的兒子是以撒。他與撒拉的婢女夏甲生了一個兒子，名叫以實瑪利。亞伯拉罕是閃的後裔，他忠實地跟隨神。神與亞伯拉罕及其後裔立了約。(</w:t>
      </w:r>
      <w:r>
        <w:t>亞伯拉罕之約</w:t>
      </w:r>
      <w:r>
        <w:t>)</w:t>
      </w:r>
      <w:r/>
      <w:r/>
      <w:r/>
    </w:p>
    <w:p>
      <w:pPr>
        <w:pStyle w:val="Heading2"/>
      </w:pPr>
      <w:r>
        <w:t>亞伯拉罕之約</w:t>
      </w:r>
      <w:r/>
    </w:p>
    <w:p>
      <w:r/>
      <w:r>
        <w:t>神選擇藉著亞伯拉罕和他的家人作工，在祂的計劃中拯救世人。神藉著與亞伯拉罕立約來顯明這一點。亞伯拉罕在約中的責任是要做某些事情。他要離開他父親的土地和人民。他要去迦南地。他要對神忠誠。他家中的每個男性都要受割禮。割禮是約的記號。作為約的一部分，神也應許做某些事情。神會賜給亞伯拉罕和他的妻子撒拉一個兒子。藉著那個兒子，神會使亞伯拉罕的後裔成為一個大國。神會把迦南地賜給他們居住。神會以多種方式祝福亞伯拉罕和他的家人。通過他們，神會祝福地上的所有國家和民族。關於祂與亞伯拉罕後裔所立的約，神應許對其永遠信實。耶穌是亞伯拉罕的後裔。地上的所有的人和國家都通過耶穌得到了祝福。這就是神對亞伯拉罕應許完全實現的方式。</w:t>
      </w:r>
      <w:r/>
      <w:r/>
      <w:r/>
    </w:p>
    <w:p>
      <w:pPr>
        <w:pStyle w:val="Heading2"/>
      </w:pPr>
      <w:r>
        <w:t>亞希米勒</w:t>
      </w:r>
      <w:r/>
    </w:p>
    <w:p>
      <w:r/>
      <w:r>
        <w:t>以利的曾孫，在挪伯擔任大祭司。在大衛躲避掃羅時，他把聖餅和歌利亞的劍給大衛。因他幫助了大衛，以東人多益殺了他。</w:t>
      </w:r>
      <w:r/>
      <w:r/>
      <w:r/>
    </w:p>
    <w:p>
      <w:pPr>
        <w:pStyle w:val="Heading2"/>
      </w:pPr>
      <w:r>
        <w:t>亞希雅</w:t>
      </w:r>
      <w:r/>
    </w:p>
    <w:p>
      <w:r/>
      <w:r>
        <w:t>來自示羅的先知。他的言語和行動挑戰了那些不順服神的君王之權柄。神使用亞希雅來顯示所羅門沒有忠於神與大衛的約。後來神使用亞希雅來顯示耶羅波安也沒有忠於神。</w:t>
      </w:r>
      <w:r/>
      <w:r/>
      <w:r/>
    </w:p>
    <w:p>
      <w:pPr>
        <w:pStyle w:val="Heading2"/>
      </w:pPr>
      <w:r>
        <w:t>亞居拉和百基拉</w:t>
      </w:r>
      <w:r/>
    </w:p>
    <w:p>
      <w:r/>
      <w:r>
        <w:t>一對製作和銷售帳篷的夫妻。他們是住在羅馬的猶太人。保羅在哥林多城與他們成為朋友。他們一起努力傳播有關耶穌的好消息。保羅在他的三封書信中提到了他們。亞居拉和百基拉幫助過亞波羅更多地了解耶穌。</w:t>
      </w:r>
      <w:r/>
      <w:r/>
      <w:r/>
    </w:p>
    <w:p>
      <w:pPr>
        <w:pStyle w:val="Heading2"/>
      </w:pPr>
      <w:r>
        <w:t>亞底米</w:t>
      </w:r>
      <w:r/>
    </w:p>
    <w:p>
      <w:r/>
      <w:r>
        <w:t>一個假的女神，專司狩獵和生育上的幫助。在新約的一些不同的時間和地點，她有許多不同的名字。希臘人建造以弗所城時，他們稱她為亞底米。在以弗所有一座巨大而著名的神廟是為了紀念她而建的。以弗所是敬拜亞底米的中心。</w:t>
      </w:r>
      <w:r/>
      <w:r/>
      <w:r/>
    </w:p>
    <w:p>
      <w:pPr>
        <w:pStyle w:val="Heading2"/>
      </w:pPr>
      <w:r>
        <w:t>亞波羅</w:t>
      </w:r>
      <w:r/>
    </w:p>
    <w:p>
      <w:r/>
      <w:r>
        <w:t>一位來自埃及亞歷山大的猶太人，他非常了解聖經。他在以弗所結識了亞居拉和百基拉。他們幫助他更多地了解耶穌。亞波羅在保羅曾經工作過的教會裡教導。</w:t>
      </w:r>
      <w:r/>
      <w:r/>
      <w:r/>
    </w:p>
    <w:p>
      <w:pPr>
        <w:pStyle w:val="Heading2"/>
      </w:pPr>
      <w:r>
        <w:t>亞哈</w:t>
      </w:r>
      <w:r/>
    </w:p>
    <w:p>
      <w:r/>
      <w:r>
        <w:t>暗利的兒子，是北國的第七任王。他是亞哈謝的父親，耶洗別是他的妻子。他比以色列之前的任何王做了更多的惡事。他敬拜假神。他使撒馬利亞成為敬拜巴力的中心。他對待先知以利亞如同敵人。</w:t>
      </w:r>
      <w:r/>
      <w:r/>
      <w:r/>
    </w:p>
    <w:p>
      <w:pPr>
        <w:pStyle w:val="Heading2"/>
      </w:pPr>
      <w:r>
        <w:t>亞述</w:t>
      </w:r>
      <w:r/>
    </w:p>
    <w:p>
      <w:r/>
      <w:r>
        <w:t>美索不達米亞的一個王國，持續了數千年。它成為一個強大的政府，統治了許多其他國家和民族。首都是尼尼微。亞述在公元前722年控制了以色列的北國。他們強迫以色列人離開他們的土地，把他們擄到遠方。亞述的一些國王包括提革拉·毗列色、撒縵以色、撒珥根和西拿基立。巴比倫軍隊在公元前612年戰勝了亞述。此後亞述不再強大。</w:t>
      </w:r>
      <w:r/>
      <w:r/>
      <w:r/>
    </w:p>
    <w:p>
      <w:pPr>
        <w:pStyle w:val="Heading2"/>
      </w:pPr>
      <w:r>
        <w:t>亞倫</w:t>
      </w:r>
      <w:r/>
    </w:p>
    <w:p>
      <w:r/>
      <w:r>
        <w:t>暗蘭和約基別的兒子，來自利未支派。摩西是他的弟弟，米利暗是他的姐姐。他是拿答、亞比戶、以利亞撒和以他瑪的父親。在出埃及期間，他幫助摩西帶領以色列人。他成為第一位大祭司。所有大祭司都來自亞倫的家族。 （</w:t>
      </w:r>
      <w:r>
        <w:t>利未人，</w:t>
      </w:r>
      <w:r>
        <w:t>祭司</w:t>
      </w:r>
      <w:r>
        <w:t>）</w:t>
      </w:r>
      <w:r/>
      <w:r/>
      <w:r/>
    </w:p>
    <w:p>
      <w:pPr>
        <w:pStyle w:val="Heading2"/>
      </w:pPr>
      <w:r>
        <w:t>亞倫的杖</w:t>
      </w:r>
      <w:r/>
    </w:p>
    <w:p>
      <w:r/>
      <w:r>
        <w:t>亞倫用來行神蹟的杖。後來，神使它發芽、開花並結出熟杏。這顯示神揀擇了亞倫的家族作為祭司來事奉祂。亞倫的杖被放在約櫃中。</w:t>
      </w:r>
      <w:r/>
      <w:r/>
      <w:r/>
    </w:p>
    <w:p>
      <w:pPr>
        <w:pStyle w:val="Heading2"/>
      </w:pPr>
      <w:r>
        <w:t>亞捫人</w:t>
      </w:r>
      <w:r/>
    </w:p>
    <w:p>
      <w:r/>
      <w:r>
        <w:t>一個住在約旦河以東的民族。他們是羅得的後裔。他們居住的土地叫亞捫。他們敬拜一個叫摩洛的假神。</w:t>
      </w:r>
      <w:r/>
      <w:r/>
      <w:r/>
    </w:p>
    <w:p>
      <w:pPr>
        <w:pStyle w:val="Heading2"/>
      </w:pPr>
      <w:r>
        <w:t>亞斯她錄</w:t>
      </w:r>
      <w:r/>
    </w:p>
    <w:p>
      <w:r/>
      <w:r>
        <w:t>在迦南及其周圍許多民族中，人們敬拜的一位女神。她也被稱為亞舍拉、亞斯他特和伊絲塔。人們把她當作其他眾男神和女神的母親來敬拜。</w:t>
      </w:r>
      <w:r/>
      <w:r/>
      <w:r/>
    </w:p>
    <w:p>
      <w:pPr>
        <w:pStyle w:val="Heading2"/>
      </w:pPr>
      <w:r>
        <w:t>亞當</w:t>
      </w:r>
      <w:r/>
    </w:p>
    <w:p>
      <w:r/>
      <w:r>
        <w:t>神創造的第一個人。夏娃是他的妻子。在希伯來語中，亞當這個名字的意思就是人。這個名字也像希伯來語中的「地」這個詞。神用塵土造了亞當，並向他吹了一口氣，使他有了生命。他在伊甸園中與神有友誼和和平。他與夏娃一起工作，看管園子。他給神所造的所有受造之物命名。亞當是該隱、亞伯和塞特的父親。當亞當和夏娃不再順服神時，他們不得不離開伊甸園。</w:t>
      </w:r>
      <w:r/>
      <w:r/>
      <w:r/>
    </w:p>
    <w:p>
      <w:pPr>
        <w:pStyle w:val="Heading2"/>
      </w:pPr>
      <w:r>
        <w:t>亞該亞</w:t>
      </w:r>
      <w:r/>
    </w:p>
    <w:p>
      <w:r/>
      <w:r>
        <w:t>羅馬的領土，位於現在的希臘南部地區。首都是哥林多。保羅在他的第二次和第三次旅程中走遍了亞該亞。</w:t>
      </w:r>
      <w:r/>
      <w:r/>
      <w:r/>
    </w:p>
    <w:p>
      <w:pPr>
        <w:pStyle w:val="Heading2"/>
      </w:pPr>
      <w:r>
        <w:t>亞達薛西</w:t>
      </w:r>
      <w:r/>
    </w:p>
    <w:p>
      <w:r/>
      <w:r>
        <w:t>波斯王國從公元前465年到425年的統治者。他被稱為亞達薛西一世。神使用他作為工具來幫助猶太人重建耶路撒冷的城牆。</w:t>
      </w:r>
      <w:r/>
      <w:r/>
      <w:r/>
    </w:p>
    <w:p>
      <w:pPr>
        <w:pStyle w:val="Heading2"/>
      </w:pPr>
      <w:r>
        <w:t>亞瑪力人</w:t>
      </w:r>
      <w:r/>
    </w:p>
    <w:p>
      <w:r/>
      <w:r>
        <w:t>迦南南部的一個民族。人們認為他們來自以掃的孫子亞瑪力的家族。他們是以色列人的敵人。數百年來他們攻擊以色列人。</w:t>
      </w:r>
      <w:r/>
      <w:r/>
      <w:r/>
    </w:p>
    <w:p>
      <w:pPr>
        <w:pStyle w:val="Heading2"/>
      </w:pPr>
      <w:r>
        <w:t>亞摩利人</w:t>
      </w:r>
      <w:r/>
    </w:p>
    <w:p>
      <w:r/>
      <w:r>
        <w:t>一個住在迦南和約旦河以東的民族。他們是含的兒子迦南的後裔。他們數百年來與亞伯拉罕的後裔為敵。神把他們趕出迦南，將他們的土地賜給以色列人。</w:t>
      </w:r>
      <w:r/>
      <w:r/>
      <w:r/>
    </w:p>
    <w:p>
      <w:pPr>
        <w:pStyle w:val="Heading2"/>
      </w:pPr>
      <w:r>
        <w:t>亞撒</w:t>
      </w:r>
      <w:r/>
    </w:p>
    <w:p>
      <w:r/>
      <w:r>
        <w:t>亞比雅的兒子、約沙法的父親。他來自猶大支派。他是南國猶大的第三任國王。多年來他忠心跟隨神。他帶領百姓單單敬拜神。後來他不再信靠神，開始苦待神的百姓。</w:t>
      </w:r>
      <w:r/>
      <w:r/>
      <w:r/>
    </w:p>
    <w:p>
      <w:pPr>
        <w:pStyle w:val="Heading2"/>
      </w:pPr>
      <w:r>
        <w:t>亞薩</w:t>
      </w:r>
      <w:r/>
    </w:p>
    <w:p>
      <w:r/>
      <w:r>
        <w:t>一位來自革順家族的利未人。大衛任命了亞薩、他的助手和亞薩的後裔。大衛任命他們負責敬拜服事。他們帶領以色列百姓用感恩的歌來讚美神。他們發預言、演奏樂器並寫歌。其中一些歌曲記錄在詩篇中。</w:t>
      </w:r>
      <w:r/>
      <w:r/>
      <w:r/>
    </w:p>
    <w:p>
      <w:pPr>
        <w:pStyle w:val="Heading2"/>
      </w:pPr>
      <w:r>
        <w:t>亞蘭</w:t>
      </w:r>
      <w:r/>
    </w:p>
    <w:p>
      <w:r/>
      <w:r>
        <w:t>一個住在美索不達米亞和敘利亞的民族。他們敬拜假神。他們是閃的後裔。他們居住的土地也被稱為亞蘭。亞伯拉罕的親屬住在亞蘭。大馬士革成為亞蘭人的重要城市。亞蘭人的語言被稱為亞蘭文。後來許多亞述人、巴比倫人和猶太人都說亞蘭文。聖經的部分內容是用亞蘭文寫的。</w:t>
      </w:r>
      <w:r/>
      <w:r/>
      <w:r/>
    </w:p>
    <w:p>
      <w:pPr>
        <w:pStyle w:val="Heading2"/>
      </w:pPr>
      <w:r>
        <w:t>使徒</w:t>
      </w:r>
      <w:r/>
    </w:p>
    <w:p>
      <w:r/>
      <w:r>
        <w:t>耶穌的十二門徒和其他親近的跟隨者，他們成為第一批教會的領袖。使徒教導人們關於耶穌的事，並傳播有關祂的好消息。使徒這個詞來自希臘文，意思是被差遣的人。</w:t>
      </w:r>
      <w:r/>
      <w:r/>
      <w:r/>
    </w:p>
    <w:p>
      <w:pPr>
        <w:pStyle w:val="Heading2"/>
      </w:pPr>
      <w:r>
        <w:t>使徒雅各</w:t>
      </w:r>
      <w:r/>
    </w:p>
    <w:p>
      <w:r/>
      <w:r>
        <w:t>耶穌的十二門徒之一，也是他最親近的三個跟隨者之一。約翰是他的兄弟，他們的父親是西庇太。耶穌稱雅各和約翰為雷子。雅各是第一個因忠於耶穌而被殺死的使徒。</w:t>
      </w:r>
      <w:r/>
      <w:r/>
      <w:r/>
    </w:p>
    <w:p>
      <w:pPr>
        <w:pStyle w:val="Heading2"/>
      </w:pPr>
      <w:r>
        <w:t>初熟的果子</w:t>
      </w:r>
      <w:r/>
    </w:p>
    <w:p>
      <w:r/>
      <w:r>
        <w:t>以色列人要獻上他們收成的初熟之物。他們在無酵節開始收割時這樣做。這提醒他們土地和其出產屬於神。這也提醒他們神供應他們所需的一切。</w:t>
      </w:r>
      <w:r/>
      <w:r/>
      <w:r/>
    </w:p>
    <w:p>
      <w:pPr>
        <w:pStyle w:val="Heading2"/>
      </w:pPr>
      <w:r>
        <w:t>受逼迫</w:t>
      </w:r>
      <w:r/>
    </w:p>
    <w:p>
      <w:r/>
      <w:r>
        <w:t>耶穌的許多門徒和在初代教會中的跟隨者都受到了虐待或被殺害。其他猶太人因為他們跟隨耶穌作為猶太彌賽亞而逼迫他們。這些猶太人希望猶太人的基督徒回到猶太信仰和生活方式。羅馬當局因為他們跟隨耶穌作為全世界的王而逼迫他們。他們希望基督徒承認羅馬皇帝是王（</w:t>
      </w:r>
      <w:r>
        <w:t>羅馬</w:t>
      </w:r>
      <w:r>
        <w:t>太8:1–17）。羅馬政府有允許人們實踐猶太信仰的法律，但在初代教會的時期，沒有關於基督徒的法律。這意味著基督徒因為跟隨耶穌而可能遇到許多的麻煩。為了避免這些困難，他們可以回到猶太人的生活方式。這是一種逃避受逼迫的方法。對於正在受苦的基督徒來說，這是很有吸引力的。許多基督徒仍然因為忠心地跟隨耶穌而受到逼迫。</w:t>
      </w:r>
      <w:r/>
      <w:r/>
      <w:r/>
    </w:p>
    <w:p>
      <w:pPr>
        <w:pStyle w:val="Heading2"/>
      </w:pPr>
      <w:r>
        <w:t>奉耶穌的名</w:t>
      </w:r>
      <w:r/>
    </w:p>
    <w:p>
      <w:r/>
      <w:r>
        <w:t>人們可以以他人的名義做某事。當他們這樣做時，意味著他們是以那個人的權柄在行事。他們這樣做就好像那個人親自做的一樣。門徒們奉耶穌的名禱告、說話和行動。這表明他們相信耶穌在天上和地上擁有完全的權柄。這也表明他們在做耶穌教導他們做的事。人們奉耶穌的名受洗。這意味著他們因為信耶穌而接受洗禮。他們的洗禮表明他們完全委身於跟隨耶穌。</w:t>
      </w:r>
      <w:r/>
      <w:r/>
      <w:r/>
    </w:p>
    <w:p>
      <w:pPr>
        <w:pStyle w:val="Heading2"/>
      </w:pPr>
      <w:r>
        <w:t>妻子</w:t>
      </w:r>
      <w:r/>
    </w:p>
    <w:p>
      <w:r/>
      <w:r>
        <w:t>在舊約時代和地區，許多男人有不止一個妻子，聖經中的許多故事顯示了這給家庭帶來的問題。這在雅各的家庭中引起了問題，也給像所羅門這樣的領袖和國王帶來了問題。隨著時間的推移，以色列人逐漸明白一個男人應該只有一個妻子。這是新約中耶穌跟隨者的做法。（</w:t>
      </w:r>
      <w:r>
        <w:t>婚姻</w:t>
      </w:r>
      <w:r>
        <w:t>）</w:t>
      </w:r>
      <w:r/>
      <w:r/>
      <w:r/>
    </w:p>
    <w:p>
      <w:pPr>
        <w:pStyle w:val="Heading2"/>
      </w:pPr>
      <w:r>
        <w:t>妾</w:t>
      </w:r>
      <w:r/>
    </w:p>
    <w:p>
      <w:r/>
      <w:r>
        <w:t>在舊約時代和地區，許多男人有不止一個妻子。男人的主要妻子在家庭的女性中擁有最大的權力。被稱為妾的妻子權利較小。通常，女性奴僕或使女被迫成為妾。</w:t>
      </w:r>
      <w:r/>
      <w:r/>
      <w:r/>
    </w:p>
    <w:p>
      <w:pPr>
        <w:pStyle w:val="Heading2"/>
      </w:pPr>
      <w:r>
        <w:t>帖撒羅尼迦</w:t>
      </w:r>
      <w:r/>
    </w:p>
    <w:p>
      <w:r/>
      <w:r>
        <w:t>羅馬馬其頓領土的一個希臘城市，位於現在的希臘北部地區。保羅在他的第二次旅程中去了那裡。他寫給帖撒羅尼迦人的信是寫給那裡的教會。</w:t>
      </w:r>
      <w:r/>
      <w:r/>
      <w:r/>
    </w:p>
    <w:p>
      <w:pPr>
        <w:pStyle w:val="Heading2"/>
      </w:pPr>
      <w:r>
        <w:t>底波拉</w:t>
      </w:r>
      <w:r/>
    </w:p>
    <w:p>
      <w:r/>
      <w:r>
        <w:t>以色列的十二位士師之一。她是以法蓮山地的一位先知。她透過解決困難的問題來服事以色列人。她任命巴拉為攻擊西西拉軍隊的領袖。她所創作關於他們勝利之歌記錄在士師記第5章。</w:t>
      </w:r>
      <w:r/>
      <w:r/>
      <w:r/>
    </w:p>
    <w:p>
      <w:pPr>
        <w:pStyle w:val="Heading2"/>
      </w:pPr>
      <w:r>
        <w:t>底拿</w:t>
      </w:r>
      <w:r/>
    </w:p>
    <w:p>
      <w:r/>
      <w:r>
        <w:t>雅各和利亞的女兒。她的兄弟利未和西緬殺了強姦她的示劍。</w:t>
      </w:r>
      <w:r/>
      <w:r/>
      <w:r/>
    </w:p>
    <w:p>
      <w:pPr>
        <w:pStyle w:val="Heading2"/>
      </w:pPr>
      <w:r>
        <w:t>彼西底的安提阿</w:t>
      </w:r>
      <w:r/>
    </w:p>
    <w:p>
      <w:r/>
      <w:r>
        <w:t>位於小亞細亞彼西底羅馬領土上的一個城市。保羅在他的三次旅程中訪問了這個城市，分享有關耶穌的好消息。據說，保羅寫給加拉太人的信就是向那裡的教會宣讀的。這與敘利亞的安提阿是不同的城市。</w:t>
      </w:r>
      <w:r/>
      <w:r/>
      <w:r/>
    </w:p>
    <w:p>
      <w:pPr>
        <w:pStyle w:val="Heading2"/>
      </w:pPr>
      <w:r>
        <w:t>彼得</w:t>
      </w:r>
      <w:r/>
    </w:p>
    <w:p>
      <w:r/>
      <w:r>
        <w:t>來自伯賽大的漁夫，住在迦百農。安得烈是他的兄弟。彼得是耶穌的十二門徒之一，也是三個最親近耶穌的跟隨者之一。他也被稱為西門、西門彼得和磯法。</w:t>
      </w:r>
      <w:r/>
      <w:r/>
      <w:r/>
    </w:p>
    <w:p>
      <w:pPr>
        <w:pStyle w:val="Heading2"/>
      </w:pPr>
      <w:r>
        <w:t>所多瑪和蛾摩拉</w:t>
      </w:r>
      <w:r/>
    </w:p>
    <w:p>
      <w:r/>
      <w:r>
        <w:t>迦南的兩座城市，住在那裡的人以做惡事而聞名。亞伯拉罕的侄子羅得住在所多瑪。神毀滅了所多瑪和蛾摩拉，但拯救了羅得。神因為他們的邪惡行為而毀滅了這些城市。</w:t>
      </w:r>
      <w:r/>
      <w:r/>
      <w:r/>
    </w:p>
    <w:p>
      <w:pPr>
        <w:pStyle w:val="Heading2"/>
      </w:pPr>
      <w:r>
        <w:t>所羅門</w:t>
      </w:r>
      <w:r/>
    </w:p>
    <w:p>
      <w:r/>
      <w:r>
        <w:t>大衛和拔示巴的兒子成為以色列的王。神給他取名耶底底亞。在希伯來文中，耶底底亞的意思是「被主所愛」。這個名字顯示出神選擇所羅門在大衛之後成為王。所羅門在耶路撒冷建造聖殿時作王。他非常聰明且富有，寫了許多箴言和詩歌。但在所羅門後期的統治期間，他不再忠於神，這導致以色列國分裂成兩個王國。</w:t>
      </w:r>
      <w:r/>
      <w:r/>
      <w:r/>
    </w:p>
    <w:p>
      <w:pPr>
        <w:pStyle w:val="Heading2"/>
      </w:pPr>
      <w:r>
        <w:t>抹大拉的馬利亞</w:t>
      </w:r>
      <w:r/>
    </w:p>
    <w:p>
      <w:r/>
      <w:r>
        <w:t>一位忠心跟隨耶穌的女人。人們認為她來自加利利的抹大拉鎮（Magdala）。耶穌曾趕出了她身上的七個鬼。</w:t>
      </w:r>
      <w:r/>
      <w:r/>
      <w:r/>
    </w:p>
    <w:p>
      <w:pPr>
        <w:pStyle w:val="Heading2"/>
      </w:pPr>
      <w:r>
        <w:t>押沙龍</w:t>
      </w:r>
      <w:r/>
    </w:p>
    <w:p>
      <w:r/>
      <w:r>
        <w:t>大衛和瑪迦的兒子。他的妹妹是她瑪。他有一個女兒也叫她瑪。押沙龍因為他的兄弟暗嫩強姦了他們的妹妹她瑪而殺了暗嫩。押沙龍在大衛王還活著的時候自立為王。他的軍隊與大衛的軍隊作戰。儘管大衛並不希望押沙龍受到傷害，約押還是殺了他。</w:t>
      </w:r>
      <w:r/>
      <w:r/>
      <w:r/>
    </w:p>
    <w:p>
      <w:pPr>
        <w:pStyle w:val="Heading2"/>
      </w:pPr>
      <w:r>
        <w:t>拈鬮</w:t>
      </w:r>
      <w:r/>
    </w:p>
    <w:p>
      <w:r/>
      <w:r>
        <w:t>一個幫助人們決定某事的過程。在住在以色列人周圍的民族中，這是個非常普遍的方法。神允許祂的子民使用這種做法。並不清楚人們在拈鬮時具體做了什麼。以色列人相信神藉著拈鬮引導他們做出智慧的選擇。</w:t>
      </w:r>
      <w:r/>
      <w:r/>
      <w:r/>
    </w:p>
    <w:p>
      <w:pPr>
        <w:pStyle w:val="Heading2"/>
      </w:pPr>
      <w:r>
        <w:t>拉比</w:t>
      </w:r>
      <w:r/>
    </w:p>
    <w:p>
      <w:r/>
      <w:r>
        <w:t>猶太男性教師。拉比通常在學校裡學習舊約和其他猶太著作，通常由其他拉比培訓。想要向他們學習並像他們一樣的人會成為他們的門徒。通常只有男孩和男人可以成為門徒或學生。耶穌也是一位拉比，但祂沒有像當時的拉比那樣受過培訓。不論男女，耶穌都歡迎他們成為祂的學生。</w:t>
      </w:r>
      <w:r/>
      <w:r/>
      <w:r/>
    </w:p>
    <w:p>
      <w:pPr>
        <w:pStyle w:val="Heading2"/>
      </w:pPr>
      <w:r>
        <w:t>拉班</w:t>
      </w:r>
      <w:r/>
    </w:p>
    <w:p>
      <w:r/>
      <w:r>
        <w:t>他是彼土利的兒子和利百加的兄弟，來自美索不達米亞。他是拉結和利亞的父親。他欺騙了雅各，並利用了他很多年。</w:t>
      </w:r>
      <w:r/>
      <w:r/>
      <w:r/>
    </w:p>
    <w:p>
      <w:pPr>
        <w:pStyle w:val="Heading2"/>
      </w:pPr>
      <w:r>
        <w:t>拉結</w:t>
      </w:r>
      <w:r/>
    </w:p>
    <w:p>
      <w:r/>
      <w:r>
        <w:t>拉班的次女和雅各的第二個妻子。利亞是她的姐姐，辟拉是她的僕人。她是一名牧羊人。雅各愛她甚於利亞。她成為約瑟和便雅憫的母親。</w:t>
      </w:r>
      <w:r/>
      <w:r/>
      <w:r/>
    </w:p>
    <w:p>
      <w:pPr>
        <w:pStyle w:val="Heading2"/>
      </w:pPr>
      <w:r>
        <w:t>拔示巴</w:t>
      </w:r>
      <w:r/>
    </w:p>
    <w:p>
      <w:r/>
      <w:r>
        <w:t>赫人烏利亞的妻子。大衛與她犯了姦淫，謀殺了她的丈夫，然後娶她為妻。她與大衛的第一個孩子因大衛的罪而死。她與大衛的第二個孩子是所羅門。耶穌來自拔示巴的後裔。</w:t>
      </w:r>
      <w:r/>
      <w:r/>
      <w:r/>
    </w:p>
    <w:p>
      <w:pPr>
        <w:pStyle w:val="Heading2"/>
      </w:pPr>
      <w:r>
        <w:t>拔摩島</w:t>
      </w:r>
      <w:r/>
    </w:p>
    <w:p>
      <w:r/>
      <w:r>
        <w:t>一個只有少數人居住的希臘小島嶼，位於愛琴海，靠近地中海。當時羅馬政府掌管這個島嶼，並將囚犯送到那裡。</w:t>
      </w:r>
      <w:r/>
      <w:r/>
      <w:r/>
    </w:p>
    <w:p>
      <w:pPr>
        <w:pStyle w:val="Heading2"/>
      </w:pPr>
      <w:r>
        <w:t>法老</w:t>
      </w:r>
      <w:r/>
    </w:p>
    <w:p>
      <w:r/>
      <w:r>
        <w:t>在埃及擁有最大權力的統治者的稱號。聖經中提到過許多不同的法老。</w:t>
      </w:r>
      <w:r/>
      <w:r/>
      <w:r/>
    </w:p>
    <w:p>
      <w:pPr>
        <w:pStyle w:val="Heading2"/>
      </w:pPr>
      <w:r>
        <w:t>法利賽人</w:t>
      </w:r>
      <w:r/>
    </w:p>
    <w:p>
      <w:r/>
      <w:r>
        <w:t>在新約時代的一群猶太宗教領袖。他們敦促猶太人努力遵守所有舊約律法。他們不相信耶穌是神應許要派來的彌賽亞。大多數法利賽人反對耶穌及其教導。</w:t>
      </w:r>
      <w:r/>
      <w:r/>
      <w:r/>
    </w:p>
    <w:p>
      <w:pPr>
        <w:pStyle w:val="Heading2"/>
      </w:pPr>
      <w:r>
        <w:t>波斯</w:t>
      </w:r>
      <w:r/>
    </w:p>
    <w:p>
      <w:r/>
      <w:r>
        <w:t>一個位於現今伊朗地區的王國。是一個強大的政府，統治了許多其他國家和民族。許多波斯人源自稱為米底人的民族。書珊是其中一個首都。居魯士、大流士、薛西和亞達薛西是波斯的國王。希臘政權在公元前333年控制了波斯。</w:t>
      </w:r>
      <w:r/>
      <w:r/>
      <w:r/>
    </w:p>
    <w:p>
      <w:pPr>
        <w:pStyle w:val="Heading2"/>
      </w:pPr>
      <w:r>
        <w:t>牧羊人</w:t>
      </w:r>
      <w:r/>
    </w:p>
    <w:p>
      <w:r/>
      <w:r>
        <w:t>照顧羊或其他牲畜的人。在舊約中，亞伯拉罕和他的許多家族成員都是牧羊人。他們從一個地方到另一個地方尋找草地給他們的羊群。這也是一種描述照顧他人的領導者的方式。以色列的領袖常被形容為壞牧人。神是祂子民的好牧人。在新約中，教會領袖應該是耶穌跟隨者的牧人。耶穌自己是神子民的好牧人。</w:t>
      </w:r>
      <w:r/>
      <w:r/>
      <w:r/>
    </w:p>
    <w:p>
      <w:pPr>
        <w:pStyle w:val="Heading2"/>
      </w:pPr>
      <w:r>
        <w:t>邱壇</w:t>
      </w:r>
      <w:r/>
    </w:p>
    <w:p>
      <w:r/>
      <w:r>
        <w:t>在土丘、山或高地上的敬拜場所。人們在那裡燒香並獻祭。有些邱壇是用來敬拜真神的。這種情況經常發生在聖殿建成之前。其他邱壇則用來敬拜假神。人們甚至會在這些地方獻兒童為祭，以此來尊崇假神。當以色列人首次進入迦南時，有很多這樣的邱壇。以色列人理應摧毀所有用來敬拜假神的邱壇。</w:t>
      </w:r>
      <w:r/>
      <w:r/>
      <w:r/>
    </w:p>
    <w:p>
      <w:pPr>
        <w:pStyle w:val="Heading2"/>
      </w:pPr>
      <w:r>
        <w:t>金牛犢</w:t>
      </w:r>
      <w:r/>
    </w:p>
    <w:p>
      <w:r/>
      <w:r>
        <w:t>亞倫用以色列人給他的首飾製作的雕像。亞倫在摩西與神同在西奈山時製作了這雕像。許多以色列人將它當作假神來崇拜。後來，北國的耶羅波安王製作了金牛犢雕像，並引導以色列人崇拜這些假神。（</w:t>
      </w:r>
      <w:r>
        <w:t>假神）</w:t>
      </w:r>
      <w:r/>
      <w:r/>
      <w:r/>
    </w:p>
    <w:p>
      <w:pPr>
        <w:pStyle w:val="Heading2"/>
      </w:pPr>
      <w:r>
        <w:t>金壇</w:t>
      </w:r>
      <w:r/>
    </w:p>
    <w:p>
      <w:r/>
      <w:r>
        <w:t>在約翰對神寶座的異象中，有一座金壇。這表明有寶座的區域也是聖殿。這是以色列人和猶太人用於會幕和聖殿的模式（希伯來書8:1–5）。（</w:t>
      </w:r>
      <w:r>
        <w:t>祭壇</w:t>
      </w:r>
      <w:r>
        <w:t>）</w:t>
      </w:r>
      <w:r/>
      <w:r/>
      <w:r/>
    </w:p>
    <w:p>
      <w:pPr>
        <w:pStyle w:val="Heading2"/>
      </w:pPr>
      <w:r>
        <w:t>長子名分（權利）</w:t>
      </w:r>
      <w:r/>
    </w:p>
    <w:p>
      <w:r/>
      <w:r>
        <w:t>長子獲得家庭財產的權柄和份額。這發生在家中的父親去世時。長子獲得的財產是其他兒子的兩倍。他像父親一樣對家庭其他成員擁有權柄。他有責任成為家庭的領袖。</w:t>
      </w:r>
      <w:r/>
      <w:r/>
      <w:r/>
    </w:p>
    <w:p>
      <w:pPr>
        <w:pStyle w:val="Heading2"/>
      </w:pPr>
      <w:r>
        <w:t>長老</w:t>
      </w:r>
      <w:r/>
    </w:p>
    <w:p>
      <w:r/>
      <w:r>
        <w:t>男性猶太人領袖，在以色列人中受人尊敬並擁有權威。他們為神的子民做出重要決定。他們也被稱為民間長老或群體的長老。他們多年來傳承猶太教義、故事和律法。他們負責維持秩序並幫助以色列人遵守神的律法。在新約中，一個特定的長老團被稱為公會或猶太議會。他們中的大多數人反對耶穌及其教導。</w:t>
      </w:r>
      <w:r/>
      <w:r/>
      <w:r/>
    </w:p>
    <w:p>
      <w:pPr>
        <w:pStyle w:val="Heading2"/>
      </w:pPr>
      <w:r>
        <w:t>門徒</w:t>
      </w:r>
      <w:r/>
    </w:p>
    <w:p>
      <w:r/>
      <w:r>
        <w:t>跟隨老師或領袖的人。門徒做老師所做的事，並像他們一樣生活。當耶穌在以色列進行事工時，祂揀選了一些門徒作為祂最親密的跟從者。他們有十二個，就像以色列有十二支派一樣。這十二個門徒也被稱為使徒。（</w:t>
      </w:r>
      <w:r>
        <w:t>十二支派，</w:t>
      </w:r>
      <w:r>
        <w:t>使徒</w:t>
      </w:r>
      <w:r>
        <w:t>）</w:t>
      </w:r>
      <w:r/>
      <w:r/>
      <w:r/>
    </w:p>
    <w:p>
      <w:pPr>
        <w:pStyle w:val="Heading2"/>
      </w:pPr>
      <w:r>
        <w:t>阿尼西謀</w:t>
      </w:r>
      <w:r/>
    </w:p>
    <w:p>
      <w:r/>
      <w:r>
        <w:t>在歌羅西的奴隸，逃離了他的主人腓利門。在希臘文中，</w:t>
      </w:r>
      <w:r>
        <w:t>阿尼西謀</w:t>
      </w:r>
      <w:r>
        <w:t>的意思是「有用的」。他遇見了保羅並開始跟隨耶穌，成為保羅的親密友人並與他一起工作。保羅派他回去與腓利門同住。</w:t>
      </w:r>
      <w:r>
        <w:t>阿尼西謀</w:t>
      </w:r>
      <w:r>
        <w:t>協助傳送保羅寫給歌羅西人和腓利門的信。</w:t>
      </w:r>
      <w:r/>
      <w:r/>
      <w:r/>
    </w:p>
    <w:p>
      <w:pPr>
        <w:pStyle w:val="Heading2"/>
      </w:pPr>
      <w:r>
        <w:t>阿拉法和俄梅戛</w:t>
      </w:r>
      <w:r/>
    </w:p>
    <w:p>
      <w:r/>
      <w:r>
        <w:t>在希臘字母中，阿拉法是第一個字母，俄梅戛是最後一個字母。耶穌稱自己為阿拉法和俄梅戛。這是說祂是首先的和末後的。祂在神創造萬物之初就已經存在。祂將在現今世界的末了出現。這就是說耶穌一直存在並將永遠存在。這種方式也是在說，耶穌是神。父神在啟示錄二十一章6節中稱自己為阿拉法和俄梅戛。</w:t>
      </w:r>
      <w:r/>
      <w:r/>
      <w:r/>
    </w:p>
    <w:p>
      <w:pPr>
        <w:pStyle w:val="Heading2"/>
      </w:pPr>
      <w:r>
        <w:t>阿爸</w:t>
      </w:r>
      <w:r/>
    </w:p>
    <w:p>
      <w:r/>
      <w:r>
        <w:t>在亞蘭文中，這個詞的意思是父親。耶穌稱神為阿爸。那些跟隨耶穌的人是神家庭的成員。所以他們可以像耶穌一樣稱神為父或阿爸。這個名字顯示了神與所有信靠祂之人間的親密關係。</w:t>
      </w:r>
      <w:r/>
      <w:r/>
      <w:r/>
    </w:p>
    <w:p>
      <w:pPr>
        <w:pStyle w:val="Heading2"/>
      </w:pPr>
      <w:r>
        <w:t>阿們</w:t>
      </w:r>
      <w:r/>
    </w:p>
    <w:p>
      <w:r/>
      <w:r>
        <w:t>在希伯來文中，該詞表示「真實」或「但願如此」。它表示人們同意所說過的話。也表示他們希望所說的話成真。在聖經中，人們經常在讚美神、禱告或祝福他人時說「阿們」。</w:t>
      </w:r>
      <w:r/>
      <w:r/>
      <w:r/>
    </w:p>
    <w:p>
      <w:pPr>
        <w:pStyle w:val="Heading2"/>
      </w:pPr>
      <w:r>
        <w:t>阿摩司</w:t>
      </w:r>
      <w:r/>
    </w:p>
    <w:p>
      <w:r/>
      <w:r>
        <w:t>在烏西雅王時期，來自猶大南國的一位先知。他是牧人。他的信息是關於耶羅波安二世統治時期的北國。他的預言記錄在阿摩司書中。</w:t>
      </w:r>
      <w:r/>
      <w:r/>
      <w:r/>
    </w:p>
    <w:p>
      <w:pPr>
        <w:pStyle w:val="Heading2"/>
      </w:pPr>
      <w:r>
        <w:t>非尼哈</w:t>
      </w:r>
      <w:r/>
    </w:p>
    <w:p>
      <w:r/>
      <w:r>
        <w:t>他是以利亞撒的兒子、亞倫的孫子。他殺了一個對神不忠的以色列人，當他這樣做時，神在巴力毗珥停止了瘟疫。神與非尼哈和他後代的兒子立了平安的約。</w:t>
      </w:r>
      <w:r/>
      <w:r/>
      <w:r/>
    </w:p>
    <w:p>
      <w:pPr>
        <w:pStyle w:val="Heading2"/>
      </w:pPr>
      <w:r>
        <w:t>非利士人</w:t>
      </w:r>
      <w:r/>
    </w:p>
    <w:p>
      <w:r/>
      <w:r>
        <w:t>一個來自含家族的民族。他們住在迦南南部地中海沿岸。有時他們與亞伯拉罕的家族合作。大多數時候他們與以色列交戰。</w:t>
      </w:r>
      <w:r/>
      <w:r/>
      <w:r/>
    </w:p>
    <w:p>
      <w:pPr>
        <w:pStyle w:val="Heading2"/>
      </w:pPr>
      <w:r>
        <w:t>非拉鐵非</w:t>
      </w:r>
      <w:r/>
    </w:p>
    <w:p>
      <w:r/>
      <w:r>
        <w:t>羅馬亞細亞領土中的一個重要城鎮。它是現今土耳其境內的</w:t>
      </w:r>
      <w:r>
        <w:t>阿拉謝希爾（</w:t>
      </w:r>
      <w:r>
        <w:t>Alaşehir</w:t>
      </w:r>
      <w:r>
        <w:t>）</w:t>
      </w:r>
      <w:r>
        <w:t>市。</w:t>
      </w:r>
      <w:r/>
      <w:r/>
      <w:r/>
    </w:p>
    <w:p>
      <w:pPr>
        <w:pStyle w:val="Heading2"/>
      </w:pPr>
      <w:r>
        <w:t>便雅憫</w:t>
      </w:r>
      <w:r/>
    </w:p>
    <w:p>
      <w:r/>
      <w:r>
        <w:t>雅各和拉結最小的兒子。拉結最初給他取名為便·俄尼。在希伯來文中，便·俄尼的意思是我的苦難之子。雅各把他的名字改為便雅憫。便雅憫的意思是我右手之子。拉結在生便雅憫時去世。他的後裔成為以色列的一個支派。</w:t>
      </w:r>
      <w:r/>
      <w:r/>
      <w:r/>
    </w:p>
    <w:p>
      <w:pPr>
        <w:pStyle w:val="Heading2"/>
      </w:pPr>
      <w:r>
        <w:t>俄陀聶</w:t>
      </w:r>
      <w:r/>
    </w:p>
    <w:p>
      <w:r/>
      <w:r>
        <w:t>迦勒的親戚，也是以色列的十二位士師之一。他的妻子是迦勒的女兒押撒。他為以色列戰勝了美索不達米亞（又稱為「亞蘭一納哈拉音〔Aram Naharaim〕」）王古珊•利薩田。</w:t>
      </w:r>
      <w:r/>
      <w:r/>
      <w:r/>
    </w:p>
    <w:p>
      <w:pPr>
        <w:pStyle w:val="Heading2"/>
      </w:pPr>
      <w:r>
        <w:t>保羅</w:t>
      </w:r>
      <w:r/>
    </w:p>
    <w:p>
      <w:r/>
      <w:r>
        <w:t>一位來自大數的便雅憫支派猶太信徒。他在希伯來文中被稱為掃羅，在希臘文中被稱為保羅，是羅馬公民。他自己織搭帳篷賺錢。多年來，他是一個虔誠的法利賽人，他曾試圖阻止教會的增長。耶穌向他顯現後，他開始傳講有關耶穌的好消息。保羅是一位使徒，新約有許多他寫的書信。</w:t>
      </w:r>
      <w:r/>
      <w:r/>
      <w:r/>
    </w:p>
    <w:p>
      <w:pPr>
        <w:pStyle w:val="Heading2"/>
      </w:pPr>
      <w:r>
        <w:t>保羅的信件</w:t>
      </w:r>
      <w:r/>
    </w:p>
    <w:p>
      <w:r/>
      <w:r>
        <w:t>保羅寫信給許多信徒和教會，信中有十三封放在新約中。包括羅馬書、哥林多前書、哥林多後書、加拉太書、以弗所書、腓立比書、歌羅西書、帖撒羅尼迦前書、帖撒羅尼迦後書、提摩太前書、提摩太後書、提多書和腓利門書。保羅以口說出他在信中想說的話，請一個助手把這些話寫下來，然後保羅再用自己的筆跡添加最後的信息，這幫助人們確信這些信真的是他寫的。保羅的助手把信從保羅那裡帶到教會或其他人那裡，在教會大聲朗讀信件，然後與該地區的其他教會分享。保羅在監獄裡也寫了一些信。</w:t>
      </w:r>
      <w:r/>
      <w:r/>
      <w:r/>
    </w:p>
    <w:p>
      <w:pPr>
        <w:pStyle w:val="Heading2"/>
      </w:pPr>
      <w:r>
        <w:t>保羅的旅程</w:t>
      </w:r>
      <w:r/>
    </w:p>
    <w:p>
      <w:r/>
      <w:r>
        <w:t>保羅在羅馬政府統治的土地上進行了幾次長途旅行。他每到一處，先向猶太人傳講有關耶穌的好消息，然後他再向外邦人傳講。他幫助在信耶穌的人中建立教會。他第一次旅行與巴拿巴同行，第二次旅行與西拉同行，第三次旅行與幾位助手同行，第四次旅行作為囚犯前往羅馬。每次旅行都持續一年以上。</w:t>
      </w:r>
      <w:r/>
      <w:r/>
      <w:r/>
    </w:p>
    <w:p>
      <w:pPr>
        <w:pStyle w:val="Heading2"/>
      </w:pPr>
      <w:r>
        <w:t>信</w:t>
      </w:r>
      <w:r/>
    </w:p>
    <w:p>
      <w:r/>
      <w:r>
        <w:t>在舊約中，神表明希望人們信祂。這意味著相信神就是祂所說的那樣。這意味著相信神會應驗祂所應許的事情。這產生的結果就是順服神並且單單敬拜祂。信服神是人們與神和好（made right）的方式。在新約中，神表明祂也希望人們信耶穌。這意味著相信耶穌就是祂所說的那一位。同時也意味著相信耶穌會應驗祂所應許之事。每個相信耶穌的人都能得救，脫離罪、死亡和邪惡的權勢。耶穌給予他們永不終止的生命。信祂的人順服祂並跟隨祂的生活方式。（</w:t>
      </w:r>
      <w:r>
        <w:t>救恩</w:t>
      </w:r>
      <w:r>
        <w:t>）</w:t>
      </w:r>
      <w:r/>
      <w:r/>
      <w:r/>
    </w:p>
    <w:p>
      <w:pPr>
        <w:pStyle w:val="Heading2"/>
      </w:pPr>
      <w:r>
        <w:t>信心</w:t>
      </w:r>
      <w:r/>
    </w:p>
    <w:p>
      <w:r/>
      <w:r>
        <w:t>在聖經中，信心有幾種不同的意義。第一種意義是人們對關乎神之事的信心。神希望所有人都相信關於祂的真理。這些是神顯明出來的事情，以及祂所做的事情。在新約中，這些事情包括關於耶穌的好消息。第二種信心的意義是信本身。這是人們對神的信靠。這建基於他們對神將如何履行祂的應許的盼望。人們的信心有多強，他們顯示出的對神的信靠就有多深。隨著他們越來越認識神，他們的信心也會增長。第三種信心的意義是，人們根據他們所信的而活。神的子民應該遵循神的方式而活。耶穌向人們展示了如何做到這一點。對耶穌的信心包括遵循祂的榜樣而活。</w:t>
      </w:r>
      <w:r/>
      <w:r/>
      <w:r/>
    </w:p>
    <w:p>
      <w:pPr>
        <w:pStyle w:val="Heading2"/>
      </w:pPr>
      <w:r>
        <w:t>信徒</w:t>
      </w:r>
      <w:r/>
    </w:p>
    <w:p>
      <w:r/>
      <w:r>
        <w:t>相信耶穌基督並跟從祂的人。在新約中，他們也被稱為基督徒。他們相信拿撒勒人耶穌是神的兒子，從死裡復活。信徒們敬拜耶穌為神。他們事奉祂為彌賽亞和王。信徒在敘利亞的安提阿首次被稱為基督徒。人們以基督的名字稱呼他們，是因為他們遵循祂的生活方式。信徒在跟從耶穌的同時，仍然是他們社區和族群的一部分。除非這些律法和習俗違背了耶穌的教導，不然他們會持續的遵守他們族群的律法和習俗。這對猶太信徒和外邦信徒都是如此。</w:t>
      </w:r>
      <w:r/>
      <w:r/>
      <w:r/>
    </w:p>
    <w:p>
      <w:pPr>
        <w:pStyle w:val="Heading2"/>
      </w:pPr>
      <w:r>
        <w:t>南國</w:t>
      </w:r>
      <w:r/>
    </w:p>
    <w:p>
      <w:r/>
      <w:r>
        <w:t>以色列的土地和支派由大衛家族的國王統治，也被稱為猶大，包括猶大和便雅憫支派以及來自其他支派的以色列人。南國的重要城市有希伯崙、拉吉和首都耶路撒冷。南國始於羅波安失去十個支派的統治權，在公元前586年巴比倫統治耶路撒冷時結束。南國的一些人在被擄到巴比倫後返回。南國的先知包括約珥、以賽亞、彌迦、西番雅、耶利米、哈巴谷和以西結。國王有羅波安、亞比雅、亞撒、約沙法、約蘭、亞哈謝、亞他利雅（女王）、約阿施、亞瑪謝、烏西雅、約坦、亞哈斯、希西家、瑪拿西、亞們、約西亞、約哈斯、約雅敬、約雅斤和西底家。只有少數國王忠於西奈山之約，這包括亞撒、約沙法、約阿施、亞瑪謝、烏西雅、約坦、希西家和約西亞。</w:t>
      </w:r>
      <w:r/>
      <w:r/>
      <w:r/>
    </w:p>
    <w:p>
      <w:pPr>
        <w:pStyle w:val="Heading2"/>
      </w:pPr>
      <w:r>
        <w:t>哈拿</w:t>
      </w:r>
      <w:r/>
    </w:p>
    <w:p>
      <w:r/>
      <w:r>
        <w:t>先知撒母耳的母親。以利加拿是她的丈夫。她長期以來無法生育。後來神讓她懷孕。她滿懷感恩，以一篇美麗的禱文禱告，講述神看顧祂的子民。</w:t>
      </w:r>
      <w:r/>
      <w:r/>
      <w:r/>
    </w:p>
    <w:p>
      <w:pPr>
        <w:pStyle w:val="Heading2"/>
      </w:pPr>
      <w:r>
        <w:t>哈曼</w:t>
      </w:r>
      <w:r/>
    </w:p>
    <w:p>
      <w:r/>
      <w:r>
        <w:t>在亞哈隨魯（又名「薛西〔Xerxes〕」）時期波斯政府中的一位領袖。他是亞瑪力人亞甲的後裔。這意味著哈曼來自一個曾經惡待以色列人的群體。哈曼計劃滅絕波斯王國中所有的猶太人。亞哈隨魯處死了他。</w:t>
      </w:r>
      <w:r/>
      <w:r/>
      <w:r/>
    </w:p>
    <w:p>
      <w:pPr>
        <w:pStyle w:val="Heading2"/>
      </w:pPr>
      <w:r>
        <w:t>哈該</w:t>
      </w:r>
      <w:r/>
    </w:p>
    <w:p>
      <w:r/>
      <w:r>
        <w:t>猶大的一位先知，在波斯掌權的時期。他鼓勵約書亞和所羅巴伯重建聖殿。他的預言記錄在哈該書中。</w:t>
      </w:r>
      <w:r/>
      <w:r/>
      <w:r/>
    </w:p>
    <w:p>
      <w:pPr>
        <w:pStyle w:val="Heading2"/>
      </w:pPr>
      <w:r>
        <w:t>律法師</w:t>
      </w:r>
      <w:r/>
    </w:p>
    <w:p>
      <w:r/>
      <w:r>
        <w:t>研究過舊約和其他猶太著作的猶太人，他們將所學教導給人們。人們通常對這些教師評價很高，並以尊敬的態度對待他們。大多數律法師反對耶穌及其事工。</w:t>
      </w:r>
      <w:r/>
      <w:r/>
      <w:r/>
    </w:p>
    <w:p>
      <w:pPr>
        <w:pStyle w:val="Heading2"/>
      </w:pPr>
      <w:r>
        <w:t>按手</w:t>
      </w:r>
      <w:r/>
    </w:p>
    <w:p>
      <w:r/>
      <w:r>
        <w:t>耶穌多次通過按手在人們身上來醫治和祝福，信徒們也跟隨耶穌的榜樣。按手在人們身上成為了一種常見的做法，出於特定的原因，包括為新信徒禱告以接受聖靈，為信徒禱告以接受聖靈的恩賜，也醫治人們並將他們分別出來作為領袖。按手在某人身上是一種表達神對他們的愛和關懷的方式。按手在某人身上並不會發生任何魔法，所有的祝福都透過信徒的工作是從聖靈而來。</w:t>
      </w:r>
      <w:r/>
      <w:r/>
      <w:r/>
    </w:p>
    <w:p>
      <w:pPr>
        <w:pStyle w:val="Heading2"/>
      </w:pPr>
      <w:r>
        <w:t>故事</w:t>
      </w:r>
      <w:r/>
    </w:p>
    <w:p>
      <w:r/>
      <w:r>
        <w:t>對以色列人來說，記住故事和教導是非常重要的。他們講述很久以前在他們的民族中發生的故事，也講述關於神大能作為的故事，還講述他們從神那裡得到的律法和教導。年長的人把這些事情告訴年輕人。這樣，每個人都學到了對他們社群重要的故事和教導。</w:t>
      </w:r>
      <w:r/>
      <w:r/>
      <w:r/>
    </w:p>
    <w:p>
      <w:pPr>
        <w:pStyle w:val="Heading2"/>
      </w:pPr>
      <w:r>
        <w:t>施洗約翰</w:t>
      </w:r>
      <w:r/>
    </w:p>
    <w:p>
      <w:r/>
      <w:r>
        <w:t>伊利莎白和撒迦利亞的兒子，是耶穌的親戚。天使加百列宣告了他的誕生。他是一位先知，在許多方面很像以利亞（</w:t>
      </w:r>
      <w:r>
        <w:t>以利亞</w:t>
      </w:r>
      <w:r>
        <w:t>）。他住在曠野中，穿著皮帶和毛製的衣服。他向猶太人傳講要遠離罪惡。他為人施洗，幫助他們預備耶穌的到來。希律安提帕王將他處死。</w:t>
      </w:r>
      <w:r/>
      <w:r/>
      <w:r/>
    </w:p>
    <w:p>
      <w:pPr>
        <w:pStyle w:val="Heading2"/>
      </w:pPr>
      <w:r>
        <w:t>洗禮</w:t>
      </w:r>
      <w:r/>
    </w:p>
    <w:p>
      <w:r/>
      <w:r>
        <w:t>猶太人的一種習俗。洗禮是人們內心發生的事情的外在記號。他們會進入水中並被水覆蓋。然後他們會再從水中出來。人們這樣做是為了得到猶太律法所規定的潔淨。外邦人受洗是為了表明他們已經接受了猶太信仰。猶太人受洗是為了表明他們順從神。這表明他們已經遠離了罪。基督徒受洗是為了表明他們已經遠離了罪並且相信耶穌。這表明他們委身於跟隨耶穌，並成為神百姓的成員。</w:t>
      </w:r>
      <w:r/>
      <w:r/>
      <w:r/>
    </w:p>
    <w:p>
      <w:pPr>
        <w:pStyle w:val="Heading2"/>
      </w:pPr>
      <w:r>
        <w:t>洪水</w:t>
      </w:r>
      <w:r/>
    </w:p>
    <w:p>
      <w:r/>
      <w:r>
        <w:t>創世記中關於神毀滅祂所創造的世界的故事。神這樣做是為了阻止充滿地上的罪惡。神在創造時分開的水重新聚集在一起。這持續了四十天。只有方舟裡的人和動物倖存下來。（</w:t>
      </w:r>
      <w:r>
        <w:t>四十天</w:t>
      </w:r>
      <w:r>
        <w:t>）。</w:t>
      </w:r>
      <w:r/>
      <w:r/>
      <w:r/>
    </w:p>
    <w:p>
      <w:pPr>
        <w:pStyle w:val="Heading2"/>
      </w:pPr>
      <w:r>
        <w:t>活水</w:t>
      </w:r>
      <w:r/>
    </w:p>
    <w:p>
      <w:r/>
      <w:r>
        <w:t>這是談論神如何提供人們生活所需一切的表達方式。在聖經中，活水也被稱為賜生命的水和生命的水。水新鮮和流動的時候是活的。人們喝水來維持生命，植物和動物可以在其中生存。先知們描述神是賜生命給祂子民的泉水。描述神是引導子民到泉水的牧羊人。還描述了水將從耶路撒冷流出。這水將賜生命給全世界。在新約中，耶穌將聖靈描述為活水。耶穌將活水賜給相信祂的人。這意味著耶穌與他們分享聖靈。聖靈提供他們靈魂所需的，就像水提供他們身體所需的一樣。聖靈幫助他們服務他人。這就是活水從人們內心流出的方式。在啟示錄中，神將生命的水自由賜給所有相信祂的人。</w:t>
      </w:r>
      <w:r/>
      <w:r/>
      <w:r/>
    </w:p>
    <w:p>
      <w:pPr>
        <w:pStyle w:val="Heading2"/>
      </w:pPr>
      <w:r>
        <w:t>穿白衣</w:t>
      </w:r>
      <w:r/>
    </w:p>
    <w:p>
      <w:r/>
      <w:r>
        <w:t>這種描述表達的是人們順服神。在聖經中，白色象徵著純潔的事物。當人們做神想要做的事情時，他們是純潔的。白色衣服是這樣做的象徵。在啟示錄中，人們的衣服因被羔羊的血洗淨而變白。這意味著人們信靠耶穌拯救他們脫離罪的權勢。</w:t>
      </w:r>
      <w:r/>
      <w:r/>
      <w:r/>
    </w:p>
    <w:p>
      <w:pPr>
        <w:pStyle w:val="Heading2"/>
      </w:pPr>
      <w:r>
        <w:t>約</w:t>
      </w:r>
      <w:r/>
    </w:p>
    <w:p>
      <w:r/>
      <w:r>
        <w:t>像條約一樣的協議或承諾。兩人或團體達成了一個協議。其中一方比另一方更有權力。權力較小的一方會因遵守條約或約而獲得獎賞。這個獎賞就是約的祝福。如果他們不遵守條約或約，約的咒詛就會發生。締約的雙方會一同吃一頓飯或獻一次祭。他們會在見證人面前寫下他們的協議。每人都會保留一份副本。這就是約如何生效的方式。在聖經中，神通常與祂的子民立約。</w:t>
      </w:r>
      <w:r/>
      <w:r/>
      <w:r/>
    </w:p>
    <w:p>
      <w:pPr>
        <w:pStyle w:val="Heading2"/>
      </w:pPr>
      <w:r>
        <w:t>約旦河</w:t>
      </w:r>
      <w:r/>
    </w:p>
    <w:p>
      <w:r/>
      <w:r>
        <w:t>以色列地區最大的河流，從加利利海向南流向死海。</w:t>
      </w:r>
      <w:r/>
      <w:r/>
      <w:r/>
    </w:p>
    <w:p>
      <w:pPr>
        <w:pStyle w:val="Heading2"/>
      </w:pPr>
      <w:r>
        <w:t>約伯</w:t>
      </w:r>
      <w:r/>
    </w:p>
    <w:p>
      <w:r/>
      <w:r>
        <w:t>約伯記的主要人物。他來自烏斯。據說烏斯在以東境內。人們認為約伯不是雅各的後裔。他忠誠地敬拜獨一真神。神讓約伯受苦，以此來考驗他。約伯向神提出了許多問題，並坦誠地表達了他的感受。在整個考驗過程中，他始終對神保持忠誠。</w:t>
      </w:r>
      <w:r/>
      <w:r/>
      <w:r/>
    </w:p>
    <w:p>
      <w:pPr>
        <w:pStyle w:val="Heading2"/>
      </w:pPr>
      <w:r>
        <w:t>約沙法</w:t>
      </w:r>
      <w:r/>
    </w:p>
    <w:p>
      <w:r/>
      <w:r>
        <w:t>亞撒和阿蘇巴的兒子。他是約蘭的父親，來自猶大支派。他是南國猶大的第四任君王。他忠誠地跟隨神，並帶領百姓單單敬拜神。</w:t>
      </w:r>
      <w:r/>
      <w:r/>
      <w:r/>
    </w:p>
    <w:p>
      <w:pPr>
        <w:pStyle w:val="Heading2"/>
      </w:pPr>
      <w:r>
        <w:t>約押</w:t>
      </w:r>
      <w:r/>
    </w:p>
    <w:p>
      <w:r/>
      <w:r>
        <w:t>大衛的侄子，是一位勇猛的戰士。他在大衛手下成為以色列軍隊的指揮官。他多年來對大衛忠誠。但是他謀殺押尼珥和亞瑪撒，這是在反對大衛。他還殺死押沙龍，這也是在反對大衛。他沒有支持所羅門接任大衛為王。因為這些事情，大衛吩咐所羅門要把約押處死。</w:t>
      </w:r>
      <w:r/>
      <w:r/>
      <w:r/>
    </w:p>
    <w:p>
      <w:pPr>
        <w:pStyle w:val="Heading2"/>
      </w:pPr>
      <w:r>
        <w:t>約的咒詛</w:t>
      </w:r>
      <w:r/>
    </w:p>
    <w:p>
      <w:r/>
      <w:r>
        <w:t>當人們對約不忠誠時所發生的可怕的事。在與神的約中，不忠誠意味著不按照神的方式生活。這停止了約的祝福，導致人們以遭受到各樣的苦難。這些苦難通常關乎失去神賜予他們的土地，他們的孩子死亡，以及神不再與他們同在。</w:t>
      </w:r>
      <w:r/>
      <w:r/>
      <w:r/>
    </w:p>
    <w:p>
      <w:pPr>
        <w:pStyle w:val="Heading2"/>
      </w:pPr>
      <w:r>
        <w:t>約的祝福</w:t>
      </w:r>
      <w:r/>
    </w:p>
    <w:p>
      <w:r/>
      <w:r>
        <w:t>當人們對約忠誠時所發生的好事。在與神的約中，忠誠（faithful，或譯「信實」）意味著按照神的方式生活。其結果就是神所賜的福。這些通常與土地、子女和神同在有關。</w:t>
      </w:r>
      <w:r/>
      <w:r/>
      <w:r/>
    </w:p>
    <w:p>
      <w:pPr>
        <w:pStyle w:val="Heading2"/>
      </w:pPr>
      <w:r>
        <w:t>約阿施</w:t>
      </w:r>
      <w:r/>
    </w:p>
    <w:p>
      <w:r/>
      <w:r>
        <w:t>亞哈謝和洗比亞的兒子。他是亞瑪謝的父親，來自猶大支派。他是南國的第七位君王。他的祖母亞她利雅試圖殺害他，但他的姑姑約示巴救了他。約阿施在耶何耶大的庇護下在聖殿中長大。他七歲時成為君王。他確保聖殿得到修繕。他忠實地跟隨神，並帶領百姓單單敬拜上帝。他在耶何耶大在世時一直這樣做。耶何耶大死後，約阿施做了邪惡的事，去拜假神。</w:t>
      </w:r>
      <w:r/>
      <w:r/>
      <w:r/>
    </w:p>
    <w:p>
      <w:pPr>
        <w:pStyle w:val="Heading2"/>
      </w:pPr>
      <w:r>
        <w:t>約拿</w:t>
      </w:r>
      <w:r/>
    </w:p>
    <w:p>
      <w:r/>
      <w:r>
        <w:t>北國以色列的一位先知。他是亞米太的兒子。他預言了關於北國邊界的事。這個預言在耶羅波安二世統治時實現了。有關約拿的故事記錄在約拿書中。</w:t>
      </w:r>
      <w:r/>
      <w:r/>
      <w:r/>
    </w:p>
    <w:p>
      <w:pPr>
        <w:pStyle w:val="Heading2"/>
      </w:pPr>
      <w:r>
        <w:t>約拿單</w:t>
      </w:r>
      <w:r/>
    </w:p>
    <w:p>
      <w:r/>
      <w:r>
        <w:t>掃羅和亞希暖的兒子。他是便雅憫支派的人。約拿單支持神讓大衛成為王而不是他自己。他與大衛立了友誼的約。因為他們的友誼，大衛善待約拿單的兒子米非波設。</w:t>
      </w:r>
      <w:r/>
      <w:r/>
      <w:r/>
    </w:p>
    <w:p>
      <w:pPr>
        <w:pStyle w:val="Heading2"/>
      </w:pPr>
      <w:r>
        <w:t>約書亞</w:t>
      </w:r>
      <w:r/>
    </w:p>
    <w:p>
      <w:r/>
      <w:r>
        <w:t>生來就是在埃及的希伯來奴隸。在出埃及期間，他幫助摩西帶領神的百姓。他是嫩的兒子，來自以法蓮支派。摩西將他的名字從何希阿改為約書亞。他是窺探迦南地的探子之一。他帶回的是好消息。在摩西去世後，他成為以色列人的領袖。約書亞帶領以色列人進入神應許給亞伯拉罕的土地。</w:t>
      </w:r>
      <w:r/>
      <w:r/>
      <w:r/>
    </w:p>
    <w:p>
      <w:pPr>
        <w:pStyle w:val="Heading2"/>
      </w:pPr>
      <w:r>
        <w:t>約書亞和所羅巴伯</w:t>
      </w:r>
      <w:r/>
    </w:p>
    <w:p>
      <w:r/>
      <w:r>
        <w:t>從巴比倫被擄歸回到猶大的猶太領袖。他們帶領神的子民重建耶路撒冷的聖殿。約書亞是約薩答的兒子，並在第二聖殿擔任大祭司。這個約書亞與摩西之後帶領以色列人的那個約書亞不是同一個人。所羅巴伯在波斯政府控制期間擔任猶大的省長。他是撒拉鐵的兒子，是大衛的後裔。耶穌是所羅巴伯的後裔。</w:t>
      </w:r>
      <w:r/>
      <w:r/>
      <w:r/>
    </w:p>
    <w:p>
      <w:pPr>
        <w:pStyle w:val="Heading2"/>
      </w:pPr>
      <w:r>
        <w:t>約瑟</w:t>
      </w:r>
      <w:r/>
    </w:p>
    <w:p>
      <w:r/>
      <w:r>
        <w:t>雅各和拉結的第一個兒子。他是雅各最喜愛的兒子。在希伯來文中，約瑟的意思是願他增加。拉結給他取這個名字是因為她想要更多的孩子。他的一些兄弟把他賣到埃及為奴隸。他後來成為埃及的治理者，拯救了許多人免於因飢餓而死。他的妻子是亞西納。他的兒子瑪拿西和以法蓮的後裔成為以色列的支派。</w:t>
      </w:r>
      <w:r/>
      <w:r/>
      <w:r/>
    </w:p>
    <w:p>
      <w:pPr>
        <w:pStyle w:val="Heading2"/>
      </w:pPr>
      <w:r>
        <w:t>約翰</w:t>
      </w:r>
      <w:r/>
    </w:p>
    <w:p>
      <w:r/>
      <w:r>
        <w:t>約翰福音的作者。他還寫了約翰一、二、三書。人們認為他也寫了啟示錄。約翰是耶穌的十二門徒之一，也是他最親近的三個跟隨者之一。在約翰福音中，他被稱為是耶穌所愛的那個門徒。他的兄弟是雅各，他們的父親是西庇太。耶穌稱雅各和約翰為雷子。</w:t>
      </w:r>
      <w:r/>
      <w:r/>
      <w:r/>
    </w:p>
    <w:p>
      <w:pPr>
        <w:pStyle w:val="Heading2"/>
      </w:pPr>
      <w:r>
        <w:t>約櫃</w:t>
      </w:r>
      <w:r/>
    </w:p>
    <w:p>
      <w:r/>
      <w:r>
        <w:t>一個重要的櫃子，是西奈山之約的象徵。有聖物保存在其中。包括刻有十誡的石版。還包括一罐嗎哪和亞倫的杖。起初，約櫃被放在聖幕中。後來，它被放在聖殿的至聖所（</w:t>
      </w:r>
      <w:r>
        <w:t>至聖所</w:t>
      </w:r>
      <w:r>
        <w:t>）。它就像是神在地上的寶座。這是神的子民可以與祂會面的地方。</w:t>
      </w:r>
      <w:r/>
      <w:r/>
      <w:r/>
    </w:p>
    <w:p>
      <w:pPr>
        <w:pStyle w:val="Heading2"/>
      </w:pPr>
      <w:r>
        <w:t>紅海</w:t>
      </w:r>
      <w:r/>
    </w:p>
    <w:p>
      <w:r/>
      <w:r>
        <w:t>在出埃及時期，位於埃及邊界的一大片水域。今天尚不確定這是哪片水域。神分開了水，使以色列人能夠在乾地上走過。以色列人到達另一邊後，埃及人淹死在水中。</w:t>
      </w:r>
      <w:r/>
      <w:r/>
      <w:r/>
    </w:p>
    <w:p>
      <w:pPr>
        <w:pStyle w:val="Heading2"/>
      </w:pPr>
      <w:r>
        <w:t>美索不達米亞</w:t>
      </w:r>
      <w:r/>
    </w:p>
    <w:p>
      <w:r/>
      <w:r>
        <w:t>底格里斯河和幼發拉底河周圍的地區。這是現在伊朗、敘利亞、科威特和土耳其的國家的一部分。</w:t>
      </w:r>
      <w:r/>
      <w:r/>
      <w:r/>
    </w:p>
    <w:p>
      <w:pPr>
        <w:pStyle w:val="Heading2"/>
      </w:pPr>
      <w:r>
        <w:t>耶布斯人</w:t>
      </w:r>
      <w:r/>
    </w:p>
    <w:p>
      <w:r/>
      <w:r>
        <w:t>住在迦南的一個民族。他們是含的兒子迦南的後裔。神告訴以色列人將他們趕出這地，作為對他們的審判。在大衛取得耶路撒冷之前，他們住在耶路撒冷。</w:t>
      </w:r>
      <w:r/>
      <w:r/>
      <w:r/>
    </w:p>
    <w:p>
      <w:pPr>
        <w:pStyle w:val="Heading2"/>
      </w:pPr>
      <w:r>
        <w:t>耶弗他</w:t>
      </w:r>
      <w:r/>
    </w:p>
    <w:p>
      <w:r/>
      <w:r>
        <w:t>基列的以色列十二士師之一。據說他來自瑪拿西支派。他是基列和一名妓女的兒子。在他贏得一場重要勝利後，他獻上自己的女兒为祭。</w:t>
      </w:r>
      <w:r/>
      <w:r/>
      <w:r/>
    </w:p>
    <w:p>
      <w:pPr>
        <w:pStyle w:val="Heading2"/>
      </w:pPr>
      <w:r>
        <w:t>耶何耶大</w:t>
      </w:r>
      <w:r/>
    </w:p>
    <w:p>
      <w:r/>
      <w:r>
        <w:t>亞她利雅作王時，他是一位重要的祭司，後來約阿施作王時也是如此。他的妻子是約示巴。耶何耶大是撒迦利亞的父親，也是約阿施的叔叔。他教導約阿施忠於西奈山之約。耶何耶大帶領耶路撒冷的百姓停止隨從亞她利雅，並將她處死。然後，他帶領他們立約阿施為王，並遵守神的約。耶何耶大死後，百姓尊敬他，將他與猶大的列王同葬。後來，約阿施將耶何耶大的兒子撒迦利亞處死。</w:t>
      </w:r>
      <w:r/>
      <w:r/>
      <w:r/>
    </w:p>
    <w:p>
      <w:pPr>
        <w:pStyle w:val="Heading2"/>
      </w:pPr>
      <w:r>
        <w:t>耶利米</w:t>
      </w:r>
      <w:r/>
    </w:p>
    <w:p>
      <w:r/>
      <w:r>
        <w:t>南國猶大的一位先知。他是希勒家的兒子。他是亞拿突城的一位祭司。他從約西亞時期開始預言，直到巴比倫軍隊摧毀耶路撒冷之後。他的預言記錄在耶利米書中。</w:t>
      </w:r>
      <w:r/>
      <w:r/>
      <w:r/>
    </w:p>
    <w:p>
      <w:pPr>
        <w:pStyle w:val="Heading2"/>
      </w:pPr>
      <w:r>
        <w:t>耶利哥</w:t>
      </w:r>
      <w:r/>
    </w:p>
    <w:p>
      <w:r/>
      <w:r>
        <w:t>約旦河以西、耶路撒冷以東的一座城市。它也被稱為棕櫚城。它擁有肥沃的土壤和充足的水源。當以色列人繞城行進時，神摧毀了這座城市。多年後，它成為以色列的一個重要城市。撒該來自耶利哥。</w:t>
      </w:r>
      <w:r/>
      <w:r/>
      <w:r/>
    </w:p>
    <w:p>
      <w:pPr>
        <w:pStyle w:val="Heading2"/>
      </w:pPr>
      <w:r>
        <w:t>耶和華的使者</w:t>
      </w:r>
      <w:r/>
    </w:p>
    <w:p>
      <w:r/>
      <w:r>
        <w:t>在舊約中，使者總是與耶和華的名字一起描述。這個靈體有時帶來出於神的信息。其他時候，舊約描述的使者就是神自己。在耶穌誕生以前，這使者是神自己在地上顯現的一種方式。</w:t>
      </w:r>
      <w:r/>
      <w:r/>
      <w:r/>
    </w:p>
    <w:p>
      <w:pPr>
        <w:pStyle w:val="Heading2"/>
      </w:pPr>
      <w:r>
        <w:t>耶洗別</w:t>
      </w:r>
      <w:r/>
    </w:p>
    <w:p>
      <w:r/>
      <w:r>
        <w:t>西頓王的女兒。她嫁給亞哈，並作為北國以色列的王后進行統治。她不是以色列人。她做了許多邪惡的事。她殺害了許多神的先知，卻支持許多巴力的先知（列王記上16:29–21:29）。在推雅推喇教會中的一個假先知也被稱作耶洗別（啟示錄2:20）。這個人引導許多信徒犯罪。他們聲稱對魔鬼有特別的知識。可能有一個名叫耶洗別的女人在做這些事。或者耶穌可能使用這個名字來顯示這個人像王后耶洗別一樣。這個假先知正在引誘人們去拜假神。</w:t>
      </w:r>
      <w:r/>
      <w:r/>
      <w:r/>
    </w:p>
    <w:p>
      <w:pPr>
        <w:pStyle w:val="Heading2"/>
      </w:pPr>
      <w:r>
        <w:t>耶路撒冷</w:t>
      </w:r>
      <w:r/>
    </w:p>
    <w:p>
      <w:r/>
      <w:r>
        <w:t>當大衛和所羅門作王時，以色列人的首都是耶路撒冷。後來它成為猶大和猶太的首都。它曾經是耶布斯人的城，在便雅憫支派的領土內。大衛攻取了它，並使其成為以色列政府和敬拜活動的中心。聖殿建在耶路撒冷的一個山頂上，稱為摩利亞山或錫安山。錫安成為代表整個耶路撒冷的一種表達。耶路撒冷也被稱為大衛的城。巴比倫人在公元前586年摧毀了耶路撒冷。猶太人後來重建了它，耶路撒冷仍然是猶太政府和敬拜神的中心。今天它是以色列國的首都。耶路撒冷位於地中海和約旦河之間。</w:t>
      </w:r>
      <w:r/>
      <w:r/>
      <w:r/>
    </w:p>
    <w:p>
      <w:pPr>
        <w:pStyle w:val="Heading2"/>
      </w:pPr>
      <w:r>
        <w:t>耶穌</w:t>
      </w:r>
      <w:r/>
    </w:p>
    <w:p>
      <w:r/>
      <w:r>
        <w:t>成為人的神子。祂是世界的救主。耶穌是神，就像父是神，聖靈是神一樣。他們是獨一真神的三個位格。在希伯來文中，耶穌的意思是主拯救。耶穌大約在公元前4年到公元後30年之間生活在世上。祂生活在羅馬政府控制下的以色列地。當耶穌活在地上時，祂的母親是馬利亞。她懷了耶穌，雖然她沒有與任何人發生性關係。聖靈使這事情發生。約瑟是耶穌年幼時撫養祂的養父。耶穌來自亞伯拉罕、猶大和大衛的家族。耶穌在拿撒勒與其他弟妹一起長大。祂被釘死在十字架上。然後神使祂從死裡復活。祂勝過了罪、死亡和所有的邪靈。祂是神應許要差來的彌賽亞和君王。現在耶穌在天上作王。祂將會回到地上治理神所創造的一切。</w:t>
      </w:r>
      <w:r/>
      <w:r/>
      <w:r/>
    </w:p>
    <w:p>
      <w:pPr>
        <w:pStyle w:val="Heading2"/>
      </w:pPr>
      <w:r>
        <w:t>耶穌的再來</w:t>
      </w:r>
      <w:r/>
    </w:p>
    <w:p>
      <w:r/>
      <w:r>
        <w:t>這是指耶穌將會再次回到地上完全作王。祂從死裡復活後，到天上與父一同掌權。當祂再來時，所有人都會認出祂是主也是君王。耶穌將終止地上一切的邪惡。祂將把天與地合而為一，成為神的國度。</w:t>
      </w:r>
      <w:r/>
      <w:r/>
      <w:r/>
    </w:p>
    <w:p>
      <w:pPr>
        <w:pStyle w:val="Heading2"/>
      </w:pPr>
      <w:r>
        <w:t>耶穌的道路</w:t>
      </w:r>
      <w:r/>
    </w:p>
    <w:p>
      <w:r/>
      <w:r>
        <w:t>用來描述跟隨耶穌的實踐。這個名稱在使徒行傳中被用來描述信徒群體的生活方式。</w:t>
      </w:r>
      <w:r/>
      <w:r/>
      <w:r/>
    </w:p>
    <w:p>
      <w:pPr>
        <w:pStyle w:val="Heading2"/>
      </w:pPr>
      <w:r>
        <w:t>耶羅波安</w:t>
      </w:r>
      <w:r/>
    </w:p>
    <w:p>
      <w:r/>
      <w:r>
        <w:t>尼八和洗魯阿的兒子，他是所羅門政府中的一名官員。他來自以法蓮支派。他是北國以色列的第一任君王。神應許如果耶羅波安忠心事奉他，就會使他的統治穩固。但耶羅波安阻擋以色列人按照神告訴他們的方式敬拜神。耶羅波安任命不是利未人的人做祭司。他帶領人民拜金牛犢的雕像。這些行為被稱為耶羅波安的罪。因為這些罪，耶羅波安的家族被毀滅了。</w:t>
      </w:r>
      <w:r/>
      <w:r/>
      <w:r/>
    </w:p>
    <w:p>
      <w:pPr>
        <w:pStyle w:val="Heading2"/>
      </w:pPr>
      <w:r>
        <w:t>迦百農</w:t>
      </w:r>
      <w:r/>
    </w:p>
    <w:p>
      <w:r/>
      <w:r>
        <w:t>加利利海西北岸的一座城市。耶穌曾在迦百農住了一段時間，並在那裡行了許多神蹟。在迦百農，耶穌邀請彼得、安得烈、雅各、約翰和馬太成為他的門徒。</w:t>
      </w:r>
      <w:r/>
      <w:r/>
      <w:r/>
    </w:p>
    <w:p>
      <w:pPr>
        <w:pStyle w:val="Heading2"/>
      </w:pPr>
      <w:r>
        <w:t>迦南</w:t>
      </w:r>
      <w:r/>
    </w:p>
    <w:p>
      <w:r/>
      <w:r>
        <w:t>地中海和約旦河之間的一片土地。它的南部幾乎延伸到西奈沙漠。它的北部延伸到幼發拉底河。在以色列人之前居住在那裡的民族被稱為迦南人。這些群體中的許多人來自含兒子迦南的家族。其中包括赫人、耶布斯人、希未人和亞摩利人。有一些迦南人認識到神是真神。他們當中的一些人對神子民有幫助，並成為他們的一部分。而其他人則拒絕單單敬拜神。他們是以色列人的敵人，神對他們施行了審判。迦南在現在是以色列、巴勒斯坦、黎巴嫩和部分敘利亞的地區。神將這片土地應許給亞伯拉罕的後裔。在埃及為奴的以色列各支派，在被拯救重獲自由後就住在這裡。</w:t>
      </w:r>
      <w:r/>
      <w:r/>
      <w:r/>
    </w:p>
    <w:p>
      <w:pPr>
        <w:pStyle w:val="Heading2"/>
      </w:pPr>
      <w:r>
        <w:t>迦拿</w:t>
      </w:r>
      <w:r/>
    </w:p>
    <w:p>
      <w:r/>
      <w:r>
        <w:t>加利利的一個城鎮。約翰福音中的七個神蹟中有兩個發生在那裡。門徒拿但業來自迦拿。</w:t>
      </w:r>
      <w:r/>
      <w:r/>
      <w:r/>
    </w:p>
    <w:p>
      <w:pPr>
        <w:pStyle w:val="Heading2"/>
      </w:pPr>
      <w:r>
        <w:t>迦勒</w:t>
      </w:r>
      <w:r/>
    </w:p>
    <w:p>
      <w:r/>
      <w:r>
        <w:t>一個在埃及出生為奴的人，與以色列人一起進入迦南。他不是雅各的後裔。他是猶大支派的探子，窺探迦南地。他帶回了好消息。迦勒完全順服神。</w:t>
      </w:r>
      <w:r/>
      <w:r/>
      <w:r/>
    </w:p>
    <w:p>
      <w:pPr>
        <w:pStyle w:val="Heading2"/>
      </w:pPr>
      <w:r>
        <w:t>迦得</w:t>
      </w:r>
      <w:r/>
    </w:p>
    <w:p>
      <w:r/>
      <w:r>
        <w:t>雅各和悉帕的長子。在希伯來文中，迦得的意思是好運或一群士兵。他的家族成為以色列的一個支派。</w:t>
      </w:r>
      <w:r/>
      <w:r/>
      <w:r/>
    </w:p>
    <w:p>
      <w:pPr>
        <w:pStyle w:val="Heading2"/>
      </w:pPr>
      <w:r>
        <w:t>迦瑪列</w:t>
      </w:r>
      <w:r/>
    </w:p>
    <w:p>
      <w:r/>
      <w:r>
        <w:t>一位法利賽人和拉比，是公會中一位有智慧且受人尊敬的成員。使徒保羅在跟隨耶穌之前，曾跟隨迦瑪列學習猶太律法。</w:t>
      </w:r>
      <w:r/>
      <w:r/>
      <w:r/>
    </w:p>
    <w:p>
      <w:pPr>
        <w:pStyle w:val="Heading2"/>
      </w:pPr>
      <w:r>
        <w:t>重生</w:t>
      </w:r>
      <w:r/>
    </w:p>
    <w:p>
      <w:r/>
      <w:r>
        <w:t>這種方式描述的是當人們信耶穌為王和救主時所發生的事情。他們不再是罪的奴僕。作罪的奴僕就像是靈性的死亡，儘管肉身還活著。當人們信靠耶穌時，祂將新的生命賜給他們的靈。這種新生命是一種屬靈的出生。這與人肉身的出生不同。肉身的新生命將在日後神使人從死裡復活時到來。</w:t>
      </w:r>
      <w:r/>
      <w:r/>
      <w:r/>
    </w:p>
    <w:p>
      <w:pPr>
        <w:pStyle w:val="Heading2"/>
      </w:pPr>
      <w:r>
        <w:t>降災的使者</w:t>
      </w:r>
      <w:r/>
    </w:p>
    <w:p>
      <w:r/>
      <w:r>
        <w:t>一位順服神而摧毀某物的天使。其摧毀的行為帶來神對邪惡的審判。</w:t>
      </w:r>
      <w:r/>
      <w:r/>
      <w:r/>
    </w:p>
    <w:p>
      <w:pPr>
        <w:pStyle w:val="Heading2"/>
      </w:pPr>
      <w:r>
        <w:t>香</w:t>
      </w:r>
      <w:r/>
    </w:p>
    <w:p>
      <w:r/>
      <w:r>
        <w:t>燃燒後產生香味的物品。歷史上許多民族在他們的敬拜活動中使用香。神指示以色列的祭司如何焚燒香。他們用淺杯在祭壇上焚燒香。這是獻給神的供物。香的氣味甜美，這提醒神的子民神賜給他們美好的事物。香的煙霧也是向神禱告的象徵。</w:t>
      </w:r>
      <w:r/>
      <w:r/>
      <w:r/>
    </w:p>
    <w:p>
      <w:pPr>
        <w:pStyle w:val="Heading2"/>
      </w:pPr>
      <w:r>
        <w:t>哥尼流</w:t>
      </w:r>
      <w:r/>
    </w:p>
    <w:p>
      <w:r/>
      <w:r>
        <w:t>一位住在凱撒利亞的羅馬軍官。他不是猶太人，但他敬拜以色列的神。他和他的家人是最早跟隨猶太彌賽亞耶穌的外邦人之一。</w:t>
      </w:r>
      <w:r/>
      <w:r/>
      <w:r/>
    </w:p>
    <w:p>
      <w:pPr>
        <w:pStyle w:val="Heading2"/>
      </w:pPr>
      <w:r>
        <w:t>哥林多</w:t>
      </w:r>
      <w:r/>
    </w:p>
    <w:p>
      <w:r/>
      <w:r>
        <w:t>羅馬亞該亞領土的首都。它位於現在的希臘南部地區。保羅在他的第二次和第三次旅行中曾造訪這地。他在那裡待了一年多，分享耶穌的信息並幫助教會。新約中有他寫給哥林多教會的兩封書信。</w:t>
      </w:r>
      <w:r/>
      <w:r/>
      <w:r/>
    </w:p>
    <w:p>
      <w:pPr>
        <w:pStyle w:val="Heading2"/>
      </w:pPr>
      <w:r>
        <w:t>埃及</w:t>
      </w:r>
      <w:r/>
    </w:p>
    <w:p>
      <w:r/>
      <w:r>
        <w:t>位於北非的一個強大王國。以色列人在那裡做了許多年的奴隸。在出埃及記中，他們從埃及的奴役中被解放。埃及的國王被稱為法老。在聖經中，埃及人有時傷害神的子民，有時幫助他們。</w:t>
      </w:r>
      <w:r/>
      <w:r/>
      <w:r/>
    </w:p>
    <w:p>
      <w:pPr>
        <w:pStyle w:val="Heading2"/>
      </w:pPr>
      <w:r>
        <w:t>夏甲</w:t>
      </w:r>
      <w:r/>
    </w:p>
    <w:p>
      <w:r/>
      <w:r>
        <w:t>一位來自埃及的奴隸，服事撒拉。當撒拉不能生育時，她讓夏甲與亞伯拉罕同房。之後，夏甲生了亞伯拉罕的兒子以實瑪利。夏甲被撒拉苦待。她和以實瑪利被趕走。但神在曠野中照顧他們。</w:t>
      </w:r>
      <w:r/>
      <w:r/>
      <w:r/>
    </w:p>
    <w:p>
      <w:pPr>
        <w:pStyle w:val="Heading2"/>
      </w:pPr>
      <w:r>
        <w:t>夏娃</w:t>
      </w:r>
      <w:r/>
    </w:p>
    <w:p>
      <w:r/>
      <w:r>
        <w:t>神創造的第二個人，也是第一個女人。亞當是她的丈夫。在希伯來文中，夏娃這個名字的意思是生命的賜予者。神用亞當的一根肋骨造了夏娃。當她住在伊甸園時，她與神之間有友誼與和平。她與亞當一起作工，照看園子。她是該隱、亞伯和塞特的母親。當亞當和夏娃不再順從神時，他們不得不離開伊甸園。</w:t>
      </w:r>
      <w:r/>
      <w:r/>
      <w:r/>
    </w:p>
    <w:p>
      <w:pPr>
        <w:pStyle w:val="Heading2"/>
      </w:pPr>
      <w:r>
        <w:t>家族保護者</w:t>
      </w:r>
      <w:r/>
    </w:p>
    <w:p>
      <w:r/>
      <w:r>
        <w:t>一位負責幫助有需要的家族成員的男性近親。另一個名稱是救贖者（redeemer）。家族保護者可以支付貧困家庭成員的債務。他可以買回他們賣掉的財產。他可以支付費用讓他們或他們的孩子從僕役工作中解脫出來。家族保護者也可以履行兄弟的義務。他可以為他兄弟的遺孀這樣做。家族保護者是神如何照顧以色列的寫照。神就像家族保護者，在以色列人有需要時拯救他們。家族保護者也是耶穌所做之事的寫照。祂就像家族保護者，拯救有需要的罪人。祂救贖所有信靠他的人。祂將他們從罪惡、死亡和邪惡的權勢中贖回。</w:t>
      </w:r>
      <w:r/>
      <w:r/>
      <w:r/>
    </w:p>
    <w:p>
      <w:pPr>
        <w:pStyle w:val="Heading2"/>
      </w:pPr>
      <w:r>
        <w:t>恩典</w:t>
      </w:r>
      <w:r/>
    </w:p>
    <w:p>
      <w:r/>
      <w:r>
        <w:t>是神對祂的創造物發出的深厚之愛，以及祂以良善待他們的渴望。祂提供祂的愛，因為祂希望祂所創造的一切都得益處。神的愛和恩典不是賺取來的。神白白地賜予它們。</w:t>
      </w:r>
      <w:r/>
      <w:r/>
      <w:r/>
    </w:p>
    <w:p>
      <w:pPr>
        <w:pStyle w:val="Heading2"/>
      </w:pPr>
      <w:r>
        <w:t>悔改</w:t>
      </w:r>
      <w:r/>
    </w:p>
    <w:p>
      <w:r/>
      <w:r>
        <w:t>要遠離罪惡並轉向神。這不是在人一生中只做一次的事。每當有人犯罪時，神希望他們轉向祂。神有恩典並原諒他們，這會恢復（heal）他們與神的關係。多年來，以色列人透過獻祭來表明他們已經悔改。在新約中，人們透過請求原諒、信靠耶穌並跟隨祂來表明已經悔改。（</w:t>
      </w:r>
      <w:r>
        <w:t>與神和好</w:t>
      </w:r>
      <w:r>
        <w:t>）</w:t>
      </w:r>
      <w:r/>
      <w:r/>
      <w:r/>
    </w:p>
    <w:p>
      <w:pPr>
        <w:pStyle w:val="Heading2"/>
      </w:pPr>
      <w:r>
        <w:t>拿細耳人</w:t>
      </w:r>
      <w:r/>
    </w:p>
    <w:p>
      <w:r/>
      <w:r>
        <w:t>那些想要將自己分別出來事奉神的男女。在希伯來文中，拿細耳這個詞的意思是「被分別」或「分開」。神命令一些以色列人要分別出來事奉祂。其他人選擇這樣做，被稱為拿細耳人。他們承諾在一定的時間內事奉神。他們要避免飲酒，並讓頭髮長長。他們要遠離任何已經死去的東西或人。這些是向其他以色列人表明拿細耳人完全獻身於神的標誌。在他們分別出來的時間結束時，他們會透過剃頭和獻祭來慶祝。</w:t>
      </w:r>
      <w:r/>
      <w:r/>
      <w:r/>
    </w:p>
    <w:p>
      <w:pPr>
        <w:pStyle w:val="Heading2"/>
      </w:pPr>
      <w:r>
        <w:t>拿單</w:t>
      </w:r>
      <w:r/>
    </w:p>
    <w:p>
      <w:r/>
      <w:r>
        <w:t>大衛作王時期的一位先知，他是與大衛關係親密的顧問。他向大衛傳達了神對大衛家族的應許，在大衛做壞事時提醒大衛。拿單支持所羅門繼任大衛的王位。</w:t>
      </w:r>
      <w:r/>
      <w:r/>
      <w:r/>
    </w:p>
    <w:p>
      <w:pPr>
        <w:pStyle w:val="Heading2"/>
      </w:pPr>
      <w:r>
        <w:t>拿答與亞比戶</w:t>
      </w:r>
      <w:r/>
    </w:p>
    <w:p>
      <w:r/>
      <w:r>
        <w:t>亞倫和以利沙巴的長子來自利未支派。他們的兄弟是以利亞撒和以他瑪。他們與摩西和亞倫在西奈山上，當時與神立了約。他們被分別為祭司。他們在帶領百姓敬拜的方式上違背了神。他們因此而死。</w:t>
      </w:r>
      <w:r/>
      <w:r/>
      <w:r/>
    </w:p>
    <w:p>
      <w:pPr>
        <w:pStyle w:val="Heading2"/>
      </w:pPr>
      <w:r>
        <w:t>拿撒勒</w:t>
      </w:r>
      <w:r/>
    </w:p>
    <w:p>
      <w:r/>
      <w:r>
        <w:t>耶穌在加利利南部長大的小鎮。拿撒勒位於加利利海和地中海之間。</w:t>
      </w:r>
      <w:r/>
      <w:r/>
      <w:r/>
    </w:p>
    <w:p>
      <w:pPr>
        <w:pStyle w:val="Heading2"/>
      </w:pPr>
      <w:r>
        <w:t>拿撒勒的約瑟</w:t>
      </w:r>
      <w:r/>
    </w:p>
    <w:p>
      <w:r/>
      <w:r>
        <w:t>拿撒勒的馬利亞的丈夫。他來自大衛的家族，忠實地事奉神。他是一名木匠，擅長木工、磚工和金屬工。他不是耶穌的父親，只是收養了耶穌為他的兒子。他在耶穌年幼時照顧並保護祂。</w:t>
      </w:r>
      <w:r/>
      <w:r/>
      <w:r/>
    </w:p>
    <w:p>
      <w:pPr>
        <w:pStyle w:val="Heading2"/>
      </w:pPr>
      <w:r>
        <w:t>拿撒勒的馬利亞</w:t>
      </w:r>
      <w:r/>
    </w:p>
    <w:p>
      <w:r/>
      <w:r>
        <w:t>一位來自拿撒勒的年輕女子，忠心事奉神。她與拿撒勒的一位名叫約瑟的男子訂婚。儘管她沒有與男子發生性關係，她還是懷孕了。聖靈的能力使這成為可能。她是彌賽亞耶穌的人類生母。</w:t>
      </w:r>
      <w:r/>
      <w:r/>
      <w:r/>
    </w:p>
    <w:p>
      <w:pPr>
        <w:pStyle w:val="Heading2"/>
      </w:pPr>
      <w:r>
        <w:t>挪亞之約</w:t>
      </w:r>
      <w:r/>
    </w:p>
    <w:p>
      <w:r/>
      <w:r>
        <w:t>神選擇藉著挪亞和他的後裔做工，在祂的計劃中拯救世人。神藉著與他們和他們以後出生的所有孩子立約來顯明這一點。這個約也包括方舟裡的所有活物。這是與地上所有生命所立的約。人和動物要充滿全地。任何人都不應被殺害。神承諾不再詛咒這地。祂承諾不再用洪水毀滅地上的所有生命。彩虹是這個約的記號。</w:t>
      </w:r>
      <w:r/>
      <w:r/>
      <w:r/>
    </w:p>
    <w:p>
      <w:pPr>
        <w:pStyle w:val="Heading2"/>
      </w:pPr>
      <w:r>
        <w:t>書珊</w:t>
      </w:r>
      <w:r/>
    </w:p>
    <w:p>
      <w:r/>
      <w:r>
        <w:t>波斯政權的首都之一，位於現在伊朗，在底格里斯河以東。</w:t>
      </w:r>
      <w:r/>
      <w:r/>
      <w:r/>
    </w:p>
    <w:p>
      <w:pPr>
        <w:pStyle w:val="Heading2"/>
      </w:pPr>
      <w:r>
        <w:t>格拉森人</w:t>
      </w:r>
      <w:r/>
    </w:p>
    <w:p>
      <w:r/>
      <w:r>
        <w:t>一個居住在加利利海東岸的群體。他們不希望耶穌在他們的城鎮行神蹟。馬可和路加稱這個群體為格拉森人（Gerasenes）。馬太稱他們為加大拉人（Gadarenes）。</w:t>
      </w:r>
      <w:r/>
      <w:r/>
      <w:r/>
    </w:p>
    <w:p>
      <w:pPr>
        <w:pStyle w:val="Heading2"/>
      </w:pPr>
      <w:r>
        <w:t>泰爾和西頓</w:t>
      </w:r>
      <w:r/>
    </w:p>
    <w:p>
      <w:r/>
      <w:r>
        <w:t>位於現今稱為黎巴嫩的國家地中海沿岸的城市。腓尼基人最早居住在那裡。這些城市後來被許多不同的政權統治。以色列人遷入迦南時，從未統治過這些城市。推羅也是一個堅固的堡壘。在以色列的一些國王統治期間，推羅與以色列之間有和平。推羅和西頓的人們崇拜假神，並以做惡事聞名。</w:t>
      </w:r>
      <w:r/>
      <w:r/>
      <w:r/>
    </w:p>
    <w:p>
      <w:pPr>
        <w:pStyle w:val="Heading2"/>
      </w:pPr>
      <w:r>
        <w:t>海</w:t>
      </w:r>
      <w:r/>
    </w:p>
    <w:p>
      <w:r/>
      <w:r>
        <w:t>聖經中的許多故事將海描述為令人畏懼的，是需要神拯救他們的地方。這包括以色列人過紅海、約拿被扔進海裡、耶穌平靜海上的風暴，和約翰在啟示錄中看到從海中出來的獸的異象。</w:t>
      </w:r>
      <w:r/>
      <w:r/>
      <w:r/>
    </w:p>
    <w:p>
      <w:pPr>
        <w:pStyle w:val="Heading2"/>
      </w:pPr>
      <w:r>
        <w:t>烏利亞</w:t>
      </w:r>
      <w:r/>
    </w:p>
    <w:p>
      <w:r/>
      <w:r>
        <w:t>拔示巴的丈夫和大衛的三十位勇士之一。他是一位赫人，雖然是外邦人，但被視為是以色列的一部分。大衛在與拉巴和亞捫人作戰時謀殺了他。</w:t>
      </w:r>
      <w:r/>
      <w:r/>
      <w:r/>
    </w:p>
    <w:p>
      <w:pPr>
        <w:pStyle w:val="Heading2"/>
      </w:pPr>
      <w:r>
        <w:t>特別的水</w:t>
      </w:r>
      <w:r/>
    </w:p>
    <w:p>
      <w:r/>
      <w:r>
        <w:t>水在許多儀式中被用來幫助以色列人敬拜神。祭司在祭壇上事奉神時，用水洗手和腳，這些水被盛在一個大的銅碗裡。被認為不潔淨的人和物在用水洗過後變得潔淨。當祭司將小牛的灰加入水中時，這被認為是特別的，這種特別的水被灑在接觸過死屍的人或物上。以這些方式使用水不僅是清除污垢，也是一個記號，表明人或物被認為在靈性上是潔淨和純潔的。只有被認為潔淨和純潔的人或物才能接近神。</w:t>
      </w:r>
      <w:r/>
      <w:r/>
      <w:r/>
    </w:p>
    <w:p>
      <w:pPr>
        <w:pStyle w:val="Heading2"/>
      </w:pPr>
      <w:r>
        <w:t>特庇</w:t>
      </w:r>
      <w:r/>
    </w:p>
    <w:p>
      <w:r/>
      <w:r>
        <w:t>位於小亞細亞羅馬領土加拉太的一個城市。保羅在他分享關於耶穌的好消息的三次旅行中，造訪了這個城市。據說，保羅寫給加拉太人的信是向那裡的教會宣讀的。</w:t>
      </w:r>
      <w:r/>
      <w:r/>
      <w:r/>
    </w:p>
    <w:p>
      <w:pPr>
        <w:pStyle w:val="Heading2"/>
      </w:pPr>
      <w:r>
        <w:t>祝福萬國</w:t>
      </w:r>
      <w:r/>
    </w:p>
    <w:p>
      <w:r/>
      <w:r>
        <w:t>神應許地上的萬國都要因亞伯拉罕和他的家族而得福。神向以撒和雅各重申了這個應許。這個應許在詩篇72篇和撒迦利亞書第8章中也被重申。這個應許以多種方式得以應驗。一種方式是藉著神與以色列人所立之約的律法。以色列人應當單單敬拜神並遵守西奈山之約。這向其他國家展示神的子民是多麼地有智慧和有見識。這也向其他國家展示神與祂的子民同在並愛他們。這會使其他國家想要敬拜和順服真神。另一種方式是藉著耶穌。耶穌來自亞伯拉罕的家族。地上的所有人都可以藉著信耶穌與神和好。神的這種方式完全實現了萬國得福的應許。</w:t>
      </w:r>
      <w:r/>
      <w:r/>
      <w:r/>
    </w:p>
    <w:p>
      <w:pPr>
        <w:pStyle w:val="Heading2"/>
      </w:pPr>
      <w:r>
        <w:t>神</w:t>
      </w:r>
      <w:r/>
    </w:p>
    <w:p>
      <w:r/>
      <w:r>
        <w:t>萬物的創造者。在聖經中神被稱為主（</w:t>
      </w:r>
      <w:r>
        <w:t>Lord</w:t>
      </w:r>
      <w:r>
        <w:t>）。創造者也被稱為主（</w:t>
      </w:r>
      <w:r>
        <w:t>Lord</w:t>
      </w:r>
      <w:r>
        <w:t>）。神是愛，也是獨一的真神。神行公義。神滿有恩典。神是個靈。在聖經中，神常被描述得像一個人。聖經談到神的臉、眼睛、背、手、臂、手指和其他部位。它談到神的思想和心，以及神的情感。這些描述神的方式並不意味著祂有像人一樣的身體。它們是記號和圖像，幫助人理解神是誰以及祂的行動。</w:t>
      </w:r>
      <w:r/>
      <w:r/>
      <w:r/>
    </w:p>
    <w:p>
      <w:pPr>
        <w:pStyle w:val="Heading2"/>
      </w:pPr>
      <w:r>
        <w:t>神的子民</w:t>
      </w:r>
      <w:r/>
    </w:p>
    <w:p>
      <w:r/>
      <w:r>
        <w:t>這是談論以色列國的一種方式。耶穌來了之後，任何跟隨祂的人都被視為神的子民。每個人都被邀請跟隨耶穌。無論人們來自什麼家庭、群體或國家，這都是真實的邀約。無論他們說什麼語言，這也都是真實的。敬拜耶穌使他們在神的家中合而為一。（</w:t>
      </w:r>
      <w:r>
        <w:t>以色列</w:t>
      </w:r>
      <w:r>
        <w:t>）</w:t>
      </w:r>
      <w:r/>
      <w:r/>
      <w:r/>
    </w:p>
    <w:p>
      <w:pPr>
        <w:pStyle w:val="Heading2"/>
      </w:pPr>
      <w:r>
        <w:t>神的兒子</w:t>
      </w:r>
      <w:r/>
    </w:p>
    <w:p>
      <w:r/>
      <w:r>
        <w:t>詩篇第二篇描述了以色列的君王，表示他們是被神選擇來統治的，並且值得尊敬，他們應該遵循神的統治榜樣。在新約時代，羅馬皇帝被稱為神之子，這是因為他們相信羅馬神明賦予凱撒權力。這個名字特別被用來指耶穌。這意味著那位獨一的、真實的、全能的神是耶穌的父。使用這個名字來指耶穌使那些不接受祂的猶太人非常憤怒，這也使羅馬政府憤怒，因為這挑戰了凱撒的權威。</w:t>
      </w:r>
      <w:r/>
      <w:r/>
      <w:r/>
    </w:p>
    <w:p>
      <w:pPr>
        <w:pStyle w:val="Heading2"/>
      </w:pPr>
      <w:r>
        <w:t>神的兒子們</w:t>
      </w:r>
      <w:r/>
    </w:p>
    <w:p>
      <w:r/>
      <w:r>
        <w:t>尚不確定神的兒子們是誰。一般認為他們是背叛神的靈體。據說他們來到地上，擁有肉身並與人類女子結婚。這違背了神對人類只能與人類結婚的計劃。</w:t>
      </w:r>
      <w:r/>
      <w:r/>
      <w:r/>
    </w:p>
    <w:p>
      <w:pPr>
        <w:pStyle w:val="Heading2"/>
      </w:pPr>
      <w:r>
        <w:t>神的家</w:t>
      </w:r>
      <w:r/>
    </w:p>
    <w:p>
      <w:r/>
      <w:r>
        <w:t>這是神希望與所有人建立的關係。神的家與人的家不同。在聖經的時代和地區，家庭通常由年長的男性領導。家中包括年長的女性、年輕的男性和女性以及孩子。奴隸也是家庭的一部分。男性對女性和孩子有權柄。奴隸的主人對奴隸有權柄。這個系統是當時各國和各族群的基礎。福音書、保羅的書信和彼得的書信解釋了神的家是什麼樣的。跟隨耶穌的人都屬於神的家。神收養他們為祂的孩子。神愛並接納每一個家庭成員。因此，他們必須以尊重和愛對待彼此。有些信徒擁有管理眾人的權柄。他們必須使用此權柄來祝福和服事他人。有些信徒沒有管理他人的權柄。他們做每一件事都應該像在服事耶穌一樣。</w:t>
      </w:r>
      <w:r/>
      <w:r/>
      <w:r/>
    </w:p>
    <w:p>
      <w:pPr>
        <w:pStyle w:val="Heading2"/>
      </w:pPr>
      <w:r>
        <w:t>神的羔羊</w:t>
      </w:r>
      <w:r/>
    </w:p>
    <w:p>
      <w:r/>
      <w:r>
        <w:t>這是一個描述耶穌會如何犧牲自己的稱號。在第一次的逾越節期間，羔羊被犧牲。因為羔羊的血，以色列人得以免於被毀滅。之後，羔羊在猶太人的敬拜中被用作贖罪的祭品。耶穌透過在十字架上捨命來犧牲自己。祂的犧牲拯救人們免於被罪、死亡和邪惡毀滅。因此，祂就如同以色列人所犧牲的羔羊。在啟示錄中，耶穌在先知約翰眼中像一隻被殺的羔羊。然而，這羔羊仍然活著。這是因為耶穌在十字架上死後復活。</w:t>
      </w:r>
      <w:r/>
      <w:r/>
      <w:r/>
    </w:p>
    <w:p>
      <w:pPr>
        <w:pStyle w:val="Heading2"/>
      </w:pPr>
      <w:r>
        <w:t>神的國</w:t>
      </w:r>
      <w:r/>
    </w:p>
    <w:p>
      <w:r/>
      <w:r>
        <w:t>神作為王統治祂所創造的一切，包括天和地。神的國度也被稱為天國（kingdom of heaven）。總有一天，每個人都會承認神擁有完全的權柄和所有的力量。所有人和物都將只事奉和敬拜神。對於神所創造的一切生命，將會成為是神原來一直希望的樣子。耶穌宣告了關於神國度的信息。祂通過比喻來教導神的國。神國以緩慢的過程來到地上。它藉由耶穌的工作開始，並隨著教會繼續忠於耶穌而持續擴展。（</w:t>
      </w:r>
      <w:r>
        <w:t>天堂</w:t>
      </w:r>
      <w:r>
        <w:t>）</w:t>
      </w:r>
      <w:r/>
      <w:r/>
      <w:r/>
    </w:p>
    <w:p>
      <w:pPr>
        <w:pStyle w:val="Heading2"/>
      </w:pPr>
      <w:r>
        <w:t>神的話</w:t>
      </w:r>
      <w:r/>
    </w:p>
    <w:p>
      <w:r/>
      <w:r>
        <w:t>在聖經中，神的話或神的話語有許多含義。第一個含義是神所說的任何話語。這包括律法、應許、預言和神所說的一切。神用話語創造了世界。神的話語是有能力的，並且會使事情發生。第二個含義是耶穌的名字。耶穌被稱為道和神的話語。這些稱號意味著神藉著耶穌創造了世界。它們意味著耶穌一直存在，從未不在。它們意味著耶穌向人們展示了神是誰。神的話的第三個含義是神的子民所研究的聖書集合。這也被稱為經文（Scripture）。舊約被理解為神的話語和經文。這對耶穌時代之前的神的子民來說是真實的。對新約時代的信徒來說，神的話語還包括耶穌的教導。使徒們傳講神的話語。這包括舊約中關於耶穌的信息。它也包括耶穌所教導的一切。舊約和新約一起被理解為神的話語和經文。這對新約時代以後的信徒來說是真實的。（</w:t>
      </w:r>
      <w:r>
        <w:t>聖經</w:t>
      </w:r>
      <w:r>
        <w:t>）</w:t>
      </w:r>
      <w:r/>
      <w:r/>
      <w:r/>
    </w:p>
    <w:p>
      <w:pPr>
        <w:pStyle w:val="Heading2"/>
      </w:pPr>
      <w:r>
        <w:t>神的僕人</w:t>
      </w:r>
      <w:r/>
    </w:p>
    <w:p>
      <w:r/>
      <w:r>
        <w:t>神應許要差遣一位僕人來幫助祂的子民。以賽亞書包含了幾個關於這位僕人的預言。神選擇這位僕人來與祂的子民分享祂的教導。神將這位僕人分別出來，以公義引導祂的子民。祂在服事時會受苦。這位僕人有時被描述為以色列的子民。有時祂被描述為先知或其他幫助神子民的人。其他時候，這位僕人被描述為將來要來的救主。在使徒行傳第3章中，彼得展示了以賽亞書中描述的僕人也是猶太的彌賽亞。彼得接著顯明耶穌就是這位僕人和彌賽亞。</w:t>
      </w:r>
      <w:r/>
      <w:r/>
      <w:r/>
    </w:p>
    <w:p>
      <w:pPr>
        <w:pStyle w:val="Heading2"/>
      </w:pPr>
      <w:r>
        <w:t>神的憤怒</w:t>
      </w:r>
      <w:r/>
    </w:p>
    <w:p>
      <w:r/>
      <w:r>
        <w:t>聖經描述神對罪和邪惡感到憤怒。祂通過對那些拒絕停止作惡的人施行審判來表達祂的憤怒。祂審判那些拒絕悔改並拒絕遠離罪惡的人。聖經中的作者將神的憤怒比作榨酒池。在榨酒池中，葡萄被壓碎以製作葡萄酒。聖經的作者還將神的憤怒比作一杯酒。那些拒絕停止犯罪和作惡的人必須喝下它。這些是有關神審判的圖像。它們是神如何阻止作惡者並懲罰他們的圖像。相信耶穌的人從罪和邪惡的勢力中得以釋放。因此，他們得救，脫離了神對罪和邪惡的憤怒。在啟示錄中，神的憤怒和羔羊的憤怒是同義。</w:t>
      </w:r>
      <w:r/>
      <w:r/>
      <w:r/>
    </w:p>
    <w:p>
      <w:pPr>
        <w:pStyle w:val="Heading2"/>
      </w:pPr>
      <w:r>
        <w:t>神的器皿（工具）</w:t>
      </w:r>
      <w:r/>
    </w:p>
    <w:p>
      <w:r/>
      <w:r>
        <w:t>在整本聖經中，神使用人、群體和國家作為祂的器皿/工具來施行審判。通過他們，祂審判做惡事的人、群體或國家。這是祂如何制止惡並恢復和平的一部分。神決定何時進行以及如何進行審判。那些被神作為器皿/工具而使用的人並不比被審判的人更好。每個人、群體和國家都有責任事奉和順服神。他們都會因所做的惡事而受到審判。</w:t>
      </w:r>
      <w:r/>
      <w:r/>
      <w:r/>
    </w:p>
    <w:p>
      <w:pPr>
        <w:pStyle w:val="Heading2"/>
      </w:pPr>
      <w:r>
        <w:t>神選擇</w:t>
      </w:r>
      <w:r/>
    </w:p>
    <w:p>
      <w:r/>
      <w:r>
        <w:t>神可以自由地做任何祂想做的事。聖經中的故事描述了神所做的一些選擇。選擇與亞伯拉罕及其後裔立約就是一個例子。這些故事並沒有完全解釋為什麼神做出這些選擇。它們確實表明神是良善良的，值得信賴。祂根據祂的知識和愛做出選擇。人並不理解神的所有選擇。但他們可以相信神是慈愛的、智慧的和良善的。</w:t>
      </w:r>
      <w:r/>
      <w:r/>
      <w:r/>
    </w:p>
    <w:p>
      <w:pPr>
        <w:pStyle w:val="Heading2"/>
      </w:pPr>
      <w:r>
        <w:t>神蹟</w:t>
      </w:r>
      <w:r/>
    </w:p>
    <w:p>
      <w:r/>
      <w:r>
        <w:t>來自神的偉大作為。這些也被稱為神蹟奇事、驚人的事和大能的作為。神蹟顯示神是真正的神，顯示祂擁有比任何存在的事物更多的力量和權柄。神賦予某些人行神蹟的能力，這樣做是為了幫助他人相信神就是如祂所說的那樣。耶穌在世時行了神的偉大作為。耶穌也賦予祂的跟隨者行神蹟奇事的能力。</w:t>
      </w:r>
      <w:r/>
      <w:r/>
      <w:r/>
    </w:p>
    <w:p>
      <w:pPr>
        <w:pStyle w:val="Heading2"/>
      </w:pPr>
      <w:r>
        <w:t>素祭</w:t>
      </w:r>
      <w:r/>
    </w:p>
    <w:p>
      <w:r/>
      <w:r>
        <w:t>人們選擇的作為祭物或奉獻的餅和麵。它們與油、香、鹽，有時還有酒一起獻上。祭司吃一部分的素祭。其餘的被燒掉。</w:t>
      </w:r>
      <w:r/>
      <w:r/>
      <w:r/>
    </w:p>
    <w:p>
      <w:pPr>
        <w:pStyle w:val="Heading2"/>
      </w:pPr>
      <w:r>
        <w:t>逃城</w:t>
      </w:r>
      <w:r/>
    </w:p>
    <w:p>
      <w:r/>
      <w:r>
        <w:t>六座位於利未人居住的城市，有三座在約旦河東邊，三座在西邊。誤殺他人的人可以去那裡，他們得以安全，不會被死者的男性近親尋仇。他們可以住在那裡直到大祭司去世。然後他們可以回到以前居住的地方。</w:t>
      </w:r>
      <w:r/>
      <w:r/>
      <w:r/>
    </w:p>
    <w:p>
      <w:pPr>
        <w:pStyle w:val="Heading2"/>
      </w:pPr>
      <w:r>
        <w:t>閃</w:t>
      </w:r>
      <w:r/>
    </w:p>
    <w:p>
      <w:r/>
      <w:r>
        <w:t>挪亞的第二個兒子。他和妻子在方舟裡而從洪水中得救，在洪水後挪亞醉酒時他以敬重來對待他的父親。閃跟隨神。挪亞認可閃為他兄弟中的領袖。他為閃的家庭祝福。</w:t>
      </w:r>
      <w:r/>
      <w:r/>
      <w:r/>
    </w:p>
    <w:p>
      <w:pPr>
        <w:pStyle w:val="Heading2"/>
      </w:pPr>
      <w:r>
        <w:t>馬太</w:t>
      </w:r>
      <w:r/>
    </w:p>
    <w:p>
      <w:r/>
      <w:r>
        <w:t>新約聖經第一本福音書的作者。他是耶穌的12個門徒之一。他也被稱為利未，是一名稅吏。</w:t>
      </w:r>
      <w:r/>
      <w:r/>
      <w:r/>
    </w:p>
    <w:p>
      <w:pPr>
        <w:pStyle w:val="Heading2"/>
      </w:pPr>
      <w:r>
        <w:t>馬可</w:t>
      </w:r>
      <w:r/>
    </w:p>
    <w:p>
      <w:r/>
      <w:r>
        <w:t>馬可福音的作者。他也被稱為約翰馬可。他母親的家是耶路撒冷基督徒的禱告場所。他是彼得的門徒，巴拿巴是他的表兄。馬可與保羅和巴拿巴一起旅行，但在第一次旅程中途退出並提前離開。後來，他再次對保羅的工作有幫助。</w:t>
      </w:r>
      <w:r/>
      <w:r/>
      <w:r/>
    </w:p>
    <w:p>
      <w:pPr>
        <w:pStyle w:val="Heading2"/>
      </w:pPr>
      <w:r>
        <w:t>馬利亞、馬大和拉撒路</w:t>
      </w:r>
      <w:r/>
    </w:p>
    <w:p>
      <w:r/>
      <w:r>
        <w:t>這對姐妹和他們的兄弟是耶穌的親密友人。他們住在耶路撒冷外的伯大尼。耶穌經常住在他們的家裡。拉撒路被埋葬四天後，耶穌使他復活。馬利亞在耶穌的頭上倒了昂貴的香膏，以表達她對耶穌的深愛。</w:t>
      </w:r>
      <w:r/>
      <w:r/>
      <w:r/>
    </w:p>
    <w:p>
      <w:pPr>
        <w:pStyle w:val="Heading2"/>
      </w:pPr>
      <w:r>
        <w:t>馬其頓</w:t>
      </w:r>
      <w:r/>
    </w:p>
    <w:p>
      <w:r/>
      <w:r>
        <w:t>位於羅馬現在的希臘北部地區的領土。(</w:t>
      </w:r>
      <w:r>
        <w:t>希臘</w:t>
      </w:r>
      <w:r>
        <w:t>) 保羅在他的第二次旅程中去了那裡。他在馬其頓的幾個城市幫助建立了教會。</w:t>
      </w:r>
      <w:r/>
      <w:r/>
      <w:r/>
    </w:p>
    <w:p>
      <w:pPr>
        <w:pStyle w:val="Heading2"/>
      </w:pPr>
      <w:r>
        <w:t>假先知</w:t>
      </w:r>
      <w:r/>
    </w:p>
    <w:p>
      <w:r/>
      <w:r>
        <w:t>假裝是先知的人。他們分享的信息並非來自神。他們這樣做是為了欺騙人。（</w:t>
      </w:r>
      <w:r>
        <w:t>先知</w:t>
      </w:r>
      <w:r>
        <w:t>）</w:t>
      </w:r>
      <w:r/>
      <w:r/>
      <w:r/>
    </w:p>
    <w:p>
      <w:pPr>
        <w:pStyle w:val="Heading2"/>
      </w:pPr>
      <w:r>
        <w:t>假神</w:t>
      </w:r>
      <w:r/>
    </w:p>
    <w:p>
      <w:r/>
      <w:r>
        <w:t>人們崇拜的、對他們來說比真神更重要的任何東西。人們崇拜這些東西是因為他們相信這些東西有力量。魔鬼利用他們對這些東西的崇拜來陷害和控制他們。聖經中有些族群為一些這樣的東西制造了圖畫或雕像。假神的圖畫或雕像是沒有能力的物品。</w:t>
      </w:r>
      <w:r/>
      <w:r/>
      <w:r/>
    </w:p>
    <w:p>
      <w:pPr>
        <w:pStyle w:val="Heading2"/>
      </w:pPr>
      <w:r>
        <w:t>參孫</w:t>
      </w:r>
      <w:r/>
    </w:p>
    <w:p>
      <w:r/>
      <w:r>
        <w:t>以色列的十二位士師之一，來自但支派，父親是瑪挪亞。主的使者向他的母親顯現，宣告參孫的誕生，他一生要作拿細耳人。神使用參孫解救以色列人免受非利士人的欺壓。</w:t>
      </w:r>
      <w:r/>
      <w:r/>
      <w:r/>
    </w:p>
    <w:p>
      <w:pPr>
        <w:pStyle w:val="Heading2"/>
      </w:pPr>
      <w:r>
        <w:t>執事</w:t>
      </w:r>
      <w:r/>
    </w:p>
    <w:p>
      <w:r/>
      <w:r>
        <w:t>跟從耶穌的人，在教會中擔任領袖。執事努力幫助滿足教會中信徒的需求。第一批執事的工作記載在徒6:1–7。</w:t>
      </w:r>
      <w:r/>
      <w:r/>
      <w:r/>
    </w:p>
    <w:p>
      <w:pPr>
        <w:pStyle w:val="Heading2"/>
      </w:pPr>
      <w:r>
        <w:t>基列</w:t>
      </w:r>
      <w:r/>
    </w:p>
    <w:p>
      <w:r/>
      <w:r>
        <w:t>約旦河東的山地。部分屬於西宏的王國。另一部分屬於噩的王國。那是在以色列人戰勝西宏和噩之前。它以來自瑪拿西家族的基列命名。它的土壤肥沃，適合養牲畜。它不是神應許給亞伯拉罕後裔的土地。但神允許一些支派住在那裡。他們是呂便支派、迦得支派和半個瑪拿西支派。</w:t>
      </w:r>
      <w:r/>
      <w:r/>
      <w:r/>
    </w:p>
    <w:p>
      <w:pPr>
        <w:pStyle w:val="Heading2"/>
      </w:pPr>
      <w:r>
        <w:t>基甸</w:t>
      </w:r>
      <w:r/>
    </w:p>
    <w:p>
      <w:r/>
      <w:r>
        <w:t>以色列十二士師之一。他來自瑪拿西支派，他的父親是約阿施。基甸有許多妻子和兒子。神使用基甸拯救以色列人免受米甸人的苦待。他也被稱為耶路巴力。在希伯來文中，這個名字的意思是使巴力爭戰。</w:t>
      </w:r>
      <w:r/>
      <w:r/>
      <w:r/>
    </w:p>
    <w:p>
      <w:pPr>
        <w:pStyle w:val="Heading2"/>
      </w:pPr>
      <w:r>
        <w:t>基督</w:t>
      </w:r>
      <w:r/>
    </w:p>
    <w:p>
      <w:r/>
      <w:r>
        <w:t>希臘文中表示彌賽亞或受膏者的詞。當耶穌活在世上時，許多猶太人相信祂是彌賽亞。這就是為什麼耶穌被稱為基督。 （</w:t>
      </w:r>
      <w:r>
        <w:t>彌賽亞，</w:t>
      </w:r>
      <w:r>
        <w:t>耶穌</w:t>
      </w:r>
      <w:r>
        <w:t>）</w:t>
      </w:r>
      <w:r/>
      <w:r/>
      <w:r/>
    </w:p>
    <w:p>
      <w:pPr>
        <w:pStyle w:val="Heading2"/>
      </w:pPr>
      <w:r>
        <w:t>基督的身體</w:t>
      </w:r>
      <w:r/>
    </w:p>
    <w:p>
      <w:r/>
      <w:r>
        <w:t>描述耶穌跟隨者群體的一種方式。這是一幅圖畫，描繪了教會中每個人如何彼此相愛和服事。基督的身體由許多不同的人組成，這些人被聚集在一起成為一體。信靠耶穌並順服祂使他們成為一體。利用他們不同的恩賜，他們一起繼續在地上完成耶穌的工作。</w:t>
      </w:r>
      <w:r/>
      <w:r/>
      <w:r/>
    </w:p>
    <w:p>
      <w:pPr>
        <w:pStyle w:val="Heading2"/>
      </w:pPr>
      <w:r>
        <w:t>基督的律法</w:t>
      </w:r>
      <w:r/>
    </w:p>
    <w:p>
      <w:r/>
      <w:r>
        <w:t>這種說法所指的是如何遵循耶穌的榜樣而生活。耶穌命令祂的門徒們盡心、盡性、盡力、盡意愛神。祂命令他們愛鄰舍如同自己（路10:27）。祂耶穌活在世上時，祂向他們展示了如何做到這一點。耶穌愛祂的父，並且順服祂。祂為了別人的益處犧牲了自己。祂放棄了自己的權利來拯救世人。祂服事別人，向他們顯明神多麼愛他們。</w:t>
      </w:r>
      <w:r/>
      <w:r/>
      <w:r/>
    </w:p>
    <w:p>
      <w:pPr>
        <w:pStyle w:val="Heading2"/>
      </w:pPr>
      <w:r>
        <w:t>基督的奧秘</w:t>
      </w:r>
      <w:r/>
    </w:p>
    <w:p>
      <w:r/>
      <w:r>
        <w:t>關於神如何通過耶穌基督實現祂對世界的計劃的真相。在新約中，奧秘通常是指尚未向人們揭示的事物。舊約先知曾說過神會拯救祂的子民。但猶太人不知道神會用何種方式或在何時這樣做。他們也不確定會從誰或從什麼之中被拯救。他們不知道究竟誰會被拯救。保羅在他的書信中解釋了這個奧秘。神的計劃是拯救所有信靠耶穌的人。耶穌是人，也是神的兒子。神拯救祂的子民脫離罪惡、邪惡和死亡的力量。神透過耶穌在十字架上犧牲自己來拯救他們。</w:t>
      </w:r>
      <w:r/>
      <w:r/>
      <w:r/>
    </w:p>
    <w:p>
      <w:pPr>
        <w:pStyle w:val="Heading2"/>
      </w:pPr>
      <w:r>
        <w:t>娶寡嫂的義務</w:t>
      </w:r>
      <w:r/>
    </w:p>
    <w:p>
      <w:r/>
      <w:r>
        <w:t>這是許多族群數百年來的常見做法。此做法是為了照顧寡婦和去世男子的家族血脈。去世男子的兄弟娶回寡婦並與她生下一個孩子。這個孩子被視為去世男子的孩子。這個孩子繼承財產並延續去世男子的名字。這個孩子也在母親年老時照顧她。</w:t>
      </w:r>
      <w:r/>
      <w:r/>
      <w:r/>
    </w:p>
    <w:p>
      <w:pPr>
        <w:pStyle w:val="Heading2"/>
      </w:pPr>
      <w:r>
        <w:t>婚姻</w:t>
      </w:r>
      <w:r/>
    </w:p>
    <w:p>
      <w:r/>
      <w:r>
        <w:t>聖經中的婚姻制度允許男人和女人結合，讓他們成為一個家庭。這是人遵守神指示生養眾多、遍滿全地的方式。摩西律法包括許多關於以色列人婚姻的規定。主要規定是丈夫和妻子應該始終對彼此忠誠。他們應該只與彼此發生性關係。雅歌給出了婚姻中喜悅、尊重和善良的例子。舊約先知使用婚姻作為一個比喻。描述了以色列人民與神之間的關係。神像丈夫，以色列像妻子。神愛以色列，並且始終對祂的子民忠誠。新約作者也使用婚姻作為一個比喻。耶穌像新郎，教會像新娘。這顯示了耶穌對祂的跟隨者的愛。</w:t>
      </w:r>
      <w:r/>
      <w:r/>
      <w:r/>
    </w:p>
    <w:p>
      <w:pPr>
        <w:pStyle w:val="Heading2"/>
      </w:pPr>
      <w:r>
        <w:t>得兒女的名分</w:t>
      </w:r>
      <w:r/>
    </w:p>
    <w:p>
      <w:r/>
      <w:r>
        <w:t>使某人成為一個家庭（非原生家庭）的成員。這就是人們信靠耶穌時所會發生的事情。神創造了人類，讓他們與祂一起在和平與愛中生活。他們本應是祂家中的孩子。人卻沒有接受神的愛，而是選擇了走自己路。這意味著他們不屬於任何家庭。那些相信耶穌是彌賽亞的人接受了神的愛。他們再次成為神家庭的成員。保羅對此的描述是被領養成為神的孩子。</w:t>
      </w:r>
      <w:r/>
      <w:r/>
      <w:r/>
    </w:p>
    <w:p>
      <w:pPr>
        <w:pStyle w:val="Heading2"/>
      </w:pPr>
      <w:r>
        <w:t>悉帕</w:t>
      </w:r>
      <w:r/>
    </w:p>
    <w:p>
      <w:r/>
      <w:r>
        <w:t>利亞的婢女。利亞將她給雅各作妾（</w:t>
      </w:r>
      <w:r>
        <w:t>妾</w:t>
      </w:r>
      <w:r>
        <w:t>）。她的兒子迦得和亞設的家族成為以色列的支派。</w:t>
      </w:r>
      <w:r/>
      <w:r/>
      <w:r/>
    </w:p>
    <w:p>
      <w:pPr>
        <w:pStyle w:val="Heading2"/>
      </w:pPr>
      <w:r>
        <w:t>掃羅</w:t>
      </w:r>
      <w:r/>
    </w:p>
    <w:p>
      <w:r/>
      <w:r>
        <w:t>以色列的第一位國王。他是基士的兒子，來自便雅憫支派。他非常高大、英俊。作為國王後，他停止了信靠和順服上帝。因此，他的家族沒有繼續在以色列作王。掃羅被恐懼和嫉妒所控制，很想殺死大衛。他在與非利士人的戰鬥中死亡。</w:t>
      </w:r>
      <w:r/>
      <w:r/>
      <w:r/>
    </w:p>
    <w:p>
      <w:pPr>
        <w:pStyle w:val="Heading2"/>
      </w:pPr>
      <w:r>
        <w:t>推雅推喇</w:t>
      </w:r>
      <w:r/>
    </w:p>
    <w:p>
      <w:r/>
      <w:r>
        <w:t>羅馬亞細亞領土中的一個重要城鎮，是現在稱為土耳其的國家中的</w:t>
      </w:r>
      <w:r>
        <w:t>阿其薩</w:t>
      </w:r>
      <w:r>
        <w:t>（Akhisar）市的一部分。呂底亞來自推雅推喇。</w:t>
      </w:r>
      <w:r/>
      <w:r/>
      <w:r/>
    </w:p>
    <w:p>
      <w:pPr>
        <w:pStyle w:val="Heading2"/>
      </w:pPr>
      <w:r>
        <w:t>救主</w:t>
      </w:r>
      <w:r/>
    </w:p>
    <w:p>
      <w:r/>
      <w:r>
        <w:t>神拯救了以色列人脫離埃及的奴役，祂在整個舊約中多次拯救他們脫離敵人，神是唯一有能力拯救他們的神。通過這些方式，顯示自己是他們唯一的救主。祂還應許派遣一位救主住在他們中間，就是彌賽亞耶穌。耶穌拯救那些相信並跟隨祂的人。耶穌拯救他們脫離罪、死亡和邪惡的權勢。</w:t>
      </w:r>
      <w:r/>
      <w:r/>
      <w:r/>
    </w:p>
    <w:p>
      <w:pPr>
        <w:pStyle w:val="Heading2"/>
      </w:pPr>
      <w:r>
        <w:t>救恩</w:t>
      </w:r>
      <w:r/>
    </w:p>
    <w:p>
      <w:r/>
      <w:r>
        <w:t>神來拯救祂的子民。數百年來，神逐漸顯明祂的救贖計劃。以色列人和猶太人一直在等待神來拯救他們，等待神徹底拯救他們脫離敵人的手。他們原以為敵人是屬人的軍隊或惡待他們的人，但神要拯救祂所創造的一切，拯救一切脫離罪惡、死亡和邪惡的權勢，這包括所有信靠神的人。當耶穌死在十字架上並從死裡復活時，這一點變得更加清晰。當人們相信耶穌時，祂拯救他們脫離罪惡、死亡和邪惡的權勢。這是他們救恩的開始。所有相信耶穌的人都永遠得救。當耶穌再來時，救恩將會完成。（</w:t>
      </w:r>
      <w:r>
        <w:t>信</w:t>
      </w:r>
      <w:r>
        <w:t>）</w:t>
      </w:r>
      <w:r/>
      <w:r/>
      <w:r/>
    </w:p>
    <w:p>
      <w:pPr>
        <w:pStyle w:val="Heading2"/>
      </w:pPr>
      <w:r>
        <w:t>敘利亞的安提阿</w:t>
      </w:r>
      <w:r/>
    </w:p>
    <w:p>
      <w:r/>
      <w:r>
        <w:t>一個重要希臘城市，位於敘利亞的羅馬領土。來自世界各地的旅行者都會經過安提阿。它位於現在的土耳其，並且靠近現在的敘利亞。那裡的教會支持保羅的旅行佈道，傳播關於耶穌的信息。</w:t>
      </w:r>
      <w:r/>
      <w:r/>
      <w:r/>
    </w:p>
    <w:p>
      <w:pPr>
        <w:pStyle w:val="Heading2"/>
      </w:pPr>
      <w:r>
        <w:t>教會</w:t>
      </w:r>
      <w:r/>
    </w:p>
    <w:p>
      <w:r/>
      <w:r>
        <w:t>跟從耶穌之人的群體。教會始於耶路撒冷的門徒，他們是亞伯拉罕的後裔。教會已經擴展到包括來自任何家族、地方和國家的人。他們因著信耶穌並相信祂是彌賽亞而成為一體。當教會忠實地跟隨耶穌時，神的國度在地上就得以擴展。教會也被稱為基督的身體。</w:t>
      </w:r>
      <w:r/>
      <w:r/>
      <w:r/>
    </w:p>
    <w:p>
      <w:pPr>
        <w:pStyle w:val="Heading2"/>
      </w:pPr>
      <w:r>
        <w:t>教會長老</w:t>
      </w:r>
      <w:r/>
    </w:p>
    <w:p>
      <w:r/>
      <w:r>
        <w:t>擔任教會領袖的跟從耶穌的人。他們忠實地教導有關耶穌的信息，並確保其他人也如此。他們為人們禱告，並幫助教會做出重要決定。</w:t>
      </w:r>
      <w:r/>
      <w:r/>
      <w:r/>
    </w:p>
    <w:p>
      <w:pPr>
        <w:pStyle w:val="Heading2"/>
      </w:pPr>
      <w:r>
        <w:t>教導他們的孩子</w:t>
      </w:r>
      <w:r/>
    </w:p>
    <w:p>
      <w:r/>
      <w:r>
        <w:t>以色列的孩子們被鼓勵詢問關於神和敬拜禮儀的問題。父母應向孩子們解釋為什麼他們以這些方式敬拜神，這樣孩子們就會了解神是誰。他們會了解神在世界上所做的偉大事工。這很重要，因為神曾應許永遠做他們的神。神希望雅各家的每個人都認識祂。</w:t>
      </w:r>
      <w:r/>
      <w:r/>
      <w:r/>
    </w:p>
    <w:p>
      <w:pPr>
        <w:pStyle w:val="Heading2"/>
      </w:pPr>
      <w:r>
        <w:t>族長</w:t>
      </w:r>
      <w:r/>
    </w:p>
    <w:p>
      <w:r/>
      <w:r>
        <w:t>在一個團體中擁有最大權威的男性領袖，通常是家族中最年長的男性。在以色列人民中，重要的領袖和國王被稱為族長，他們被認為是以色列民族的創始人。包括亞伯拉罕、以撒、雅各和他的兒子們、摩西和大衛王。</w:t>
      </w:r>
      <w:r/>
      <w:r/>
      <w:r/>
    </w:p>
    <w:p>
      <w:pPr>
        <w:pStyle w:val="Heading2"/>
      </w:pPr>
      <w:r>
        <w:t>族譜（家譜）</w:t>
      </w:r>
      <w:r/>
    </w:p>
    <w:p>
      <w:r/>
      <w:r>
        <w:t>家族成員名單。在聖經的時代和地點，這些名單非常重要。它們也被稱為家譜（genealogies）。它們含括家族中的某些人，但並不是所有人。它們通常只包含男性。兒子這個詞用來指兒子、孫子或曾孫。這些名單有時包括某些人的額外信息或故事。年長者將名字和故事告訴家族中的年輕人。這樣每個人都了解族譜。許多族譜記錄在聖經中。它們顯示了一個以色列人或猶太人來自哪個支派。它們顯示某人是否可以成為祭司或來自君王家族。</w:t>
      </w:r>
      <w:r/>
      <w:r/>
      <w:r/>
    </w:p>
    <w:p>
      <w:pPr>
        <w:pStyle w:val="Heading2"/>
      </w:pPr>
      <w:r>
        <w:t>畢士大池</w:t>
      </w:r>
      <w:r/>
    </w:p>
    <w:p>
      <w:r/>
      <w:r>
        <w:t>耶路撒冷的一個水池。在亞蘭文中，畢士大意為「憐憫之家」。水池的水被用於聖殿中，許多人相信水池的水可以治癒他們的疾病。</w:t>
      </w:r>
      <w:r/>
      <w:r/>
      <w:r/>
    </w:p>
    <w:p>
      <w:pPr>
        <w:pStyle w:val="Heading2"/>
      </w:pPr>
      <w:r>
        <w:t>異象</w:t>
      </w:r>
      <w:r/>
    </w:p>
    <w:p>
      <w:r/>
      <w:r>
        <w:t>當神向人顯示天上世界的事物（</w:t>
      </w:r>
      <w:r>
        <w:t>天界</w:t>
      </w:r>
      <w:r>
        <w:t>）時，來自神的異象總是與關於神是誰的真理一致。這是神讓人們認識祂和祂的計劃的一種方式。神會向人們顯現並展示祂身份的某些事物，也可能在異象中給他們一個信息，這個信息可能只是給有看到異象的人，或者神可能也希望他們與他人分享這個信息。神也可以派遣天使在異象中向人們顯現。異象可以通過人們在睡眠中的夢境發生。人們無法主動使來自神的異象發生，異象是神的恩賜。有些異象來自魔鬼和邪惡的靈，那些異象是有害的，並且不展示關於神是誰的真理。有些人假裝有異象，他們這樣做是為了用不真實的教導欺騙他人。</w:t>
      </w:r>
      <w:r/>
      <w:r/>
      <w:r/>
    </w:p>
    <w:p>
      <w:pPr>
        <w:pStyle w:val="Heading2"/>
      </w:pPr>
      <w:r>
        <w:t>祭司</w:t>
      </w:r>
      <w:r/>
    </w:p>
    <w:p>
      <w:r/>
      <w:r>
        <w:t>這些人的工作是幫助人們敬拜神。在西奈山的約中，神給了關於祭司的指示。他們要幫助人們敬拜神，並教導人們神的律法。他們是亞倫家族的男人，並且只事奉真神（</w:t>
      </w:r>
      <w:r>
        <w:t>利未人</w:t>
      </w:r>
      <w:r>
        <w:t>、</w:t>
      </w:r>
      <w:r>
        <w:t>亞倫</w:t>
      </w:r>
      <w:r>
        <w:t>）。他們在聖幕中事奉神，後來在聖殿中事奉神，為人們向神獻祭。他們遵守特殊的律法以保持潔淨和純潔。這使他們能夠觸摸聖物，也使他們能夠在會幕或聖殿中親近神。不是祭司的人不允許做這些事情。神也說所有以色列人都是祭司。這並不意味著他們都在會幕或聖殿中事奉神，而是每個以色列人都可以親近神，每個以色列人都可以事奉和敬拜神。</w:t>
      </w:r>
      <w:r/>
      <w:r/>
      <w:r/>
    </w:p>
    <w:p>
      <w:pPr>
        <w:pStyle w:val="Heading2"/>
      </w:pPr>
      <w:r>
        <w:t>祭司的國度</w:t>
      </w:r>
      <w:r/>
    </w:p>
    <w:p>
      <w:r/>
      <w:r>
        <w:t>神希望以色列人成為祭司的國度和聖潔的國民。如果他們忠於西奈山的約，這些就會成真。如同他民族一樣，他們會成為一個國度（kingdom ）和一個國民（nation）。但神不希望他們像其他民族那樣生活。神希望他們成為一與眾不同的國度和國民。每個以色列人都會親近神並事奉祂。這樣他們就同祭司一樣。所有人一起順服神，並按照神教導他們的方式對待他人。這會顯示出他們與其他國家的不同。這樣他們就會被分別出來或成為聖潔，如同神是聖潔的一般。這就是以色列人如何成為聖潔的國民。</w:t>
      </w:r>
      <w:r/>
      <w:r/>
      <w:r/>
    </w:p>
    <w:p>
      <w:pPr>
        <w:pStyle w:val="Heading2"/>
      </w:pPr>
      <w:r>
        <w:t>祭司的聖衣</w:t>
      </w:r>
      <w:r/>
    </w:p>
    <w:p>
      <w:r/>
      <w:r>
        <w:t>祭司在會幕或聖殿工作時穿的特殊衣服。這些衣服包括外袍、內袍、內衣和腰帶，和一頂帶有金牌的頭巾。大祭司的衣服包括一件亞麻圍裙和一塊胸布，胸布上放著烏陵和土明。這些是幫助祭司知道神旨意的特殊石頭。祭司的衣服幫助將祭司分別出來為神工作。</w:t>
      </w:r>
      <w:r/>
      <w:r/>
      <w:r/>
    </w:p>
    <w:p>
      <w:pPr>
        <w:pStyle w:val="Heading2"/>
      </w:pPr>
      <w:r>
        <w:t>祭物（獻祭）</w:t>
      </w:r>
      <w:r/>
    </w:p>
    <w:p>
      <w:r/>
      <w:r>
        <w:t>獻給神的供物，這是一種敬拜神的方式。神在摩西律法中的指示教導子民向神獻祭，將自己的牲畜、農作物和其他財物獻給神。他們會將這些帶到會幕或聖殿。有些祭物是贖罪祭，用來贖人們的罪。這樣他們就能得到赦免，與神和好。其他祭物是為了感謝神的祝福。在新約中，耶穌將自己獻上為祭，祂捨棄自己的生命作為贖罪祭，為人們的罪付上代價，祂的犧牲使信他的人與神和好。耶穌的跟隨者透過捨棄許多東西來表達對祂犧牲的感恩，他們在繼續耶穌在地上的工作時，捨棄金錢和財物，放棄自己希望做的事或擁有的東西，甚至可能捨棄自己的生命。他們將自己所有的一切獻給神，因為他們信靠神並愛神。他們為了他人的益處而作出犧牲。</w:t>
      </w:r>
      <w:r/>
      <w:r/>
      <w:r/>
    </w:p>
    <w:p>
      <w:pPr>
        <w:pStyle w:val="Heading2"/>
      </w:pPr>
      <w:r>
        <w:t>祭牲（獻祭）</w:t>
      </w:r>
      <w:r/>
    </w:p>
    <w:p>
      <w:r/>
      <w:r>
        <w:t>某種處死動物的方法。這樣做是為了崇拜和尊敬某人或某神。這種做法在聖經記載的時代和地點很常見。真正的神的跟隨者以獻祭動物來表明他們遠離罪惡。動物的死亡是罪帶來死和傷害的記號。這也是人類所犯罪行之懲罰的象徵，祭牲代替人類被殺，如此，犧牲動物來贖人們的罪。崇拜假神的人出於不同的原因獻祭動物，為了表明他們對假神的忠誠，也為了得到祝福。他們這樣做是因為他們認為假神餓了或生氣了。</w:t>
      </w:r>
      <w:r/>
      <w:r/>
      <w:r/>
    </w:p>
    <w:p>
      <w:pPr>
        <w:pStyle w:val="Heading2"/>
      </w:pPr>
      <w:r>
        <w:t>第二次死</w:t>
      </w:r>
      <w:r/>
    </w:p>
    <w:p>
      <w:r/>
      <w:r>
        <w:t>這是一種神對那些拒絕跟隨祂的人進行最終審判的描述。他們被毀滅，永遠與神分離。約翰將第二次死亡發生的地方描述為火湖，也被稱為燃燒硫磺的湖。那些被扔進去的人將無法在神地上的國度中有任何份。</w:t>
      </w:r>
      <w:r/>
      <w:r/>
      <w:r/>
    </w:p>
    <w:p>
      <w:pPr>
        <w:pStyle w:val="Heading2"/>
      </w:pPr>
      <w:r>
        <w:t>統治者</w:t>
      </w:r>
      <w:r/>
    </w:p>
    <w:p>
      <w:r/>
      <w:r>
        <w:t>神希望祂所創造的一切都能在和平和喜樂中生活和工作。人類的責任是確保這一切能夠實現。神是所有創造物的統治者。祂將人類分別出來管理植物、動物、土地和海洋。這是神創造人像祂自己的方式之一。作為統治者，人要充滿地球並將其管理。這並不意味著人類可以隨心所欲地使用屬於神的地球，這意味著他們要照顧地球上的一切。他們要協助讓一切成為神希望的樣子。人通過遵循神治理的榜樣來實現這一目標。神顯示自己是一位祝福、尊重和保護祂所創造的統治者。耶穌顯明了神是一位願意服事和祝福他人並付出一切的統治者。當人不遵循神的統治榜樣時，地球就會受苦。</w:t>
      </w:r>
      <w:r/>
      <w:r/>
      <w:r/>
    </w:p>
    <w:p>
      <w:pPr>
        <w:pStyle w:val="Heading2"/>
      </w:pPr>
      <w:r>
        <w:t>羞辱與榮耀</w:t>
      </w:r>
      <w:r/>
    </w:p>
    <w:p>
      <w:r/>
      <w:r>
        <w:t>在聖經所記錄的時代和處境，羞辱與榮耀是非常重要的。人們想要避免給他們的家庭、社區和族群帶來羞辱，社區中的每個人都明白哪些言行是合適的。違背這些方式就像是在拒絕與此社區的關係，這會帶來羞辱。然後那人就不受尊重，因此他們常逃跑或躲藏。擁有更多權威的人可以將那個人帶回此社區，這就是羞辱被消除的方式。相反，人們希望給他們的家庭、社區和族群帶來榮耀。榮耀來自於做被視為合宜和值得尊重的事情。某人擁有的榮譽越多，他們在社區中的權威就越大。</w:t>
      </w:r>
      <w:r/>
      <w:r/>
      <w:r/>
    </w:p>
    <w:p>
      <w:pPr>
        <w:pStyle w:val="Heading2"/>
      </w:pPr>
      <w:r>
        <w:t>被擄（Exile）</w:t>
      </w:r>
      <w:r/>
    </w:p>
    <w:p>
      <w:r/>
      <w:r>
        <w:t>人們被迫離開他們的家園和土地，在其他地方生活。這是西奈山之約的咒詛。許多來自北國的以色列人被擄到亞述。他們從未返回以色列地。許多來自南國的以色列人被擄到巴比倫。他們中的一些人返回了猶大地。</w:t>
      </w:r>
      <w:r/>
      <w:r/>
      <w:r/>
    </w:p>
    <w:p>
      <w:pPr>
        <w:pStyle w:val="Heading2"/>
      </w:pPr>
      <w:r>
        <w:t>赦免</w:t>
      </w:r>
      <w:r/>
    </w:p>
    <w:p>
      <w:r/>
      <w:r>
        <w:t>聖經中使用了幾個希伯來文和希臘文的詞語來表示赦免。這些詞語以多種方式描述了赦免和被赦免的意義。金錢的債務可以被赦免。這意味著欠錢的人不再需要償還。罪可以被赦免。神是那位赦免罪的人。這意味著神知道到人所犯的罪。神知道到哪個人或哪群人犯了那罪。罪責（guilt）就像一個沉重的負擔，當神赦免時，祂將其從某人身上移走。神會除去那個人或那群人的罪責。這就像神把罪帶走，然後將其丟（release）到遠方。神選擇不因那人的罪而審判那人。神總是願意赦免人們的罪。這是因為祂充滿了憐憫和慈愛。神希望所有人和所有群體都遠離罪。祂希望他們祈求祂赦免他們。神也希望所有人和所有群體都遵循祂的榜樣。祂希望他們互相赦免彼此的罪。</w:t>
      </w:r>
      <w:r/>
      <w:r/>
      <w:r/>
    </w:p>
    <w:p>
      <w:pPr>
        <w:pStyle w:val="Heading2"/>
      </w:pPr>
      <w:r>
        <w:t>麥基洗德</w:t>
      </w:r>
      <w:r/>
    </w:p>
    <w:p>
      <w:r/>
      <w:r>
        <w:t>他是撒冷王，也是神的祭司。撒冷是亞伯拉罕時代耶路撒冷的名字。亞伯拉罕在救了羅得之後，麥基洗德祝福亞伯拉罕。亞伯拉罕尊敬他，將戰利品的十分之一獻給他。</w:t>
      </w:r>
      <w:r/>
      <w:r/>
      <w:r/>
    </w:p>
    <w:p>
      <w:pPr>
        <w:pStyle w:val="Heading2"/>
      </w:pPr>
      <w:r>
        <w:t>凱撒</w:t>
      </w:r>
      <w:r/>
    </w:p>
    <w:p>
      <w:r/>
      <w:r>
        <w:t>羅馬政府所控制的土地上擁有最大權力統治者的稱號。猶流·凱撒是第一個使用這個名字的人。之後的統治者也使用這個名字。猶流之後的那些凱撒是羅馬的皇帝。幾乎所有的凱撒都對他們統治下的人民非常苛刻。耶穌出生時，凱撒奧古斯都是皇帝。羅馬人把皇帝當作主和神子敬拜。那些拒絕敬拜皇帝的人受到嚴厲對待。他們不被允許在市場上做買賣。耶穌是主和神子的宣告挑戰了羅馬統治者的權柄。</w:t>
      </w:r>
      <w:r/>
      <w:r/>
      <w:r/>
    </w:p>
    <w:p>
      <w:pPr>
        <w:pStyle w:val="Heading2"/>
      </w:pPr>
      <w:r>
        <w:t>凱撒利亞</w:t>
      </w:r>
      <w:r/>
    </w:p>
    <w:p>
      <w:r/>
      <w:r>
        <w:t>在以色列的羅馬領土上的猶太的首都。它位於地中海沿岸。大希律王建造了這座城市。</w:t>
      </w:r>
      <w:r/>
      <w:r/>
      <w:r/>
    </w:p>
    <w:p>
      <w:pPr>
        <w:pStyle w:val="Heading2"/>
      </w:pPr>
      <w:r>
        <w:t>割禮</w:t>
      </w:r>
      <w:r/>
    </w:p>
    <w:p>
      <w:r/>
      <w:r>
        <w:t>在聖經記載的時代和地點，一些群體中的一種做法。割掉男性生殖器的包皮。對以色列人來說，割禮是一個記號。這表明他們是與神立約的子民的一部分。以色列人只對超過八天大的男性施行割禮。</w:t>
      </w:r>
      <w:r/>
      <w:r/>
      <w:r/>
    </w:p>
    <w:p>
      <w:pPr>
        <w:pStyle w:val="Heading2"/>
      </w:pPr>
      <w:r>
        <w:t>創造</w:t>
      </w:r>
      <w:r/>
    </w:p>
    <w:p>
      <w:r/>
      <w:r>
        <w:t>一切存在的事物都是由神創造的。這包括土地、海洋、天空和其中的一切。這也包括天上的一切。神創造的一切在祂創造時都是好的。創造因人的罪而受苦。在新的創造中，神將使其脫離罪的影響。（</w:t>
      </w:r>
      <w:r>
        <w:t>新的創造</w:t>
      </w:r>
      <w:r>
        <w:t>）。</w:t>
      </w:r>
      <w:r/>
      <w:r/>
      <w:r/>
    </w:p>
    <w:p>
      <w:pPr>
        <w:pStyle w:val="Heading2"/>
      </w:pPr>
      <w:r>
        <w:t>博士</w:t>
      </w:r>
      <w:r/>
    </w:p>
    <w:p>
      <w:r/>
      <w:r>
        <w:t>來自耶路撒冷東方的重要人物，他們研究天空中的星星。耶穌出生後，他們敬拜耶穌為世界的王。</w:t>
      </w:r>
      <w:r/>
      <w:r/>
      <w:r/>
    </w:p>
    <w:p>
      <w:pPr>
        <w:pStyle w:val="Heading2"/>
      </w:pPr>
      <w:r>
        <w:t>善行</w:t>
      </w:r>
      <w:r/>
    </w:p>
    <w:p>
      <w:r/>
      <w:r>
        <w:t>使神喜悅的事情。信徒不是為了贏得神的愛和恩典而行善。他們行善是因為神在他們生命中的愛和恩典。聖靈賜給信徒力量去行善。當人們遵循耶穌的思想、言語和行動的榜樣時，他們就是在行善。善行包括照顧神的創造和服事他人。善行給他人帶來祝福並將讚美歸給神。</w:t>
      </w:r>
      <w:r/>
      <w:r/>
      <w:r/>
    </w:p>
    <w:p>
      <w:pPr>
        <w:pStyle w:val="Heading2"/>
      </w:pPr>
      <w:r>
        <w:t>喇合</w:t>
      </w:r>
      <w:r/>
    </w:p>
    <w:p>
      <w:r/>
      <w:r>
        <w:t>來自迦南耶利哥城的一個女人。她是一名妓女。她藏匿了約書亞派來的探子並保護他們。當以色列人摧毀耶利哥時，他們拯救了喇合和她的家人。她成為了神的子民。大衛和耶穌都是她的後裔。</w:t>
      </w:r>
      <w:r/>
      <w:r/>
      <w:r/>
    </w:p>
    <w:p>
      <w:pPr>
        <w:pStyle w:val="Heading2"/>
      </w:pPr>
      <w:r>
        <w:t>單單敬拜神</w:t>
      </w:r>
      <w:r/>
    </w:p>
    <w:p>
      <w:r/>
      <w:r>
        <w:t>除了神，任何人和任何事物都不應該被敬拜。這對所有地方的所有人來說都是永遠正確的事。數百年來，亞伯拉罕的家族一直敬拜神。然而，他們當中的許多人同時也崇拜假神。他們周圍的民族也崇拜許多假神。在聖經的時代和地點，這是非常普遍的。但是神是唯一的真神，在祂與以色列人在西奈山立的約中，神非常清楚地表明了這一點。祂命令以色列人單單敬拜祂，這是神與他們立約的第一個也是最重要的一點。</w:t>
      </w:r>
      <w:r/>
      <w:r/>
      <w:r/>
    </w:p>
    <w:p>
      <w:pPr>
        <w:pStyle w:val="Heading2"/>
      </w:pPr>
      <w:r>
        <w:t>復活</w:t>
      </w:r>
      <w:r/>
    </w:p>
    <w:p>
      <w:r/>
      <w:r>
        <w:t>從死裡復活。猶太人對於人死後是否會復活存在分歧。耶穌曾使一些死去的人復活。然而，那些人並沒有永遠活著，他們後來又死了。這不是耶穌的情況。在耶穌的復活中，神使祂從死裡復活，永遠活著，耶穌再也沒有死過。神有一天會使所有死去的人復活。</w:t>
      </w:r>
      <w:r/>
      <w:r/>
      <w:r/>
    </w:p>
    <w:p>
      <w:pPr>
        <w:pStyle w:val="Heading2"/>
      </w:pPr>
      <w:r>
        <w:t>提多</w:t>
      </w:r>
      <w:r/>
    </w:p>
    <w:p>
      <w:r/>
      <w:r>
        <w:t>一位與保羅一起工作和旅行的男子。他是一位未受割禮的希臘外邦信徒，他在保羅建立的許多教會中服事。他是克里特島教會的重要領袖。他還幫助將哥林多信徒給耶路撒冷的奉獻帶去。新約聖經中名為提多的書信是保羅寫給他的信。</w:t>
      </w:r>
      <w:r/>
      <w:r/>
      <w:r/>
    </w:p>
    <w:p>
      <w:pPr>
        <w:pStyle w:val="Heading2"/>
      </w:pPr>
      <w:r>
        <w:t>提阿非羅</w:t>
      </w:r>
      <w:r/>
    </w:p>
    <w:p>
      <w:r/>
      <w:r>
        <w:t>路加為提阿非羅寫了福音書和使徒行傳。提阿非羅這個名字的意思是愛神的人。路加所寫的可以幫助任何愛神的人。路加可能使用提阿非羅這個名字來指另一位基督徒，這樣做可能是為了保護這個人的名字不被公開。路加稱提阿非羅為大人，可能表示提阿非羅是羅馬政府的一位官員。</w:t>
      </w:r>
      <w:r/>
      <w:r/>
      <w:r/>
    </w:p>
    <w:p>
      <w:pPr>
        <w:pStyle w:val="Heading2"/>
      </w:pPr>
      <w:r>
        <w:t>提摩太</w:t>
      </w:r>
      <w:r/>
    </w:p>
    <w:p>
      <w:r/>
      <w:r>
        <w:t>一位來自路司得的年輕人，與保羅一起工作。他的父親是一位希臘外邦人，因為他的母親是猶太人，提摩太被視為是猶太人。他的祖母羅以和他的母親友尼基是信徒。保羅信任提摩太，並像愛兒子一樣愛他。提摩太在保羅幫助建立的許多教會中服事。當使徒保羅寫許多信時，他與保羅同在。新約包括保羅寫給提摩太的兩封信。</w:t>
      </w:r>
      <w:r/>
      <w:r/>
      <w:r/>
    </w:p>
    <w:p>
      <w:pPr>
        <w:pStyle w:val="Heading2"/>
      </w:pPr>
      <w:r>
        <w:t>斯多亞派</w:t>
      </w:r>
      <w:r/>
    </w:p>
    <w:p>
      <w:r/>
      <w:r>
        <w:t>一群追隨來自基提的希臘思想家芝諾（Zeno）之人。他們相信人們應該按照稱為「道（logos）」的自然法則生活。「道」被理解為使世界運作的理性力量。保羅在雅典與斯多亞派分享了關於耶穌的福音。</w:t>
      </w:r>
      <w:r/>
      <w:r/>
      <w:r/>
    </w:p>
    <w:p>
      <w:pPr>
        <w:pStyle w:val="Heading2"/>
      </w:pPr>
      <w:r>
        <w:t>普珥節</w:t>
      </w:r>
      <w:r/>
    </w:p>
    <w:p>
      <w:r/>
      <w:r>
        <w:t>猶太人的節日，慶祝被拯救脫離哈曼要滅絕所有猶太人的詭計。這不是摩西律法中描述的節日。猶太人在波斯政府掌權時開始慶祝這個節日。他們在第十二個月的第十四和第十五天慶祝。這個節日被命名為普珥節，因為哈曼抽籤決定何時消滅猶太人。在希伯來文中，普珥這個詞的意思是籤。以斯帖和末底改的命令拯救了猶太人免於哈曼的計劃。這個節日應該是一個充滿喜悅的時刻，有美食和給窮人的禮物。在普珥節期間，大聲朗讀以斯帖記成為了一種常見的做法。</w:t>
      </w:r>
      <w:r/>
      <w:r/>
      <w:r/>
    </w:p>
    <w:p>
      <w:pPr>
        <w:pStyle w:val="Heading2"/>
      </w:pPr>
      <w:r>
        <w:t>智慧</w:t>
      </w:r>
      <w:r/>
    </w:p>
    <w:p>
      <w:r/>
      <w:r>
        <w:t>技巧、能力、知識和對某事的理解。來自神的智慧包括良好的判斷力和辨別是非的能力，也包含知道什麼是正確和公平的並付諸行動，涵蓋在需要時採取必要的行動。基於對神的敬畏，智慧是愚蠢的反面。來自神的智慧是神賜給祂子民的屬靈祝福。箴言描述了智慧是神創造世界的一部分。哥林多前書一章30節描述耶穌是神的智慧。</w:t>
      </w:r>
      <w:r/>
      <w:r/>
      <w:r/>
    </w:p>
    <w:p>
      <w:pPr>
        <w:pStyle w:val="Heading2"/>
      </w:pPr>
      <w:r>
        <w:t>最大的使徒</w:t>
      </w:r>
      <w:r/>
    </w:p>
    <w:p>
      <w:r/>
      <w:r>
        <w:t>保羅稱某些猶太領袖為「假使徒」或「偽使徒」（諷刺他們為「最大的使徒」）。這些領袖反對他在他幫助建立的教會中的工作。與保羅相比，他們看起來強壯、成功、健康且富有。他們對保羅撒謊，稱他總是在惹麻煩。他們利用新信徒，並且沒有用愛心服事人。他們假裝服事神，但實際上是透過做惡事來服事撒旦。</w:t>
      </w:r>
      <w:r/>
      <w:r/>
      <w:r/>
    </w:p>
    <w:p>
      <w:pPr>
        <w:pStyle w:val="Heading2"/>
      </w:pPr>
      <w:r>
        <w:t>無底坑</w:t>
      </w:r>
      <w:r/>
    </w:p>
    <w:p>
      <w:r/>
      <w:r>
        <w:t>一個充滿邪靈的地方。在路加福音中，耶穌有權柄將污鬼送到那裡（路8:31）。在啟示錄中記載的異象中，約翰看到它是一個無底之坑。它由一個名叫毀滅者的邪靈統治。只有當神允許時，邪靈才會從那裡出來。（</w:t>
      </w:r>
      <w:r>
        <w:t>邪靈）</w:t>
      </w:r>
      <w:r/>
      <w:r/>
      <w:r/>
    </w:p>
    <w:p>
      <w:pPr>
        <w:pStyle w:val="Heading2"/>
      </w:pPr>
      <w:r>
        <w:t>無酵節</w:t>
      </w:r>
      <w:r/>
    </w:p>
    <w:p>
      <w:r/>
      <w:r>
        <w:t>逾越節後持續七天的猶太節日。在此期間，以色列人吃的餅沒有酵。這是為了提醒他們出埃及這事。當神將他們從奴役中解救出來時，他們迅速離開埃及。他們沒有時間在餅中使用酵。以色列男性被要求在這個節日前往會幕或聖殿。</w:t>
      </w:r>
      <w:r/>
      <w:r/>
      <w:r/>
    </w:p>
    <w:p>
      <w:pPr>
        <w:pStyle w:val="Heading2"/>
      </w:pPr>
      <w:r>
        <w:t>猶大</w:t>
      </w:r>
      <w:r/>
    </w:p>
    <w:p>
      <w:r/>
      <w:r>
        <w:t>耶穌十二門徒之一。他的父親是雅各。馬太和馬可稱他為達太。路加和約翰稱他為猶大。他不是那個將耶穌交給別人殺害的猶大。</w:t>
      </w:r>
      <w:r/>
      <w:r/>
      <w:r/>
    </w:p>
    <w:p>
      <w:pPr>
        <w:pStyle w:val="Heading2"/>
      </w:pPr>
      <w:r>
        <w:t>猶大</w:t>
      </w:r>
      <w:r/>
    </w:p>
    <w:p>
      <w:r/>
      <w:r>
        <w:t>耶穌的兄弟之一。起初他不相信耶穌是彌賽亞。後來他信靠耶穌並成為教會的領袖。新約聖經中包含了一封他寫的書信。</w:t>
      </w:r>
      <w:r/>
      <w:r/>
      <w:r/>
    </w:p>
    <w:p>
      <w:pPr>
        <w:pStyle w:val="Heading2"/>
      </w:pPr>
      <w:r>
        <w:t>猶大</w:t>
      </w:r>
      <w:r/>
    </w:p>
    <w:p>
      <w:r/>
      <w:r>
        <w:t>雅各和利亞的兒子。在希伯來文中，他的名字意味著讚美或感謝。猶大與他的兒媳她瑪同睡。他因此成為法勒斯和謝拉的父親。雅各對他的祝福包括一個預言，即君王將來自他的家族。大衛王和彌賽亞耶穌都來自猶大的家族。猶大的家族成為以色列的一個重要支派。猶大支派成為南國的主要支派。以色列國的南國被稱為猶大。當巴比倫政府控制南國時，這種情況仍然持續。在波斯政府統治時，那片土地也被稱為猶大。</w:t>
      </w:r>
      <w:r/>
      <w:r/>
      <w:r/>
    </w:p>
    <w:p>
      <w:pPr>
        <w:pStyle w:val="Heading2"/>
      </w:pPr>
      <w:r>
        <w:t>猶太人</w:t>
      </w:r>
      <w:r/>
    </w:p>
    <w:p>
      <w:r/>
      <w:r>
        <w:t>雅各後裔的名稱。在希伯來文中，猶太人意指來自猶大支派。但所有支派的以色列人都被稱為猶太人。巴比倫控制南國以後，他們被稱為猶太人。南國的大部分人來自猶大支派。巴比倫軍隊把許多南國的人強迫擄到巴比倫。後來那些被擄歸回到猶大的人也被稱為猶太人。（</w:t>
      </w:r>
      <w:r>
        <w:t>希伯來文</w:t>
      </w:r>
      <w:r>
        <w:t>、</w:t>
      </w:r>
      <w:r>
        <w:t>族譜</w:t>
      </w:r>
      <w:r>
        <w:t>）</w:t>
      </w:r>
      <w:r/>
      <w:r/>
      <w:r/>
    </w:p>
    <w:p>
      <w:pPr>
        <w:pStyle w:val="Heading2"/>
      </w:pPr>
      <w:r>
        <w:t>猶太地</w:t>
      </w:r>
      <w:r/>
    </w:p>
    <w:p>
      <w:r/>
      <w:r>
        <w:t>神應許給亞伯拉罕後裔的土地的南部地區。它包括曾被稱為南國猶大的土地。被擄巴比倫後，一些神的子民返回這地，這片土地被稱為猶太。猶大支派住在猶太。耶路撒冷是猶太最重要的城市。</w:t>
      </w:r>
      <w:r/>
      <w:r/>
      <w:r/>
    </w:p>
    <w:p>
      <w:pPr>
        <w:pStyle w:val="Heading2"/>
      </w:pPr>
      <w:r>
        <w:t>猶太法律</w:t>
      </w:r>
      <w:r/>
    </w:p>
    <w:p>
      <w:r/>
      <w:r>
        <w:t>猶太人的生活方式是基於猶太律法。這其中的許多律法來自摩西律法。猶太宗教領袖又在這些早期律法上添加了更多的律法和規則。其中一些添加的律法和規則幫助人們更好的遵守摩西律法。其他的則使猶太人的生活變得非常麻煩。某些宗教領袖利用這些律法來操控人們的行為。他們還利用這些律法讓自己表面上看起來更好。他們這樣做是為了讓人們覺得神偏愛他們而不是別人。（</w:t>
      </w:r>
      <w:r>
        <w:t>十誡</w:t>
      </w:r>
      <w:r>
        <w:t>、</w:t>
      </w:r>
      <w:r>
        <w:t>摩西律法</w:t>
      </w:r>
      <w:r>
        <w:t>）</w:t>
      </w:r>
      <w:r/>
      <w:r/>
      <w:r/>
    </w:p>
    <w:p>
      <w:pPr>
        <w:pStyle w:val="Heading2"/>
      </w:pPr>
      <w:r>
        <w:t>猶太會堂</w:t>
      </w:r>
      <w:r/>
    </w:p>
    <w:p>
      <w:r/>
      <w:r>
        <w:t>新約時代猶太人聚集敬拜神的地方，他們會大聲朗讀摩西律法和先知書。然後那些稱為拉比的猶太教師會在安息日教導人們。羅馬政府統治的土地上到處都有猶太會堂。</w:t>
      </w:r>
      <w:r/>
      <w:r/>
      <w:r/>
    </w:p>
    <w:p>
      <w:pPr>
        <w:pStyle w:val="Heading2"/>
      </w:pPr>
      <w:r>
        <w:t>稅吏</w:t>
      </w:r>
      <w:r/>
    </w:p>
    <w:p>
      <w:r/>
      <w:r>
        <w:t>耶穌時代幫羅馬政府收稅的猶太人。許多稅吏不誠實，要求人們繳交比應繳的稅還要更多的錢，然後他們把多餘的錢留給自己。大多數猶太人因此憎恨稅吏，他們憎恨稅吏為羅馬人工作。稅吏經常被當作外人對待。（</w:t>
      </w:r>
      <w:r>
        <w:t>外人</w:t>
      </w:r>
      <w:r>
        <w:t>）</w:t>
      </w:r>
      <w:r/>
      <w:r/>
      <w:r/>
    </w:p>
    <w:p>
      <w:pPr>
        <w:pStyle w:val="Heading2"/>
      </w:pPr>
      <w:r>
        <w:t>稅務</w:t>
      </w:r>
      <w:r/>
    </w:p>
    <w:p>
      <w:r/>
      <w:r>
        <w:t>政府要求人民支付的錢。生活在該政府權力下的人要支付這筆錢。領導者理當使用這筆錢來照顧他們的人民。</w:t>
      </w:r>
      <w:r/>
      <w:r/>
      <w:r/>
    </w:p>
    <w:p>
      <w:pPr>
        <w:pStyle w:val="Heading2"/>
      </w:pPr>
      <w:r>
        <w:t>腓立比</w:t>
      </w:r>
      <w:r/>
    </w:p>
    <w:p>
      <w:r/>
      <w:r>
        <w:t>羅馬馬其頓領土中的一個希臘城市，位於現在的希臘北部地區。保羅在他的第二次旅程中前往那裡。這是歐洲第一個分享耶穌福音的城市。保羅寫給腓立比人的信就是給那裡的教會。</w:t>
      </w:r>
      <w:r/>
      <w:r/>
      <w:r/>
    </w:p>
    <w:p>
      <w:pPr>
        <w:pStyle w:val="Heading2"/>
      </w:pPr>
      <w:r>
        <w:t>腓利</w:t>
      </w:r>
      <w:r/>
    </w:p>
    <w:p>
      <w:r/>
      <w:r>
        <w:t>耶路撒冷的信徒選出成為執事的七位領袖之一。他確保所有信徒都有足夠的食物。他與耶穌的十二門徒之一的腓利是不同的人。他向許多人和地方傳播了關於耶穌的信息。他的四個女兒都是先知。</w:t>
      </w:r>
      <w:r/>
      <w:r/>
      <w:r/>
    </w:p>
    <w:p>
      <w:pPr>
        <w:pStyle w:val="Heading2"/>
      </w:pPr>
      <w:r>
        <w:t>腓利門</w:t>
      </w:r>
      <w:r/>
    </w:p>
    <w:p>
      <w:r/>
      <w:r>
        <w:t>在歌羅西一位富有的基督徒，他是保羅的朋友並與他一起工作。有人認為亞腓亞是腓利門的妻子，亞基布是他們的兒子。教會在他家中聚會。他擁有一個名叫</w:t>
      </w:r>
      <w:r>
        <w:t>阿尼西謀</w:t>
      </w:r>
      <w:r>
        <w:t>的奴隸。保羅寫給他關於</w:t>
      </w:r>
      <w:r>
        <w:t>阿尼西謀</w:t>
      </w:r>
      <w:r>
        <w:t>的信被稱為腓利門書。</w:t>
      </w:r>
      <w:r/>
      <w:r/>
      <w:r/>
    </w:p>
    <w:p>
      <w:pPr>
        <w:pStyle w:val="Heading2"/>
      </w:pPr>
      <w:r>
        <w:t>雅弗</w:t>
      </w:r>
      <w:r/>
    </w:p>
    <w:p>
      <w:r/>
      <w:r>
        <w:t>挪亞的長子。他和他的妻子因為在方舟裡而從洪水中得救。當挪亞在洪水後醉酒時，他尊敬地對待他的父親。挪亞為雅弗的家族祝福。</w:t>
      </w:r>
      <w:r/>
      <w:r/>
      <w:r/>
    </w:p>
    <w:p>
      <w:pPr>
        <w:pStyle w:val="Heading2"/>
      </w:pPr>
      <w:r>
        <w:t>雅各</w:t>
      </w:r>
      <w:r/>
    </w:p>
    <w:p>
      <w:r/>
      <w:r>
        <w:t>耶穌的兄弟之一。起初他不信耶穌是彌賽亞。耶穌從死裡復活後，向雅各顯現。雅各信靠耶穌，並成為耶路撒冷教會的領袖。新約中包括了一封他寫的書信。這個雅各與使徒雅各不是同一個人。</w:t>
      </w:r>
      <w:r/>
      <w:r/>
      <w:r/>
    </w:p>
    <w:p>
      <w:pPr>
        <w:pStyle w:val="Heading2"/>
      </w:pPr>
      <w:r>
        <w:t>雅各</w:t>
      </w:r>
      <w:r/>
    </w:p>
    <w:p>
      <w:r/>
      <w:r>
        <w:t>以撒和利百加的小兒子，亞伯拉罕的孫子。他是以掃的雙胞胎兄弟，被賜名為以色列。以色列的十二個支派是以他的兒子和孫子的名字命名的（</w:t>
      </w:r>
      <w:r>
        <w:t>十二支派</w:t>
      </w:r>
      <w:r>
        <w:t>）。</w:t>
      </w:r>
      <w:r/>
      <w:r/>
      <w:r/>
    </w:p>
    <w:p>
      <w:pPr>
        <w:pStyle w:val="Heading2"/>
      </w:pPr>
      <w:r>
        <w:t>雅各摔跤</w:t>
      </w:r>
      <w:r/>
    </w:p>
    <w:p>
      <w:r/>
      <w:r>
        <w:t>雅各在前往迦南的路上與一個人摔跤，那人祝福了他。這是在雅各見以掃之前。何12:4中的預言解釋說，那人據悉是天使。祂給雅各取名以色列。雅各明白原來他是與神摔跤。</w:t>
      </w:r>
      <w:r/>
      <w:r/>
      <w:r/>
    </w:p>
    <w:p>
      <w:pPr>
        <w:pStyle w:val="Heading2"/>
      </w:pPr>
      <w:r>
        <w:t>雅典</w:t>
      </w:r>
      <w:r/>
    </w:p>
    <w:p>
      <w:r/>
      <w:r>
        <w:t>在羅馬亞該亞領土內一個非常重要的希臘城市。保羅在他的第二次旅行中來到這裡。他在亞略巴古與思想家和領袖們分享了耶穌的信息。亞略巴古是雅典外的一座山丘。那裡是雅典領袖們會面並討論重要事項的地方。</w:t>
      </w:r>
      <w:r/>
      <w:r/>
      <w:r/>
    </w:p>
    <w:p>
      <w:pPr>
        <w:pStyle w:val="Heading2"/>
      </w:pPr>
      <w:r>
        <w:t>雅億</w:t>
      </w:r>
      <w:r/>
    </w:p>
    <w:p>
      <w:r/>
      <w:r>
        <w:t>她是住在以色列人中間的基尼人。希百是她的丈夫。她是摩西的內兄何巴的後裔。她殺了一個名叫西西拉的迦南軍事領袖。在士師記第5章底波拉歌頌以色列人得勝的歌中，雅億扮演了重要角色。</w:t>
      </w:r>
      <w:r/>
      <w:r/>
      <w:r/>
    </w:p>
    <w:p>
      <w:pPr>
        <w:pStyle w:val="Heading2"/>
      </w:pPr>
      <w:r>
        <w:t>雲</w:t>
      </w:r>
      <w:r/>
    </w:p>
    <w:p>
      <w:r/>
      <w:r>
        <w:t>神經常藉著雲叫人們知道祂的臨在。這就是祂向他們顯示榮耀的方式。在舊約中，這發生在以色列人離開埃及後的雲柱中。它發生在西奈山、帳幕和約櫃上。它發生在聖殿的聖所和以西結有關聖殿的異象中。在新約中，它出現在耶穌、彼得、雅各和約翰在山上時。它發生在耶穌回到父那裡的時候以及約翰有關人子的異象中。當耶穌再次回到地上時，它將再次發生。</w:t>
      </w:r>
      <w:r/>
      <w:r/>
      <w:r/>
    </w:p>
    <w:p>
      <w:pPr>
        <w:pStyle w:val="Heading2"/>
      </w:pPr>
      <w:r>
        <w:t>雲彩般的見證人</w:t>
      </w:r>
      <w:r/>
    </w:p>
    <w:p>
      <w:r/>
      <w:r>
        <w:t>這種說法描述的是那些在死前相信神並侍奉神的人。他們活在世上時見證了神是怎樣的神。雲彩是一種將他們作為一個群體來描述的方式。這些人已經去世了。他們對神的信心成為榜樣，鼓勵著還活著的信徒。他們的靈等待著神將祂的子民從死裡復活的時刻。希伯來書第11章中提到的人就屬於這些見證人。</w:t>
      </w:r>
      <w:r/>
      <w:r/>
      <w:r/>
    </w:p>
    <w:p>
      <w:pPr>
        <w:pStyle w:val="Heading2"/>
      </w:pPr>
      <w:r>
        <w:t>黑暗</w:t>
      </w:r>
      <w:r/>
    </w:p>
    <w:p>
      <w:r/>
      <w:r>
        <w:t>在聖經中，「黑暗」這個詞有兩種含義。第一種含義是在太陽下山時，天黑了。第二種含義是指與神對立的事物。這種黑暗會引起混亂和問題。它想要摧毀神所創造的。邪惡和邪靈被稱為黑暗的國度。(</w:t>
      </w:r>
      <w:r>
        <w:t>邪靈</w:t>
      </w:r>
      <w:r>
        <w:t>)</w:t>
      </w:r>
      <w:r/>
      <w:r/>
      <w:r/>
    </w:p>
    <w:p>
      <w:pPr>
        <w:pStyle w:val="Heading2"/>
      </w:pPr>
      <w:r>
        <w:t>嗎哪</w:t>
      </w:r>
      <w:r/>
    </w:p>
    <w:p>
      <w:r/>
      <w:r>
        <w:t>神在以色列人出埃及後在曠野中提供的天上之糧，每週六天賜給他們這食物。以色列人一直吃這食物直到他們進入迦南。約櫃中保存了一罐滿滿的嗎哪。這是提醒人民神如何供應他們。</w:t>
      </w:r>
      <w:r/>
      <w:r/>
      <w:r/>
    </w:p>
    <w:p>
      <w:pPr>
        <w:pStyle w:val="Heading2"/>
      </w:pPr>
      <w:r>
        <w:t>塞浦路斯</w:t>
      </w:r>
      <w:r/>
    </w:p>
    <w:p>
      <w:r/>
      <w:r>
        <w:t>位於地中海的一個大島，在敘利亞以西，土耳其以南。舊約中的先知們曾提到過塞浦路斯（基提）。這個島在保羅第一次傳福音的旅行中非常重要。信徒巴拿巴和拿孫來自塞浦路斯。</w:t>
      </w:r>
      <w:r/>
      <w:r/>
      <w:r/>
    </w:p>
    <w:p>
      <w:pPr>
        <w:pStyle w:val="Heading2"/>
      </w:pPr>
      <w:r>
        <w:t>塞特</w:t>
      </w:r>
      <w:r/>
    </w:p>
    <w:p>
      <w:r/>
      <w:r>
        <w:t>亞當和夏娃的兒子。他在某些方面像亞當，而該隱則不是。塞特跟隨神。神選擇通過塞特的家系來實現救贖世界的計劃。耶穌來自塞特的家系。</w:t>
      </w:r>
      <w:r/>
      <w:r/>
      <w:r/>
    </w:p>
    <w:p>
      <w:pPr>
        <w:pStyle w:val="Heading2"/>
      </w:pPr>
      <w:r>
        <w:t>塞魯士</w:t>
      </w:r>
      <w:r/>
    </w:p>
    <w:p>
      <w:r/>
      <w:r>
        <w:t>波斯的國王，也被稱為塞魯士大帝或塞魯士二世。神使用他作為審判巴比倫的工具。塞魯士在公元前539年推翻了巴比倫。許多猶太人被迫住在巴比倫。塞魯士鼓勵他們返回猶大。他支持他們重建耶路撒冷和聖殿。神使用塞魯士，成為猶太人完成這些事情的器皿。</w:t>
      </w:r>
      <w:r/>
      <w:r/>
      <w:r/>
    </w:p>
    <w:p>
      <w:pPr>
        <w:pStyle w:val="Heading2"/>
      </w:pPr>
      <w:r>
        <w:t>愛神</w:t>
      </w:r>
      <w:r/>
    </w:p>
    <w:p>
      <w:r/>
      <w:r>
        <w:t>神創造人是為了接受神的愛並回應祂的愛。神的愛改變了人，使他們能夠愛神。對神的愛既是一種感覺，也是一種人們付諸行動的選擇。他們採取的行動是順服神。對神的愛表現為遵守他的誡命。舊約中的摩西律法和新約中的耶穌都教導了這一點。</w:t>
      </w:r>
      <w:r/>
      <w:r/>
      <w:r/>
    </w:p>
    <w:p>
      <w:pPr>
        <w:pStyle w:val="Heading2"/>
      </w:pPr>
      <w:r>
        <w:t>新的約</w:t>
      </w:r>
      <w:r/>
    </w:p>
    <w:p>
      <w:r/>
      <w:r>
        <w:t>神向祂的子民所作的應許，當他們從流亡中歸回時，這應許將永遠持續。神將使祂的子民忠心地跟隨祂。神將透過赦免他們的罪和惡行來實現這一點。神首先通過先知耶利米和以西結宣佈了新的約。多年後，耶穌宣佈了新的約。耶穌獻出自己的生命作為犧牲，拯救人們脫離罪和死亡。然後祂從死裡復活。這使新的約生效。在新的約中，所有信靠耶穌拯救他們的人都是神的子民。他們與神和好。聖靈使他們能夠忠實地跟隨耶穌並順服神。</w:t>
      </w:r>
      <w:r/>
      <w:r/>
      <w:r/>
    </w:p>
    <w:p>
      <w:pPr>
        <w:pStyle w:val="Heading2"/>
      </w:pPr>
      <w:r>
        <w:t>新的創造</w:t>
      </w:r>
      <w:r/>
    </w:p>
    <w:p>
      <w:r/>
      <w:r>
        <w:t>當神使萬物更新時的世界，稱為新天新地，也稱為將來的世界，包括神創造的一切。當神完全戰勝邪惡時，新的創造將會到來。耶穌將完全作王統治，神將使祂的跟隨者從死裡復活，並賜給他們新的身體。他們將永遠與神享受永生。耶穌復活後的身體是新創造的第一個標誌。</w:t>
      </w:r>
      <w:r/>
      <w:r/>
      <w:r/>
    </w:p>
    <w:p>
      <w:pPr>
        <w:pStyle w:val="Heading2"/>
      </w:pPr>
      <w:r>
        <w:t>新約聖經</w:t>
      </w:r>
      <w:r/>
    </w:p>
    <w:p>
      <w:r/>
      <w:r>
        <w:t>聖經的最後27卷書，包括福音書和一本關於教會起源的書，還包括許多書信和一本啟示文學的書。</w:t>
      </w:r>
      <w:r/>
      <w:r/>
      <w:r/>
    </w:p>
    <w:p>
      <w:pPr>
        <w:pStyle w:val="Heading2"/>
      </w:pPr>
      <w:r>
        <w:t>新耶路撒冷</w:t>
      </w:r>
      <w:r/>
    </w:p>
    <w:p>
      <w:r/>
      <w:r>
        <w:t>約翰在神向他展示關於未來的異象中所看到的城市，這些異象記錄在啟示錄中。在以色列的耶路撒冷，神在聖殿中顯示祂的存在。在未來的新耶路撒冷，神將無處不在。祂將永遠與人類同住。那裡將沒有痛苦、死亡或罪惡，生活將是神一直希望祂的創造所擁有的樣子。新耶路撒冷被稱為羔羊的新婦，因為所有神的子民都住在那裡，也被稱為神的城市和天上的耶路撒冷。在新耶路撒冷，神將作為王統治，祂將與忠心的跟隨者分享祂的權柄。</w:t>
      </w:r>
      <w:r/>
      <w:r/>
      <w:r/>
    </w:p>
    <w:p>
      <w:pPr>
        <w:pStyle w:val="Heading2"/>
      </w:pPr>
      <w:r>
        <w:t>新歌</w:t>
      </w:r>
      <w:r/>
    </w:p>
    <w:p>
      <w:r/>
      <w:r>
        <w:t>透過歌曲向神所做的事獻上讚美和感謝。新歌是基於個人或團體以新的方式看待神的憐憫。這些歌曲是建基於每個人或團體與神之間的特殊關係。</w:t>
      </w:r>
      <w:r/>
      <w:r/>
      <w:r/>
    </w:p>
    <w:p>
      <w:pPr>
        <w:pStyle w:val="Heading2"/>
      </w:pPr>
      <w:r>
        <w:t>會幕（聖幕、聖所帳篷）</w:t>
      </w:r>
      <w:r/>
    </w:p>
    <w:p>
      <w:r/>
      <w:r>
        <w:t>以色列人離開埃及後，神在他們中間時所住的帳幕。這是祂與摩西和以色列百姓交談的地方。神給摩西明確的指示，告訴他如何製作會幕。會幕包含約櫃和香壇。它也包括燈台和擺放聖餅的桌子、祭壇和院子、一個供祭司洗手洗腳大水盆。熟練的工匠按照神在西奈山上給摩西指示的樣式製作了這個會幕。以色列人無論走到哪裡都帶著這個會幕。這也是一個神在許多年以後將如何藉著耶穌作工的記號。</w:t>
      </w:r>
      <w:r/>
      <w:r/>
      <w:r/>
    </w:p>
    <w:p>
      <w:pPr>
        <w:pStyle w:val="Heading2"/>
      </w:pPr>
      <w:r>
        <w:t>會幕（聖幕、聖所帳篷）</w:t>
      </w:r>
      <w:r/>
    </w:p>
    <w:p>
      <w:r/>
      <w:r>
        <w:t>在西奈山附近的以色列營外有一個帳篷。神通過雲柱與摩西和以色列人在那裡會面。某些婦女在入口處服事，約書亞一直待在帳篷裡。聖所帳篷（holy tent）建成後，不再使用會幕。但聖所帳篷也被稱為會幕。</w:t>
      </w:r>
      <w:r/>
      <w:r/>
      <w:r/>
    </w:p>
    <w:p>
      <w:pPr>
        <w:pStyle w:val="Heading2"/>
      </w:pPr>
      <w:r>
        <w:t>禁食</w:t>
      </w:r>
      <w:r/>
    </w:p>
    <w:p>
      <w:r/>
      <w:r>
        <w:t>不吃食物。以色列人以禁食來幫助他們專注於禱告。他們以禁食來表明他們為自己的罪感到難過。不吃食物將幫助他們專注於他們想要達到的目標。他們也會禁食來哀悼某些悲傷之事的發生。耶穌教導禁食是敬拜和事奉神的一部分。這是一個重要的實踐，可以在人們禱告的時候幫助他們。</w:t>
      </w:r>
      <w:r/>
      <w:r/>
      <w:r/>
    </w:p>
    <w:p>
      <w:pPr>
        <w:pStyle w:val="Heading2"/>
      </w:pPr>
      <w:r>
        <w:t>節期</w:t>
      </w:r>
      <w:r/>
    </w:p>
    <w:p>
      <w:r/>
      <w:r>
        <w:t>幫助以色列人記住神是誰的活動。節期幫助他們記住神會繼續保護並供應他們。節期包括安息而不去做他們平常的工作。包括一起吃飯。還包括獻祭和敬拜神。</w:t>
      </w:r>
      <w:r/>
      <w:r/>
      <w:r/>
    </w:p>
    <w:p>
      <w:pPr>
        <w:pStyle w:val="Heading2"/>
      </w:pPr>
      <w:r>
        <w:t>罪</w:t>
      </w:r>
      <w:r/>
    </w:p>
    <w:p>
      <w:r/>
      <w:r>
        <w:t>與神旨意相背的思想、言語、行為或欲望。這些對個人、他人和整個創造都是有害的。當亞當和夏娃違背神時，罪進入了世界。罪破壞了神與人之間的和平，破壞了人之間的和平以及神所創造的一切之間的和平。罪帶來死亡，使人與神分離。聖經描述罪為主人，人為其奴隸。罪是邪惡的，耶穌是唯一有能力摧毀罪的權勢的那一位，只有耶穌能救人脫離罪得自由。</w:t>
      </w:r>
      <w:r/>
      <w:r/>
      <w:r/>
    </w:p>
    <w:p>
      <w:pPr>
        <w:pStyle w:val="Heading2"/>
      </w:pPr>
      <w:r>
        <w:t>聖殿</w:t>
      </w:r>
      <w:r/>
    </w:p>
    <w:p>
      <w:r/>
      <w:r>
        <w:t>位於耶路撒冷，人們可以去那裡敬拜神的建築，也被稱為主的殿或神的殿。第一座聖殿是在所羅門為王時建造的，神與祂的子民同在那裡。巴比倫人在公元前586年摧毀了聖殿。許多年後，猶太人又建造了另一座。羅馬人在公元70年摧毀了那座聖殿後，猶太人再也沒有重建另一座。耶穌稱聖殿為祂父的家。耶穌說祂的身體是新的聖殿，因為神透過耶穌與祂的子民同在。神透過那些跟隨耶穌的人繼續在地上與人同在，讓他們充滿聖靈。因此，信徒被描述為新的聖殿。</w:t>
      </w:r>
      <w:r/>
      <w:r/>
      <w:r/>
    </w:p>
    <w:p>
      <w:pPr>
        <w:pStyle w:val="Heading2"/>
      </w:pPr>
      <w:r>
        <w:t>聖經</w:t>
      </w:r>
      <w:r/>
    </w:p>
    <w:p>
      <w:r/>
      <w:r>
        <w:t>猶太人和基督徒的聖書。對於猶太人來說，聖經包括舊約書卷。對於基督徒來說，聖經包括舊約和新約書卷。（</w:t>
      </w:r>
      <w:r>
        <w:t>神的話</w:t>
      </w:r>
      <w:r>
        <w:t>）</w:t>
      </w:r>
      <w:r/>
      <w:r/>
      <w:r/>
    </w:p>
    <w:p>
      <w:pPr>
        <w:pStyle w:val="Heading2"/>
      </w:pPr>
      <w:r>
        <w:t>聖潔</w:t>
      </w:r>
      <w:r/>
    </w:p>
    <w:p>
      <w:r/>
      <w:r>
        <w:t>被分別出來。神是聖潔的。這意味著祂與其他一切存在的事物不同。在聖經中，某些地方是聖潔的。這是因為人們意識到神在那裡同在。某些東西是聖潔的。這意味著它們被用來以特別的方式敬拜神。聖潔的反義詞是不聖潔或邪惡。不聖潔的事物不能與神同在。</w:t>
      </w:r>
      <w:r/>
      <w:r/>
      <w:r/>
    </w:p>
    <w:p>
      <w:pPr>
        <w:pStyle w:val="Heading2"/>
      </w:pPr>
      <w:r>
        <w:t>聖潔的生活</w:t>
      </w:r>
      <w:r/>
    </w:p>
    <w:p>
      <w:r/>
      <w:r>
        <w:t>效法耶穌的思想、言語和行為。這是信徒如何可以像神一樣聖潔的方法。神希望祂的子民過聖潔生活，這有很多原因。一個原因是聖靈住在他們中間，在他們的裡面。另一個原因是聖潔的生活幫助神的家人彼此善待。這幫助他們總是對彼此表現出關心和愛。聖潔的生活表明信徒已經從罪和死的權勢中得釋放。這幫助他們在不信者中傳播有關耶穌的信息。聖靈使信徒能夠過聖潔的生活。聖潔的生活也被稱為敬虔的生活。</w:t>
      </w:r>
      <w:r/>
      <w:r/>
      <w:r/>
    </w:p>
    <w:p>
      <w:pPr>
        <w:pStyle w:val="Heading2"/>
      </w:pPr>
      <w:r>
        <w:t>聖靈</w:t>
      </w:r>
      <w:r/>
    </w:p>
    <w:p>
      <w:r/>
      <w:r>
        <w:t>神在創造世界時顯明自己是聖靈。聖靈是神，就像聖父是神，耶穌是神一樣。他們是獨一神的三個位格。聖靈作工在記錄聖經書卷的人身上。在舊約中，聖靈使人能夠預言。聖靈也使人能夠做巧妙的工作和偉大的事蹟。在新約中，聖靈使馬利亞能夠成為耶穌的母親。耶穌在五旬節時將聖靈賜給跟隨祂的人。藉著聖靈，信徒與耶穌聯合。聖靈是一位朋友，使跟隨耶穌的人能夠繼續做祂的工作。</w:t>
      </w:r>
      <w:r/>
      <w:r/>
      <w:r/>
    </w:p>
    <w:p>
      <w:pPr>
        <w:pStyle w:val="Heading2"/>
      </w:pPr>
      <w:r>
        <w:t>聖靈的果子</w:t>
      </w:r>
      <w:r/>
    </w:p>
    <w:p>
      <w:r/>
      <w:r>
        <w:t>人們思想、說話和行為的敬虔方式。這些方式顯示人們在思想、說話和行為上像耶穌一樣。聖靈使人們能夠做到這一點。聖靈的果子沒有確切的數量。保羅和彼得列舉了信徒生活中聖靈果子的例子。這些包括仁愛、喜樂、和平、忍耐、恩慈、信實、溫柔和節制。它們包括知識和敬虔。它們還包括任何顯示信徒所跟隨任何耶穌的榜樣。</w:t>
      </w:r>
      <w:r/>
      <w:r/>
      <w:r/>
    </w:p>
    <w:p>
      <w:pPr>
        <w:pStyle w:val="Heading2"/>
      </w:pPr>
      <w:r>
        <w:t>聖靈的恩賜</w:t>
      </w:r>
      <w:r/>
    </w:p>
    <w:p>
      <w:r/>
      <w:r>
        <w:t>聖靈賜給人們能夠做好某些事情的能力。這些恩賜不是人們可以用手掌握的東西。它們是屬靈的恩賜。這些恩賜包括教導、關心他人和醫治病人。耶穌的追隨者使用他們的恩賜來勸勉和緊固教會。</w:t>
      </w:r>
      <w:r/>
      <w:r/>
      <w:r/>
    </w:p>
    <w:p>
      <w:pPr>
        <w:pStyle w:val="Heading2"/>
      </w:pPr>
      <w:r>
        <w:t>葉忒羅</w:t>
      </w:r>
      <w:r/>
    </w:p>
    <w:p>
      <w:r/>
      <w:r>
        <w:t>摩西的岳父，是米甸的祭司。他也被稱為流珥。他屬於基尼人群體。當摩西逃離埃及時，他接納了摩西。他的女兒西坡拉成為摩西的妻子。他與以色列人一起從西奈山前往迦南。</w:t>
      </w:r>
      <w:r/>
      <w:r/>
      <w:r/>
    </w:p>
    <w:p>
      <w:pPr>
        <w:pStyle w:val="Heading2"/>
      </w:pPr>
      <w:r>
        <w:t>號角</w:t>
      </w:r>
      <w:r/>
    </w:p>
    <w:p>
      <w:r/>
      <w:r>
        <w:t>在聖經中，號角有許多用途，如在敬拜儀式、節日以及戰爭中被使用。號角被用來發佈重要的宣告和警報。在以色列人到達迦南之前，號角聲讓十二支派知道何時開始行軍。在新約中，耶穌和保羅談到吹號角。號角會宣告何時神會聚集祂的子民並使他們從死裡復活。在啟示錄中，天使吹號宣告神對邪惡的審判。</w:t>
      </w:r>
      <w:r/>
      <w:r/>
      <w:r/>
    </w:p>
    <w:p>
      <w:pPr>
        <w:pStyle w:val="Heading2"/>
      </w:pPr>
      <w:r>
        <w:t>試驗（試煉）</w:t>
      </w:r>
      <w:r/>
    </w:p>
    <w:p>
      <w:r/>
      <w:r>
        <w:t>人們必須做出困難選擇的時候。他們必須在順服神和做自己想做的事情之間做出選擇。他們所做的抉擇顯示他們是否信任神會提供他們所需的東西。這個考驗的目的不是讓人犯錯或受苦，目的是讓他們得到更多神的恩典。神考驗人們是為了幫助他們的信心能在祂裡面變得更堅強。</w:t>
      </w:r>
      <w:r/>
      <w:r/>
      <w:r/>
    </w:p>
    <w:p>
      <w:pPr>
        <w:pStyle w:val="Heading2"/>
      </w:pPr>
      <w:r>
        <w:t>詩歌</w:t>
      </w:r>
      <w:r/>
    </w:p>
    <w:p>
      <w:r/>
      <w:r>
        <w:t>一種說話或寫作的方式，可以像唱歌一樣。詩歌通常不會直接描述事物，而是用文字描繪出畫面和記號，幫助人們理解說話者或作者的意思。詩歌透過解釋某事物像什麼來描述這些事物。聖經有許多用希伯來文寫的詩歌。這些詩歌中的許多都是一次記述兩行，第一行分享一個想法，然後第二行透過以一種新的或不同的方式再次分享相同的想法來完成這個表達。這幫助人們理解和記住說話者或作者想要表達的意思。</w:t>
      </w:r>
      <w:r/>
      <w:r/>
      <w:r/>
    </w:p>
    <w:p>
      <w:pPr>
        <w:pStyle w:val="Heading2"/>
      </w:pPr>
      <w:r>
        <w:t>該隱</w:t>
      </w:r>
      <w:r/>
    </w:p>
    <w:p>
      <w:r/>
      <w:r>
        <w:t>亞當和夏娃的長子。他是一個農夫。他獻上的供物不討神喜悅。他殺了他的弟弟亞伯。他殺害亞伯的地方成了控告他的見證。神通過懲罰該隱來伸張正義。他不能只住在一個地方或當農夫了。神也保護該隱不被其他人殺害。</w:t>
      </w:r>
      <w:r/>
      <w:r/>
      <w:r/>
    </w:p>
    <w:p>
      <w:pPr>
        <w:pStyle w:val="Heading2"/>
      </w:pPr>
      <w:r>
        <w:t>路加</w:t>
      </w:r>
      <w:r/>
    </w:p>
    <w:p>
      <w:r/>
      <w:r>
        <w:t>路加福音和使徒行傳的作者。他是一位與保羅同行並與他一起工作的醫生。</w:t>
      </w:r>
      <w:r/>
      <w:r/>
      <w:r/>
    </w:p>
    <w:p>
      <w:pPr>
        <w:pStyle w:val="Heading2"/>
      </w:pPr>
      <w:r>
        <w:t>路司得</w:t>
      </w:r>
      <w:r/>
    </w:p>
    <w:p>
      <w:r/>
      <w:r>
        <w:t>一座位於小亞細亞加拉太羅馬領土的一個城市。保羅在他的三次旅程中造訪了這個城市，分享關於耶穌的福音。保羅與他一起工作的朋友提摩太來自路司得。據推測，保羅寫給加拉太人的信可能在那裡的教會中被朗讀過。</w:t>
      </w:r>
      <w:r/>
      <w:r/>
      <w:r/>
    </w:p>
    <w:p>
      <w:pPr>
        <w:pStyle w:val="Heading2"/>
      </w:pPr>
      <w:r>
        <w:t>路得</w:t>
      </w:r>
      <w:r/>
    </w:p>
    <w:p>
      <w:r/>
      <w:r>
        <w:t>一位來自摩押的女子，是拿俄米的媳婦。當她的丈夫去世後，她離開摩押，與拿俄米一起去了以色列。她嫁給了一位名叫波阿斯的以色列人，成為大衛的曾祖母。</w:t>
      </w:r>
      <w:r/>
      <w:r/>
      <w:r/>
    </w:p>
    <w:p>
      <w:pPr>
        <w:pStyle w:val="Heading2"/>
      </w:pPr>
      <w:r>
        <w:t>辟拉</w:t>
      </w:r>
      <w:r/>
    </w:p>
    <w:p>
      <w:r/>
      <w:r>
        <w:t>拉結的婢女。拉結把她給雅各作妾（</w:t>
      </w:r>
      <w:r>
        <w:t>妾</w:t>
      </w:r>
      <w:r>
        <w:t>）。她的兒子但和拿弗他利的家族成為以色列的支派。</w:t>
      </w:r>
      <w:r/>
      <w:r/>
      <w:r/>
    </w:p>
    <w:p>
      <w:pPr>
        <w:pStyle w:val="Heading2"/>
      </w:pPr>
      <w:r>
        <w:t>逾越節</w:t>
      </w:r>
      <w:r/>
    </w:p>
    <w:p>
      <w:r/>
      <w:r>
        <w:t>猶太人慶祝神如何拯救他們脫離在埃及為奴的時期。這是無酵節的開始。逾越節這個名字來自出埃及前發生的一件事，神在第十災時越過了以色列人的房屋，這就是為什麼他們的長子在那次災難中沒有被殺。那次災難之後，法老讓以色列人離開埃及。神給以色列人每年如何慶祝逾越節的指示，包括有一餐吃特定食物。多年後，耶穌在逾越節期間被殺。</w:t>
      </w:r>
      <w:r/>
      <w:r/>
      <w:r/>
    </w:p>
    <w:p>
      <w:pPr>
        <w:pStyle w:val="Heading2"/>
      </w:pPr>
      <w:r>
        <w:t>預言</w:t>
      </w:r>
      <w:r/>
    </w:p>
    <w:p>
      <w:r/>
      <w:r>
        <w:t>關於神想要完成的事情或即將發生的事情的宣告。這些信息來自神或神的話語，由先知傳講，稱為預言。許多在耶穌時代之前的先知的預言被記錄下來，並被納入舊約，總體來說被稱為先知書。聖靈使一些人能夠預言。這些信息應以人們能夠理解的有序方式分享。預言被分享是為了幫助不認識神的人轉向神，也是為了鼓勵已經跟隨神的人，並為了幫助人們理解如何忠實地遵守神的旨意。</w:t>
      </w:r>
      <w:r/>
      <w:r/>
      <w:r/>
    </w:p>
    <w:p>
      <w:pPr>
        <w:pStyle w:val="Heading2"/>
      </w:pPr>
      <w:r>
        <w:t>預言性行動</w:t>
      </w:r>
      <w:r/>
    </w:p>
    <w:p>
      <w:r/>
      <w:r>
        <w:t>以色列的先知通過講話和他們的生活方式來傳達神的信息。神告訴他們做某些事情或演出一個故事。這些行動是為了引起人們的注意。它們是關於神將如何審判或拯救的預兆。</w:t>
      </w:r>
      <w:r/>
      <w:r/>
      <w:r/>
    </w:p>
    <w:p>
      <w:pPr>
        <w:pStyle w:val="Heading2"/>
      </w:pPr>
      <w:r>
        <w:t>頑梗</w:t>
      </w:r>
      <w:r/>
    </w:p>
    <w:p>
      <w:r/>
      <w:r>
        <w:t>描述那些拒絕聽從或服從神的人。聖經中有一些例子，說明人們選擇頑梗，還提到神使人心剛硬，這在出埃及記中發生在法老身上。當迦南人攻擊約書亞的軍隊時也發生過，這並不意味著神使某些人不相信祂。法老和迦南人的軍隊已經表現出他們拒絕相信神。他們決心阻止神想要完成的事情，但神確保祂想要完成的事情得以完成。神利用他們的頑梗來實現祂的目的和計劃。</w:t>
      </w:r>
      <w:r/>
      <w:r/>
      <w:r/>
    </w:p>
    <w:p>
      <w:pPr>
        <w:pStyle w:val="Heading2"/>
      </w:pPr>
      <w:r>
        <w:t>僕人（奴僕）</w:t>
      </w:r>
      <w:r/>
    </w:p>
    <w:p>
      <w:r/>
      <w:r>
        <w:t>以色列人可以為其他以色列人作為僕人工作，這是為了幫助他們償還所欠的債務。工作六年後，他們可以選擇獲得自由，如果他們選擇獲得自由，會得到食物和牲畜。僕人也可以選擇繼續為同一家庭工作一輩子。僕人不應被惡待或被視為奴隸，因為神已經將他們從埃及的奴役中解救出來。他們永遠不應再成為奴隸，再次成為奴隸是約的咒詛之一。</w:t>
      </w:r>
      <w:r/>
      <w:r/>
      <w:r/>
    </w:p>
    <w:p>
      <w:pPr>
        <w:pStyle w:val="Heading2"/>
      </w:pPr>
      <w:r>
        <w:t>夢</w:t>
      </w:r>
      <w:r/>
    </w:p>
    <w:p>
      <w:r/>
      <w:r>
        <w:t>這是神向人顯示自己和祂計劃的一種方式。有時，神通過夢給人的信息非常清楚。其他時候，這信息可能對他們並不清楚。神賜給一些人有解夢的能力。他們幫助他人明白來自神的信息。並非所有的夢都是來自神的信息。人們無法讓來自神的夢發生。這是神的恩賜。</w:t>
      </w:r>
      <w:r/>
      <w:r/>
      <w:r/>
    </w:p>
    <w:p>
      <w:pPr>
        <w:pStyle w:val="Heading2"/>
      </w:pPr>
      <w:r>
        <w:t>榮耀</w:t>
      </w:r>
      <w:r/>
    </w:p>
    <w:p>
      <w:r/>
      <w:r>
        <w:t>神奇妙的榮美、威嚴、良善和同在。這是一種談論神是誰以及祂是多麼純潔和聖潔的表達方式。只有造物主擁有這種榮耀。祂選擇與祂所創造的那些人分享這榮耀。受造之物在執行祂對創造的計劃時顯示出神的榮耀。</w:t>
      </w:r>
      <w:r/>
      <w:r/>
      <w:r/>
    </w:p>
    <w:p>
      <w:pPr>
        <w:pStyle w:val="Heading2"/>
      </w:pPr>
      <w:r>
        <w:t>歌珊</w:t>
      </w:r>
      <w:r/>
    </w:p>
    <w:p>
      <w:r/>
      <w:r>
        <w:t>雅各的家在埃及居住和牧羊的地區。人們認為它位於埃及東北部，靠近迦南和尼羅河。</w:t>
      </w:r>
      <w:r/>
      <w:r/>
      <w:r/>
    </w:p>
    <w:p>
      <w:pPr>
        <w:pStyle w:val="Heading2"/>
      </w:pPr>
      <w:r>
        <w:t>歌羅西</w:t>
      </w:r>
      <w:r/>
    </w:p>
    <w:p>
      <w:r/>
      <w:r>
        <w:t>在羅馬領土的小亞細亞的一個城市，這地方現在是土耳其。以巴弗在那裡分享了關於耶穌的信息，並幫助建立了一個教會。保羅寫了一封信給那裡的教會。</w:t>
      </w:r>
      <w:r/>
      <w:r/>
      <w:r/>
    </w:p>
    <w:p>
      <w:pPr>
        <w:pStyle w:val="Heading2"/>
      </w:pPr>
      <w:r>
        <w:t>瑪拉基</w:t>
      </w:r>
      <w:r/>
    </w:p>
    <w:p>
      <w:r/>
      <w:r>
        <w:t>他是猶太人被迫住在巴比倫後返回耶路撒冷後的一位先知。他的預言記錄在瑪拉基書中。</w:t>
      </w:r>
      <w:r/>
      <w:r/>
      <w:r/>
    </w:p>
    <w:p>
      <w:pPr>
        <w:pStyle w:val="Heading2"/>
      </w:pPr>
      <w:r>
        <w:t>瑪拿西</w:t>
      </w:r>
      <w:r/>
    </w:p>
    <w:p>
      <w:r/>
      <w:r>
        <w:t>約瑟和亞西納的長子。在希伯來文中，瑪拿西的意思是「使人忘記」。雅各收養了他作為自己的兒子之一。瑪拿西的家族成為以色列的一個支派。這個支派的一半住在約旦河以東。另一半住在迦南的約旦河以西。</w:t>
      </w:r>
      <w:r/>
      <w:r/>
      <w:r/>
    </w:p>
    <w:p>
      <w:pPr>
        <w:pStyle w:val="Heading2"/>
      </w:pPr>
      <w:r>
        <w:t>福音</w:t>
      </w:r>
      <w:r/>
    </w:p>
    <w:p>
      <w:r/>
      <w:r>
        <w:t>一個來自希臘文的詞語，意思是好消息。它也是聖經中關於耶穌基督的生平和事工的那些著作的總稱。新約中的四本福音書是馬太福音、馬可福音、路加福音和約翰福音。福音書講述了關於耶穌的好消息。作者所寫的福音書是根據見證人提供的記錄和故事。這些見證人曾與耶穌住在一起並與祂一起作工。（</w:t>
      </w:r>
      <w:r>
        <w:t>好消息</w:t>
      </w:r>
      <w:r>
        <w:t>）</w:t>
      </w:r>
      <w:r/>
      <w:r/>
      <w:r/>
    </w:p>
    <w:p>
      <w:pPr>
        <w:pStyle w:val="Heading2"/>
      </w:pPr>
      <w:r>
        <w:t>膏抹</w:t>
      </w:r>
      <w:r/>
    </w:p>
    <w:p>
      <w:r/>
      <w:r>
        <w:t>在舊約中，膏抹意味著將油倒在某人身上。通常是將油倒在他們的頭上。這通常意味著神給了這個人某些工作要做。祭司和君王被膏抹以顯示神揀選他們成為領袖。這顯示了祂的力量與他們同在。在新約中，耶穌的跟隨者被聖靈膏抹。這意味著聖靈住在每個信徒的裡面。聖靈表明耶穌的跟隨者屬於神並且是屬祂的子民。他們被膏抹而要去做的工作，就是繼續在地上做耶穌的工作。信徒們彼此為醫治而禱告時，也會用油膏抹。油並不醫治人。它顯示了他們在禱告時信靠神。（</w:t>
      </w:r>
      <w:r>
        <w:t>橄欖樹）</w:t>
      </w:r>
      <w:r/>
      <w:r/>
      <w:r/>
    </w:p>
    <w:p>
      <w:pPr>
        <w:pStyle w:val="Heading2"/>
      </w:pPr>
      <w:r>
        <w:t>與神和好</w:t>
      </w:r>
      <w:r/>
    </w:p>
    <w:p>
      <w:r/>
      <w:r>
        <w:t>能夠與神一起生活在和平和喜樂中，也稱為被稱義或被稱為義。這意味著人們可以享受神的約的祝福，也意味著人們可以從罪、死亡和邪惡的權勢中解脫出來。神透過耶穌的死和復活使他們得自由，信靠神並對神有信心的人就是與神和好。</w:t>
      </w:r>
      <w:r/>
      <w:r/>
      <w:r/>
    </w:p>
    <w:p>
      <w:pPr>
        <w:pStyle w:val="Heading2"/>
      </w:pPr>
      <w:r>
        <w:t>說方言</w:t>
      </w:r>
      <w:r/>
    </w:p>
    <w:p>
      <w:r/>
      <w:r>
        <w:t>當人們用一種他們之前不懂的語言大聲說話時，這種能力是聖靈賜給一些信徒的恩賜。聽他們說話的人可能懂，也可能不懂這種語言。除非有人能解釋這個信息，否則擁有這種恩賜的信徒應該只與神說話。這樣做將幫助他們透過禱告更加與神親近。（</w:t>
      </w:r>
      <w:r>
        <w:t>翻方言</w:t>
      </w:r>
      <w:r>
        <w:t>）</w:t>
      </w:r>
      <w:r/>
      <w:r/>
      <w:r/>
    </w:p>
    <w:p>
      <w:pPr>
        <w:pStyle w:val="Heading2"/>
      </w:pPr>
      <w:r>
        <w:t>趕出</w:t>
      </w:r>
      <w:r/>
    </w:p>
    <w:p>
      <w:r/>
      <w:r>
        <w:t>神計劃以此方式審判迦南人，因為他們的行為邪惡。神對他們已經忍耐了數百年。然後祂對他們施行審判以阻止他們的邪惡行為。祂的審判是祂不再允許他們留在他們的土地上。祂使用以色列人作為祂的工具來趕出他們。但是以色列人沒有完全聽從神的命令。他們沒有趕出所有的迦南人。相反，以色列人與迦南人同住並隨從他們的邪惡行為。</w:t>
      </w:r>
      <w:r/>
      <w:r/>
      <w:r/>
    </w:p>
    <w:p>
      <w:pPr>
        <w:pStyle w:val="Heading2"/>
      </w:pPr>
      <w:r>
        <w:t>劍</w:t>
      </w:r>
      <w:r/>
    </w:p>
    <w:p>
      <w:r/>
      <w:r>
        <w:t>一種用於戰鬥的鋒利武器。聖經中的作者說人們說的話就像劍一樣，表示人們可以用言語造成傷害。聖經中的作者還說神的話語就像劍一樣，表示神的話語揭示了人們內心的真相，也表示神的話語在信徒與邪惡鬥爭時加強和保護他們。以一種特別的方式，耶穌口中的話語被形容為劍，描述一幅耶穌是神的話語的圖像。耶穌所說的一切都是關於神的真理，講述關於神的真理是耶穌摧毀魔鬼對神的謊言的方式。</w:t>
      </w:r>
      <w:r/>
      <w:r/>
      <w:r/>
    </w:p>
    <w:p>
      <w:pPr>
        <w:pStyle w:val="Heading2"/>
      </w:pPr>
      <w:r>
        <w:t>審判</w:t>
      </w:r>
      <w:r/>
    </w:p>
    <w:p>
      <w:r/>
      <w:r>
        <w:t>因為做違背神旨意的事而遭受苦難和懲罰。神對人、群體和邪靈施行審判。祂旅行審判以阻止罪和邪惡的行為。審判邪惡是神將公義帶回祂的世界的方式。來自神的審判可能會令人痛苦，並可能導致人死亡。它也可以引導人悔改，遠離罪和邪惡。它可以教導人做神所希望的事。這使人能夠與神以及其他人和平相處。</w:t>
      </w:r>
      <w:r/>
      <w:r/>
      <w:r/>
    </w:p>
    <w:p>
      <w:pPr>
        <w:pStyle w:val="Heading2"/>
      </w:pPr>
      <w:r>
        <w:t>審判日</w:t>
      </w:r>
      <w:r/>
    </w:p>
    <w:p>
      <w:r/>
      <w:r>
        <w:t>這是將來的一個時刻，那時神將審判所有人和所有靈體。祂會顯明他們的思想、欲望和行為是否符合祂對這個世界的期望。祂會顯示他們是否遵循了祂的道路。祂會將善與惡完全分開。祂會永遠地徹底摧毀所有的邪惡。所有的良善將永遠與神同在和平與喜樂中。（</w:t>
      </w:r>
      <w:r>
        <w:t>主的日子</w:t>
      </w:r>
      <w:r>
        <w:t>，約珥書1:1–20）</w:t>
      </w:r>
      <w:r/>
      <w:r/>
      <w:r/>
    </w:p>
    <w:p>
      <w:pPr>
        <w:pStyle w:val="Heading2"/>
      </w:pPr>
      <w:r>
        <w:t>審判官</w:t>
      </w:r>
      <w:r/>
    </w:p>
    <w:p>
      <w:r/>
      <w:r>
        <w:t>負責與律法有關的決定的領袖。以色列的每個社區都有地方審判官。會幕和聖殿也有審判官。他們對地方審判官難以處理的案件做出裁決。利未人幫助審判官做出決定。以色列的君王也充當審判官的角色，對案件做出裁決。審判官總是要做公義和公平的事。百姓應該尊重他們並服從他們的決定。</w:t>
      </w:r>
      <w:r/>
      <w:r/>
      <w:r/>
    </w:p>
    <w:p>
      <w:pPr>
        <w:pStyle w:val="Heading2"/>
      </w:pPr>
      <w:r>
        <w:t>審判的信息</w:t>
      </w:r>
      <w:r/>
    </w:p>
    <w:p>
      <w:r/>
      <w:r>
        <w:t>神透過先知傳達給人們有關審判的信息，警告他們停止作惡。神警告他們要遠離罪惡並悔改。神警告他們是因為希望他們改變行為，他們如不改變，神將對他們進行審判。如果他們改變，神就不會對他們進行審判。給予人們這些警告顯示神充滿憐憫。</w:t>
      </w:r>
      <w:r/>
      <w:r/>
      <w:r/>
    </w:p>
    <w:p>
      <w:pPr>
        <w:pStyle w:val="Heading2"/>
      </w:pPr>
      <w:r>
        <w:t>寫給教會的信</w:t>
      </w:r>
      <w:r/>
    </w:p>
    <w:p>
      <w:r/>
      <w:r>
        <w:t>耶穌吩咐約翰寫信給七個教會。每封信都以不同的方式描述耶穌。在大多數信中，耶穌提到了教會忠信生活的方式，但也指出了教會在某些方面對祂不忠。耶穌敦促每個教會的信徒聽從聖靈。耶穌以一個應許結束每封信。這應許是給那些與祂一同戰勝罪惡力量的人。</w:t>
      </w:r>
      <w:r/>
      <w:r/>
      <w:r/>
    </w:p>
    <w:p>
      <w:pPr>
        <w:pStyle w:val="Heading2"/>
      </w:pPr>
      <w:r>
        <w:t>憐憫</w:t>
      </w:r>
      <w:r/>
    </w:p>
    <w:p>
      <w:r/>
      <w:r>
        <w:t>對於在某方面掙扎的人表現出溫柔的愛或善意。神對人充滿憐憫，並以多種方式表現出祂的善意。神憐憫的一個最大例子就是祂如何寬恕人們的罪。</w:t>
      </w:r>
      <w:r/>
      <w:r/>
      <w:r/>
    </w:p>
    <w:p>
      <w:pPr>
        <w:pStyle w:val="Heading2"/>
      </w:pPr>
      <w:r>
        <w:t>摩西</w:t>
      </w:r>
      <w:r/>
    </w:p>
    <w:p>
      <w:r/>
      <w:r>
        <w:t>一位在埃及王宮中長大的以色列奴隸。他是暗蘭和約基別的兒子，來自利未支派。亞倫是他的兄弟，米利暗是他的姐姐。他的妻子是西坡拉，他們的兒子是革舜和以利以謝。在希伯來文中，摩西的意思是「</w:t>
      </w:r>
      <w:r>
        <w:t>被拉出來</w:t>
      </w:r>
      <w:r>
        <w:t>」。法老的女兒把他從尼羅河中拉出並撫養他。神在曠野向摩西顯現。神告訴他要帶領以色列人脫離奴隸生活。摩西帶領他們出埃及，經過曠野，來到他們的新土地。摩西沒有和他們一起進入迦南。神給摩西指示以色列人應該如何生活。這些指示被稱為摩西律法（</w:t>
      </w:r>
      <w:r>
        <w:t>摩西律法</w:t>
      </w:r>
      <w:r>
        <w:t>）。摩西與神有非常親密的關係。他死後，神埋葬了他的身體，沒有人找到他的墳墓。</w:t>
      </w:r>
      <w:r/>
      <w:r/>
      <w:r/>
    </w:p>
    <w:p>
      <w:pPr>
        <w:pStyle w:val="Heading2"/>
      </w:pPr>
      <w:r>
        <w:t>摩西律法</w:t>
      </w:r>
      <w:r/>
    </w:p>
    <w:p>
      <w:r/>
      <w:r>
        <w:t>摩西律法有兩個意思。第一個意思是神給以色列人關於如何生活的指示。這也稱為律法，包括十誡。神通過摩西給了這些指示。有些律法是關於如何正確地敬拜神。其他律法是關於以色列人如何彼此對待。還有一些是關於以色列人如何在社區和作為一個國家一起生活。摩西律法的第二個意思則是舊約的前五本書。那裡記錄了所有的律法。這些書也稱為妥拉（Torah）和五經（Pentateuch）。在希伯來文中，妥拉的意思是律法。在希臘文中，五經的意思是五卷書。（</w:t>
      </w:r>
      <w:r>
        <w:t>十誡</w:t>
      </w:r>
      <w:r>
        <w:t>，</w:t>
      </w:r>
      <w:r>
        <w:t>猶太律法</w:t>
      </w:r>
      <w:r>
        <w:t>）</w:t>
      </w:r>
      <w:r/>
      <w:r/>
      <w:r/>
    </w:p>
    <w:p>
      <w:pPr>
        <w:pStyle w:val="Heading2"/>
      </w:pPr>
      <w:r>
        <w:t>摩利亞山</w:t>
      </w:r>
      <w:r/>
    </w:p>
    <w:p>
      <w:r/>
      <w:r>
        <w:t>耶路撒冷的一個岩石山頂，也被稱為錫安山。位於大衛用作政府的耶路撒冷的北部。在希伯來文中，摩利亞的意思是「主供應並顯現的地方」。這是神通過要求亞伯拉罕獻祭以撒來測試他的地方。然後神提供了代替以撒獻祭的公羊。多年後，主的使者出現在摩利亞山上。天使帶來了一場瘟疫來摧毀耶路撒冷。神接受了大衛在祭壇上的祭品。大衛在摩利亞山上的耶布斯人的打穀場上建造了那座祭壇。然後神停止了瘟疫。這就是所羅門在摩利亞山上建造第一座聖殿的原因。第二座聖殿也建在那裡。</w:t>
      </w:r>
      <w:r/>
      <w:r/>
      <w:r/>
    </w:p>
    <w:p>
      <w:pPr>
        <w:pStyle w:val="Heading2"/>
      </w:pPr>
      <w:r>
        <w:t>摩押</w:t>
      </w:r>
      <w:r/>
    </w:p>
    <w:p>
      <w:r/>
      <w:r>
        <w:t>住在約旦河東的一個民族。他們是羅得的後裔。他們居住的土地也被稱為摩押。他們敬拜名為巴力和基抹的假神。有時摩押人傷害神的子民，有時卻幫助他們。</w:t>
      </w:r>
      <w:r/>
      <w:r/>
      <w:r/>
    </w:p>
    <w:p>
      <w:pPr>
        <w:pStyle w:val="Heading2"/>
      </w:pPr>
      <w:r>
        <w:t>撒母耳</w:t>
      </w:r>
      <w:r/>
    </w:p>
    <w:p>
      <w:r/>
      <w:r>
        <w:t>一位以色列人，作為先知、祭司和士師服事神的百姓。在希伯來文中，撒母耳這個名字的意思是「被神聽見」，也意味「從神借來」。撒母耳一生都忠於神，他是以利加拿和哈拿的兒子。他是利未支派，可拉家族的後裔，他的兒子是約珥和亞比亞。撒母耳在示羅的會幕中被養育為拿細耳人，他從年輕時開始作為先知服事以色列人。以利死後，他成為祭司。當他作為士師時，神使以色列人從非利士人手中獲得自由。撒母耳先後膏立掃羅和大衛為王。</w:t>
      </w:r>
      <w:r/>
      <w:r/>
      <w:r/>
    </w:p>
    <w:p>
      <w:pPr>
        <w:pStyle w:val="Heading2"/>
      </w:pPr>
      <w:r>
        <w:t>撒狄</w:t>
      </w:r>
      <w:r/>
    </w:p>
    <w:p>
      <w:r/>
      <w:r>
        <w:t>羅馬亞細亞領土中的一個重要城市。那裡有一座獻給大女神亞底米的神廟。</w:t>
      </w:r>
      <w:r/>
      <w:r/>
      <w:r/>
    </w:p>
    <w:p>
      <w:pPr>
        <w:pStyle w:val="Heading2"/>
      </w:pPr>
      <w:r>
        <w:t>撒拉</w:t>
      </w:r>
      <w:r/>
    </w:p>
    <w:p>
      <w:r/>
      <w:r>
        <w:t>來自美索不達米亞的女子，是亞伯拉罕的妻子。她是他拉的女兒，但與亞伯拉罕不同母親。神在創世記第17章中將撒萊的名字改為撒拉。在希伯來文中，撒萊和撒拉都意味著公主或貴婦。多年來她無法生育。神應許她會有一個兒子。當她年紀非常大時，她生下了以撒。</w:t>
      </w:r>
      <w:r/>
      <w:r/>
      <w:r/>
    </w:p>
    <w:p>
      <w:pPr>
        <w:pStyle w:val="Heading2"/>
      </w:pPr>
      <w:r>
        <w:t>撒迦利亞</w:t>
      </w:r>
      <w:r/>
    </w:p>
    <w:p>
      <w:r/>
      <w:r>
        <w:t>當波斯政權統治時，他是猶大的祭司和先知。他是比利家的兒子，來自利未支派。他鼓勵約書亞和所羅巴伯重建聖殿。他的異象和預言記錄在撒迦利亞書中。這位撒迦利亞不是施洗約翰的父親。</w:t>
      </w:r>
      <w:r/>
      <w:r/>
      <w:r/>
    </w:p>
    <w:p>
      <w:pPr>
        <w:pStyle w:val="Heading2"/>
      </w:pPr>
      <w:r>
        <w:t>撒迦利亞 - 新約</w:t>
      </w:r>
      <w:r/>
    </w:p>
    <w:p>
      <w:r/>
      <w:r>
        <w:t>施洗約翰的父親，他的妻子是</w:t>
      </w:r>
      <w:r>
        <w:t>伊</w:t>
      </w:r>
      <w:r>
        <w:t>利莎白。他是來自利未支派和亞倫家族的祭司。約翰出生時，撒迦利亞說了一個美麗的預言。</w:t>
      </w:r>
      <w:r/>
      <w:r/>
      <w:r/>
    </w:p>
    <w:p>
      <w:pPr>
        <w:pStyle w:val="Heading2"/>
      </w:pPr>
      <w:r>
        <w:t>撒馬利亞</w:t>
      </w:r>
      <w:r/>
    </w:p>
    <w:p>
      <w:r/>
      <w:r>
        <w:t>北國以色列的首都。暗利使撒馬利亞成為北國的中心。亞哈使其成為北國崇拜活動的中心。亞述人在公元前722年統治了這座城市及其周圍地區，他們帶來了其他民族居住在那裡。這些民族與留在撒馬利亞的以色列人混合，他們的孩子被稱為撒馬利亞人。在羅馬時代，撒馬利亞是以色列的一個地區，位於北部的加利利和南部的猶太之間。在耶穌的時代，撒馬利亞人聲稱自己是亞伯拉罕家族的後裔。猶太人和撒馬利亞人通常彼此視為敵人。</w:t>
      </w:r>
      <w:r/>
      <w:r/>
      <w:r/>
    </w:p>
    <w:p>
      <w:pPr>
        <w:pStyle w:val="Heading2"/>
      </w:pPr>
      <w:r>
        <w:t>撒都該人</w:t>
      </w:r>
      <w:r/>
    </w:p>
    <w:p>
      <w:r/>
      <w:r>
        <w:t>在耶路撒冷擁有最大權威的一群猶太宗教領袖。這是在新約時期。他們負責聖殿並與羅馬統治者密切合作。他們不相信天使，也不相信神會使人從死裡復活。他們不相信耶穌是神應許要派來的彌賽亞。大多數撒都該人反對耶穌及其教導。</w:t>
      </w:r>
      <w:r/>
      <w:r/>
      <w:r/>
    </w:p>
    <w:p>
      <w:pPr>
        <w:pStyle w:val="Heading2"/>
      </w:pPr>
      <w:r>
        <w:t>數字</w:t>
      </w:r>
      <w:r/>
    </w:p>
    <w:p>
      <w:r/>
      <w:r>
        <w:t>在啟示錄中，數字有特殊的意義。它們並不總是代表所提到的確切數字，是某種屬靈事物的象徵。</w:t>
      </w:r>
      <w:r/>
      <w:r/>
      <w:r/>
    </w:p>
    <w:p>
      <w:pPr>
        <w:pStyle w:val="Heading2"/>
      </w:pPr>
      <w:r>
        <w:t>潔淨或不潔淨</w:t>
      </w:r>
      <w:r/>
    </w:p>
    <w:p>
      <w:r/>
      <w:r>
        <w:t>摩西律法描述可或不可近神之事物。這些話語有屬靈的意義。它們不是指某些東西是骯髒或不骯髒的。在聖經中，潔淨的東西是純潔的，不潔淨的東西是不純潔的。這表示潔淨的人可以完全成為神子民的一部分。不潔淨的人必須保持分開，且不能與其他人一起敬拜神。(</w:t>
      </w:r>
      <w:r>
        <w:t>潔淨或不潔淨，</w:t>
      </w:r>
      <w:r>
        <w:t>利未記11:1–15:33.)</w:t>
      </w:r>
      <w:r/>
      <w:r/>
      <w:r/>
    </w:p>
    <w:p>
      <w:pPr>
        <w:pStyle w:val="Heading2"/>
      </w:pPr>
      <w:r>
        <w:t>潔淨或不潔淨</w:t>
      </w:r>
      <w:r/>
    </w:p>
    <w:p>
      <w:r/>
      <w:r>
        <w:t>聖經描述哪些是神所接受的，哪些不是。當事物符合神的旨意時，就被認為是潔淨的。當事物違背神的旨意時，就被認為是不潔淨的。人的思想、言語和行為可以是潔淨的或不潔淨的。聖經也稱潔淨的事物為潔淨，不潔淨的事物為污穢。聖靈居住在以潔淨方式生活的人中間，以不潔淨方式生活的人不能接近神。在舊約中，神給予祂的子民一些方法使他們被認為是純潔和潔淨的。當耶穌來臨時，祂在十字架上的犧牲使祂的跟隨者變得潔淨。耶穌的跟隨者透過遵循耶穌的生活榜樣來保持潔淨。（</w:t>
      </w:r>
      <w:r>
        <w:t>潔淨或不潔淨</w:t>
      </w:r>
      <w:r>
        <w:t>）</w:t>
      </w:r>
      <w:r/>
      <w:r/>
      <w:r/>
    </w:p>
    <w:p>
      <w:pPr>
        <w:pStyle w:val="Heading2"/>
      </w:pPr>
      <w:r>
        <w:t>窮乏人（貧窮人）</w:t>
      </w:r>
      <w:r/>
    </w:p>
    <w:p>
      <w:r/>
      <w:r>
        <w:t>在舊約中，窮乏人是那些沒有土地耕種的人。沒有土地，他們無法種植食物或飼養牲畜。外來者和寡婦是窮乏人。那些父親去世的孩子也是窮乏人。如果有人有土地但務農不成功，他們也是窮乏人。在新約中，任何貧窮或需要幫助的人都被認為是窮乏人。</w:t>
      </w:r>
      <w:r/>
      <w:r/>
      <w:r/>
    </w:p>
    <w:p>
      <w:pPr>
        <w:pStyle w:val="Heading2"/>
      </w:pPr>
      <w:r>
        <w:t>箴言</w:t>
      </w:r>
      <w:r/>
    </w:p>
    <w:p>
      <w:r/>
      <w:r>
        <w:t>簡短而富智慧的話。箴言通常是在個人或群體研究在世界上的生活時所產生的。隨著他們的研究，他們學到了教訓並注意到規律。這些規律是關於世界上生活如何運作的。個人或社群將這些教訓和模式用簡短的詩句表達出來。箴言在家庭和社群中傳承了數百年。箴言並不是保證生活總是按照它所描述的模式運作。</w:t>
      </w:r>
      <w:r/>
      <w:r/>
      <w:r/>
    </w:p>
    <w:p>
      <w:pPr>
        <w:pStyle w:val="Heading2"/>
      </w:pPr>
      <w:r>
        <w:t>鄰舍</w:t>
      </w:r>
      <w:r/>
    </w:p>
    <w:p>
      <w:r/>
      <w:r>
        <w:t>在整本聖經中，鄰舍就是指其他人。雅各家族的後裔明白所有其他以色列人都是他們的鄰舍，他們對待鄰舍比對待外人更好。（</w:t>
      </w:r>
      <w:r>
        <w:t>外人</w:t>
      </w:r>
      <w:r>
        <w:t>）在新約中，耶穌教導所有人彼此都是鄰舍，所有人都應該被以愛和尊重對待。</w:t>
      </w:r>
      <w:r/>
      <w:r/>
      <w:r/>
    </w:p>
    <w:p>
      <w:pPr>
        <w:pStyle w:val="Heading2"/>
      </w:pPr>
      <w:r>
        <w:t>壇（祭壇）</w:t>
      </w:r>
      <w:r/>
    </w:p>
    <w:p>
      <w:r/>
      <w:r>
        <w:t>這是人們建造用來榮耀神的東西。他們通過在壇上獻祭來敬拜。人們經常建造壇來紀念神說話或行事的特別方式。這些壇幫助他們記住神所說的或所做的事情。壇也顯明人們專心敬拜和順服神。關於在聖幕和聖殿中建造壇，神給出了詳細的指示。人們也建造一些壇來敬拜假神。</w:t>
      </w:r>
      <w:r/>
      <w:r/>
      <w:r/>
    </w:p>
    <w:p>
      <w:pPr>
        <w:pStyle w:val="Heading2"/>
      </w:pPr>
      <w:r>
        <w:t>橄欖山</w:t>
      </w:r>
      <w:r/>
    </w:p>
    <w:p>
      <w:r/>
      <w:r>
        <w:t>耶路撒冷東邊的一組三座山峰，與耶路撒冷之間隔著汲淪溪。那裡有一個橄欖園，耶穌經常去那裡。</w:t>
      </w:r>
      <w:r/>
      <w:r/>
      <w:r/>
    </w:p>
    <w:p>
      <w:pPr>
        <w:pStyle w:val="Heading2"/>
      </w:pPr>
      <w:r>
        <w:t>橄欖樹</w:t>
      </w:r>
      <w:r/>
    </w:p>
    <w:p>
      <w:r/>
      <w:r>
        <w:t>地中海周圍地區常見的樹。橄欖樹及其果實提供食物、油、藥物和木材。聖經的作者用橄欖樹作為記號來解釋其他事物。葉子是和平的象徵。油被用來膏抹物品或人，並將其分別為聖。油也是神的靈的象徵，油是通過壓榨橄欖製成的，這象徵著耶穌在橄欖山上的受難。橄欖樹也是神的子民的象徵。</w:t>
      </w:r>
      <w:r/>
      <w:r/>
      <w:r/>
    </w:p>
    <w:p>
      <w:pPr>
        <w:pStyle w:val="Heading2"/>
      </w:pPr>
      <w:r>
        <w:t>燔祭</w:t>
      </w:r>
      <w:r/>
    </w:p>
    <w:p>
      <w:r/>
      <w:r>
        <w:t>人們選擇獻上的祭物或供物，一般是潔淨的公牲畜或鳥類。除了皮以外，整只動物都要燒掉。這表明獻祭的人完全委身於神。有些特定的時候，人必須獻燔祭。在其他人們想要特地獻祭的特別時刻，也可以獻上燔祭。燔祭期間會吹響號角。</w:t>
      </w:r>
      <w:r/>
      <w:r/>
      <w:r/>
    </w:p>
    <w:p>
      <w:pPr>
        <w:pStyle w:val="Heading2"/>
      </w:pPr>
      <w:r>
        <w:t>親愛的婦人</w:t>
      </w:r>
      <w:r/>
    </w:p>
    <w:p>
      <w:r/>
      <w:r>
        <w:t>耶穌對女人說話時的一種尊重方式。祂稱呼一些祂醫治的婦女為親愛的婦人。有時祂稱呼祂的母親馬利亞為親愛的婦人。這顯示了祂的恩慈和關懷。</w:t>
      </w:r>
      <w:r/>
      <w:r/>
      <w:r/>
    </w:p>
    <w:p>
      <w:pPr>
        <w:pStyle w:val="Heading2"/>
      </w:pPr>
      <w:r>
        <w:t>諾亞</w:t>
      </w:r>
      <w:r/>
    </w:p>
    <w:p>
      <w:r/>
      <w:r>
        <w:t>賽特家族中拉麥的兒子。他是閃、含和雅弗的父親，並且忠心地跟隨神。當神用洪水毀滅地球時，神拯救了挪亞和他的家人。神與挪亞立約。</w:t>
      </w:r>
      <w:r/>
      <w:r/>
      <w:r/>
    </w:p>
    <w:p>
      <w:pPr>
        <w:pStyle w:val="Heading2"/>
      </w:pPr>
      <w:r>
        <w:t>謀殺</w:t>
      </w:r>
      <w:r/>
    </w:p>
    <w:p>
      <w:r/>
      <w:r>
        <w:t>蓄意殺人且未經神允許。這就是舊約中的謀殺。這是錯誤的，也是不被允許的。神與挪亞立的約和十誡明確指出了這一點。謀殺被描述為將某人的血灑在地上，那血使地面不潔淨，它向神呼求。這意味著那血是對謀殺者的見證，表明需要伸張正義。謀殺者必須被處死，這將正義帶回給人民和土地。在新約中，耶穌教導謀殺不僅僅是殺人，恨人和犯謀殺罪一樣嚴重。</w:t>
      </w:r>
      <w:r/>
      <w:r/>
      <w:r/>
    </w:p>
    <w:p>
      <w:pPr>
        <w:pStyle w:val="Heading2"/>
      </w:pPr>
      <w:r>
        <w:t>彌迦</w:t>
      </w:r>
      <w:r/>
    </w:p>
    <w:p>
      <w:r/>
      <w:r>
        <w:t>在約坦、亞哈斯和希西家的時代，來自南國的一位先知。他的信息是針對北國和南國的。他的預言記錄在彌迦書中。</w:t>
      </w:r>
      <w:r/>
      <w:r/>
      <w:r/>
    </w:p>
    <w:p>
      <w:pPr>
        <w:pStyle w:val="Heading2"/>
      </w:pPr>
      <w:r>
        <w:t>彌賽亞</w:t>
      </w:r>
      <w:r/>
    </w:p>
    <w:p>
      <w:r/>
      <w:r>
        <w:t>神應許要派來拯救祂子民脫離所有敵人的救主。在希伯來文中，彌賽亞這個詞的意思是「受膏者」或「被揀選的人」。舊約中記載了許多關於這位救主的預言和應許。許多猶太人對這些預言和應許的理解是關於一位王，祂將來自大衛的家族，因祂被神選中而帶來永恆的和平。當耶穌在世上生活時，許多猶太人開始相信祂就是彌賽亞。</w:t>
      </w:r>
      <w:r/>
      <w:r/>
      <w:r/>
    </w:p>
    <w:p>
      <w:pPr>
        <w:pStyle w:val="Heading2"/>
      </w:pPr>
      <w:r>
        <w:t>薛西（亞哈隨魯）</w:t>
      </w:r>
      <w:r/>
    </w:p>
    <w:p>
      <w:r/>
      <w:r>
        <w:t>從公元前486年到465年統治波斯王國的君主。在希伯來文中，他被稱為亞哈隨魯（Ahasuerus）。</w:t>
      </w:r>
      <w:r/>
      <w:r/>
      <w:r/>
    </w:p>
    <w:p>
      <w:pPr>
        <w:pStyle w:val="Heading2"/>
      </w:pPr>
      <w:r>
        <w:t>翻方言</w:t>
      </w:r>
      <w:r/>
    </w:p>
    <w:p>
      <w:r/>
      <w:r>
        <w:t>人們解釋以他們不懂的語言所說出的信息。聖靈賜給一些信徒這種能力。他們向那些不懂該語言的人解釋所說的內容。這幫助那些人理解信息並學習關於神的知識。（</w:t>
      </w:r>
      <w:r>
        <w:t>說方言</w:t>
      </w:r>
      <w:r>
        <w:t>）</w:t>
      </w:r>
      <w:r/>
      <w:r/>
      <w:r/>
    </w:p>
    <w:p>
      <w:pPr>
        <w:pStyle w:val="Heading2"/>
      </w:pPr>
      <w:r>
        <w:t>舊約聖經</w:t>
      </w:r>
      <w:r/>
    </w:p>
    <w:p>
      <w:r/>
      <w:r>
        <w:t>以色列人流傳了數百年的故事和教導的記錄。神的靈感動了人們將這些故事和教導寫下來。這些記錄就是舊約的39卷書。舊約包括關於以色列與神立約的歷史書、智慧書、詩歌和先知書。</w:t>
      </w:r>
      <w:r/>
      <w:r/>
      <w:r/>
    </w:p>
    <w:p>
      <w:pPr>
        <w:pStyle w:val="Heading2"/>
      </w:pPr>
      <w:r>
        <w:t>禱告</w:t>
      </w:r>
      <w:r/>
    </w:p>
    <w:p>
      <w:r/>
      <w:r>
        <w:t>與神交談和聆聽神的行為。</w:t>
      </w:r>
      <w:r/>
      <w:r/>
      <w:r/>
    </w:p>
    <w:p>
      <w:pPr>
        <w:pStyle w:val="Heading2"/>
      </w:pPr>
      <w:r>
        <w:t>羅波安</w:t>
      </w:r>
      <w:r/>
    </w:p>
    <w:p>
      <w:r/>
      <w:r>
        <w:t>所羅門和一位名叫拿瑪的亞捫女子的兒子。羅波安為王時，以色列國分裂為兩個王國。羅波安統治南方的猶大王國。他是一個愚蠢的領袖，做了邪惡的事，崇拜假神。他沒有所羅門那樣的財富或權力。</w:t>
      </w:r>
      <w:r/>
      <w:r/>
      <w:r/>
    </w:p>
    <w:p>
      <w:pPr>
        <w:pStyle w:val="Heading2"/>
      </w:pPr>
      <w:r>
        <w:t>羅馬</w:t>
      </w:r>
      <w:r/>
    </w:p>
    <w:p>
      <w:r/>
      <w:r>
        <w:t>一個位於地中海周圍地區的王國，持續了數百年。首都也叫羅馬。它是一個強大的政權，統治了許多其他國家和民族。在新約時期統治著以色列。多年來由強大的皇帝領導。羅馬政府很差地對待耶穌的跟隨者。</w:t>
      </w:r>
      <w:r/>
      <w:r/>
      <w:r/>
    </w:p>
    <w:p>
      <w:pPr>
        <w:pStyle w:val="Heading2"/>
      </w:pPr>
      <w:r>
        <w:t>羅馬公民</w:t>
      </w:r>
      <w:r/>
    </w:p>
    <w:p>
      <w:r/>
      <w:r>
        <w:t>羅馬公民被賦予某些權利，保護他們不會受到某些方式的不良對待。羅馬統治者必須遵守關於公民的羅馬法律。在羅馬政府統治的領土上，大多數人並不是羅馬公民。成為羅馬公民是一種特權。</w:t>
      </w:r>
      <w:r/>
      <w:r/>
      <w:r/>
    </w:p>
    <w:p>
      <w:pPr>
        <w:pStyle w:val="Heading2"/>
      </w:pPr>
      <w:r>
        <w:t>羅得</w:t>
      </w:r>
      <w:r/>
    </w:p>
    <w:p>
      <w:r/>
      <w:r>
        <w:t>他拉的孫子，亞伯拉罕的侄子。他與亞伯拉罕和撒拉一起前往迦南居住。他選擇住在約旦河谷靠近所多瑪的地方。在神毀滅所多瑪和蛾摩拉的時候，他的妻子去世了。摩押人和亞捫人是來自羅得的家族。</w:t>
      </w:r>
      <w:r/>
      <w:r/>
      <w:r/>
    </w:p>
    <w:p>
      <w:pPr>
        <w:pStyle w:val="Heading2"/>
      </w:pPr>
      <w:r>
        <w:t>關於耶穌的預言</w:t>
      </w:r>
      <w:r/>
    </w:p>
    <w:p>
      <w:r/>
      <w:r>
        <w:t>許多記載在舊約中的預言和應許都指向耶穌，顯示神計劃差派一位救主，這位救主將拯救世界脫離罪、死亡和邪惡的權勢。新約中的使徒和作家研究了這些預言和應許。他們明白這些預言和應許透過耶穌的生命和工作實現了。耶穌完成了神透過以色列數百年來所做的工作。耶穌是神應許要差派的救主（</w:t>
      </w:r>
      <w:r>
        <w:t>救主</w:t>
      </w:r>
      <w:r>
        <w:t>）。</w:t>
      </w:r>
      <w:r/>
      <w:r/>
      <w:r/>
    </w:p>
    <w:p>
      <w:pPr>
        <w:pStyle w:val="Heading2"/>
      </w:pPr>
      <w:r>
        <w:t>獻祭孩童</w:t>
      </w:r>
      <w:r/>
    </w:p>
    <w:p>
      <w:r/>
      <w:r>
        <w:t>以殺害孩童作為敬拜和尊崇假神的一種方式。人們以孩童為祭物來顯示他們對假神的忠誠，也會這樣做以獲得假神的祝福。這種做法在舊約所記載的時代和地方很常見。真神表明自己不應該被這樣敬拜，神的律法非常明確地指出不應該獻祭人，當然包括孩童。利未記第十八章和第二十章都談到了這一點。</w:t>
      </w:r>
      <w:r/>
      <w:r/>
      <w:r/>
    </w:p>
    <w:p>
      <w:pPr>
        <w:pStyle w:val="Heading2"/>
      </w:pPr>
      <w:r>
        <w:t>屬靈的</w:t>
      </w:r>
      <w:r/>
    </w:p>
    <w:p>
      <w:r/>
      <w:r>
        <w:t>與人的靈或靈性存在有關的事物。在整本聖經中，「靈」這個詞有許多不同的含義。一個含義是指神的靈或聖靈，另一個含義是靈性存在。還有一個含義是人的靈，當神創造人類時，祂將生命吹入他們之中。這來自神的生命就是每個人的靈。這是每個人存在於身體之外的部分，將永遠存在。發生在人靈裡或對其靈發生的事情被描述為靈性的。人的靈常被理解為他們的心或靈魂。</w:t>
      </w:r>
      <w:r/>
      <w:r/>
      <w:r/>
    </w:p>
    <w:p>
      <w:pPr>
        <w:pStyle w:val="Heading2"/>
      </w:pPr>
      <w:r>
        <w:t>屬靈的爭戰</w:t>
      </w:r>
      <w:r/>
    </w:p>
    <w:p>
      <w:r/>
      <w:r>
        <w:t>魔鬼和所有邪惡靈體與神的爭戰，牠們想要阻止神對世界的計劃。其中一種方式是試圖讓人們背叛神。這場戰鬥發生在天上。人類透過他們所做的選擇成為這場爭戰的一部分，選擇敬拜誰以及如何對待他人。敬拜神並按照神的計劃行事，是人對抗邪惡的方式。</w:t>
      </w:r>
      <w:r/>
      <w:r/>
      <w:r/>
    </w:p>
    <w:p>
      <w:pPr>
        <w:pStyle w:val="Heading2"/>
      </w:pPr>
      <w:r>
        <w:t>屬靈的軍裝</w:t>
      </w:r>
      <w:r/>
    </w:p>
    <w:p>
      <w:r/>
      <w:r>
        <w:t>神賜給祂的子民用來保護他們免受邪惡侵害的工具。這些工具無法被觸摸，是屬靈的。這被描述為盔甲或武器，因為信徒在屬靈的戰鬥中使用它們。真理、敬虔、和平、信心、救恩、神的話語和禱告是屬靈盔甲的種類。這些工具幫助信徒在信仰中堅強，幫助信徒忠心地跟隨耶穌，並拒絕邪惡。</w:t>
      </w:r>
      <w:r/>
      <w:r/>
      <w:r/>
    </w:p>
    <w:p>
      <w:pPr>
        <w:pStyle w:val="Heading2"/>
      </w:pPr>
      <w:r>
        <w:t>屬靈的祝福</w:t>
      </w:r>
      <w:r/>
    </w:p>
    <w:p>
      <w:r/>
      <w:r>
        <w:t>神在</w:t>
      </w:r>
      <w:r>
        <w:t>屬靈上祝福</w:t>
      </w:r>
      <w:r>
        <w:t>祂子民的方式，這些祝福不是人們可以拿在手中的事物，是耶穌所說的天上的財富（太6:19–21）。</w:t>
      </w:r>
      <w:r>
        <w:t>屬靈的祝福</w:t>
      </w:r>
      <w:r>
        <w:t>有很多種，智慧、理解、恩典、盼望和愛都是</w:t>
      </w:r>
      <w:r>
        <w:t>屬靈的祝福</w:t>
      </w:r>
      <w:r>
        <w:t>。罪得赦免和擁有永生也是</w:t>
      </w:r>
      <w:r>
        <w:t>屬靈的祝福</w:t>
      </w:r>
      <w:r>
        <w:t>。人們無法賺取</w:t>
      </w:r>
      <w:r>
        <w:t>屬靈的祝福，這是</w:t>
      </w:r>
      <w:r>
        <w:t>神免費的賜予。</w:t>
      </w:r>
      <w:r/>
      <w:r/>
      <w:r/>
    </w:p>
    <w:p>
      <w:pPr>
        <w:pStyle w:val="Heading2"/>
      </w:pPr>
      <w:r>
        <w:t>魔鬼</w:t>
      </w:r>
      <w:r/>
    </w:p>
    <w:p>
      <w:r/>
      <w:r>
        <w:t>所有邪靈的頭領。魔鬼曾在天上服侍神。但他停止了敬拜神，並開始違抗神的旨意。他再也不能在天上與神同在。聖經將這描述為像星星或閃電從天上墜落。在聖經中，魔鬼有時也被稱為撒但。在希伯來文中，撒但這個詞的意思是控告他人的人。魔鬼也被稱為這個世界的王和惡魔的王。他撒謊並指控神的子民做錯的事。他試圖使他們對神不忠。魔鬼有能力在世上做邪惡的事情。神的能力和權柄比魔鬼的力量更大。在伊甸園中，魔鬼以蛇的形象出現在夏娃面前。在啟示錄中，約翰將魔鬼描述為一條龍。（</w:t>
      </w:r>
      <w:r>
        <w:t>邪靈</w:t>
      </w:r>
      <w:r>
        <w:t>）</w:t>
      </w:r>
      <w:r/>
      <w:r/>
      <w:r/>
    </w:p>
    <w:p>
      <w:pPr>
        <w:pStyle w:val="Heading2"/>
      </w:pPr>
      <w:r>
        <w:t>贖回</w:t>
      </w:r>
      <w:r/>
    </w:p>
    <w:p>
      <w:r/>
      <w:r>
        <w:t>取回已經給出或賣掉的東西或人。這是通過支付該物品或人的價格來完成的。另一個詞是救贖。買回該物品或人的人被稱為救贖者（redeemer）。當以色列人在埃及為奴時，神買贖回了他們。這表明祂是他們的救贖者。當耶穌在十字架上死去時，祂付上了代價，買贖回所有罪人。祂救贖所有信靠祂的人。祂救贖他們脫離罪、死亡和邪惡的權勢。</w:t>
      </w:r>
      <w:r/>
      <w:r/>
      <w:r/>
    </w:p>
    <w:p>
      <w:pPr>
        <w:pStyle w:val="Heading2"/>
      </w:pPr>
      <w:r>
        <w:t>贖愆祭</w:t>
      </w:r>
      <w:r/>
    </w:p>
    <w:p>
      <w:r/>
      <w:r>
        <w:t>當人們對神不忠並為無意中所犯的罪所獻上的祭或供物。這些也適用於人們對別人犯罪的情況。神要求人們獻上這些祭物。當人們意識到自己做錯了什麼時，他們必須停止。他們必須轉向神並信靠祂來赦免他們。他們會通過獻上贖愆祭來表明這一點。獻上的一隻公羊是為了這個人所犯的罪。然後，犯罪的人必須歸還他們所奪取的東西。他們還必須向受害者支付額外的賠償。祭司燒掉部分贖愆祭。其他部分則在會幕或聖殿的院子裡食用。</w:t>
      </w:r>
      <w:r/>
      <w:r/>
      <w:r/>
    </w:p>
    <w:p>
      <w:pPr>
        <w:pStyle w:val="Heading2"/>
      </w:pPr>
      <w:r>
        <w:t>贖罪</w:t>
      </w:r>
      <w:r/>
    </w:p>
    <w:p>
      <w:r/>
      <w:r>
        <w:t>在平安被破壞以後，將平安帶回來。在人際關係中，當人們得罪彼此時，平安就被破壞了。這也破壞了罪人與神之間的平安。犯罪的人必須悔改並停止做錯事。而且罪必須得到償還。這樣才能再次在人與人之間帶來平安。這也使人與神之間能夠再次平安。（</w:t>
      </w:r>
      <w:r>
        <w:t>贖罪日</w:t>
      </w:r>
      <w:r>
        <w:t>）</w:t>
      </w:r>
      <w:r/>
      <w:r/>
      <w:r/>
    </w:p>
    <w:p>
      <w:pPr>
        <w:pStyle w:val="Heading2"/>
      </w:pPr>
      <w:r>
        <w:t>贖罪日</w:t>
      </w:r>
      <w:r/>
    </w:p>
    <w:p>
      <w:r/>
      <w:r>
        <w:t>這一天是贖罪的日子，在第七個月的第十天。它被認為是一個聖日。猶太人仍然慶祝這一天，稱之為Yom Kippur。大祭司為自己的罪和他家人的罪獻上一頭公牛。他也為所有以色列人的罪焚香並獻上一隻山羊。他把血灑在聖幕和至聖所。這包括灑在祭壇和約櫃的蓋子上，然後聖幕、至聖所和祭壇才被視為是潔淨和純潔的。一隻活山羊將百姓的罪帶到曠野。因此，神繼續在以色列人中間。（</w:t>
      </w:r>
      <w:r>
        <w:t>贖罪）</w:t>
      </w:r>
      <w:r/>
      <w:r/>
      <w:r/>
    </w:p>
    <w:p>
      <w:pPr>
        <w:pStyle w:val="Heading2"/>
      </w:pPr>
      <w:r>
        <w:t>贖罪祭</w:t>
      </w:r>
      <w:r/>
    </w:p>
    <w:p>
      <w:r/>
      <w:r>
        <w:t>當人們無意中犯罪時，神要求他們獻上的祭物或供物。當人們意識到自己犯罪時必須停止，必須回轉向神並信靠神會赦免他們。他們會通過獻上贖罪祭來表明這一點。犧牲動物是一種為人所犯之罪付出代價的一種方式。供物可以是公牛、山羊、羊羔、斑鳩、鴿子或細麵粉。神要求在罪被察覺時立即獻上贖罪祭。這些祭物也要在一年中的特定時間獻上。大多數贖罪祭給祭司在會幕或聖殿的院子裡食用，其他贖罪祭則要完全焚燒。部分祭物在祭壇上焚燒，其他部分在營外或城外焚燒。當耶穌在十字架上獻上自己時，祂為所有人的罪付出了代價，是最後一次所需的贖罪祭。</w:t>
      </w:r>
      <w:r/>
      <w:r/>
      <w:r/>
    </w:p>
    <w:p>
      <w:pPr>
        <w:pStyle w:val="Heading2"/>
      </w:pPr>
      <w:r>
        <w:t>靈媒（交鬼的）</w:t>
      </w:r>
      <w:r/>
    </w:p>
    <w:p>
      <w:r/>
      <w:r>
        <w:t>與死者的靈魂交談以接收信息的人。這在以色列人周圍的民族中是一種常見的做法。神不允許祂的子民這樣做。相反，他們應該向神禱告。他們應該被神的話語和神的靈引導。</w:t>
      </w:r>
      <w:r/>
      <w:r/>
      <w:r/>
    </w:p>
    <w:p>
      <w:pPr>
        <w:pStyle w:val="Heading2"/>
      </w:pPr>
      <w:r>
        <w:t>靈體（靈性的存在）</w:t>
      </w:r>
      <w:r/>
    </w:p>
    <w:p>
      <w:r/>
      <w:r>
        <w:t>一種沒有像人類或地球上其他生物那樣具有身體的存在。他們也被稱為天使。他們可以看起來像人類，即使他們沒有人的身體。神是靈性的存在，祂創造了所有其他靈性存在。（</w:t>
      </w:r>
      <w:r>
        <w:t>天使）</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