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先知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神選擇透過這人說話。在舊約中，先知向他們的人民或其他國家傳達來自神的信息。先知是以色列和猶大國王的顧問，他們要在國王不忠於神時，指諫國王。許多在耶穌時代之前的先知預言被記錄下來。（</w:t>
      </w:r>
      <w:r>
        <w:rPr>
          <w:lang w:val="zh_TW" w:bidi="zh_TW"/>
        </w:rPr>
        <w:t>假先知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獻祭孩童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殺害孩童作為敬拜和尊崇假神的一種方式。人們以孩童為祭物來顯示他們對假神的忠誠，也會這樣做以獲得假神的祝福。這種做法在舊約所記載的時代和地方很常見。真神表明自己不應該被這樣敬拜，神的律法非常明確地指出不應該獻祭人，當然包括孩童。利未記第十八章和第二十章都談到了這一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