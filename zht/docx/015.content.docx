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chuan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穿白衣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種描述表達的是人們順服神。在聖經中，白色象徵著純潔的事物。當人們做神想要做的事情時，他們是純潔的。白色衣服是這樣做的象徵。在啟示錄中，人們的衣服因被羔羊的血洗淨而變白。這意味著人們信靠耶穌拯救他們脫離罪的權勢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