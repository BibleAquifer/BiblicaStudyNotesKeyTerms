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you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耶穌十二門徒之一。他的父親是雅各。馬太和馬可稱他為達太。路加和約翰稱他為猶大。他不是那個將耶穌交給別人殺害的猶大。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耶穌的兄弟之一。起初他不相信耶穌是彌賽亞。後來他信靠耶穌並成為教會的領袖。新約聖經中包含了一封他寫的書信。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猶大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和利亞的兒子。在希伯來文中，他的名字意味著讚美或感謝。猶大與他的兒媳她瑪同睡。他因此成為法勒斯和謝拉的父親。雅各對他的祝福包括一個預言，即君王將來自他的家族。大衛王和彌賽亞耶穌都來自猶大的家族。猶大的家族成為以色列的一個重要支派。猶大支派成為南國的主要支派。以色列國的南國被稱為猶大。當巴比倫政府控制南國時，這種情況仍然持續。在波斯政府統治時，那片土地也被稱為猶大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猶太地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神應許給亞伯拉罕後裔的土地的南部地區。它包括曾被稱為南國猶大的土地。被擄巴比倫後，一些神的子民返回這地，這片土地被稱為猶太。猶大支派住在猶太。耶路撒冷是猶太最重要的城市。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猶太法律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猶太人的生活方式是基於猶太律法。這其中的許多律法來自摩西律法。猶太宗教領袖又在這些早期律法上添加了更多的律法和規則。其中一些添加的律法和規則幫助人們更好的遵守摩西律法。其他的則使猶太人的生活變得非常麻煩。某些宗教領袖利用這些律法來操控人們的行為。他們還利用這些律法讓自己表面上看起來更好。他們這樣做是為了讓人們覺得神偏愛他們而不是別人。（</w:t>
      </w:r>
      <w:r>
        <w:rPr>
          <w:lang w:val="zh_TW" w:bidi="zh_TW"/>
        </w:rPr>
        <w:t>十誡</w:t>
      </w:r>
      <w:r>
        <w:rPr>
          <w:lang w:val="zh_TW" w:bidi="zh_TW"/>
        </w:rPr>
        <w:t>、</w:t>
      </w:r>
      <w:r>
        <w:rPr>
          <w:lang w:val="zh_TW" w:bidi="zh_TW"/>
        </w:rPr>
        <w:t>摩西律法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猶太會堂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新約時代猶太人聚集敬拜神的地方，他們會大聲朗讀摩西律法和先知書。然後那些稱為拉比的猶太教師會在安息日教導人們。羅馬政府統治的土地上到處都有猶太會堂。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猶太人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雅各後裔的名稱。在希伯來文中，猶太人意指來自猶大支派。但所有支派的以色列人都被稱為猶太人。巴比倫控制南國以後，他們被稱為猶太人。南國的大部分人來自猶大支派。巴比倫軍隊把許多南國的人強迫擄到巴比倫。後來那些被擄歸回到猶大的人也被稱為猶太人。（</w:t>
      </w:r>
      <w:r>
        <w:rPr>
          <w:lang w:val="zh_TW" w:bidi="zh_TW"/>
        </w:rPr>
        <w:t>希伯來文</w:t>
      </w:r>
      <w:r>
        <w:rPr>
          <w:lang w:val="zh_TW" w:bidi="zh_TW"/>
        </w:rPr>
        <w:t>、</w:t>
      </w:r>
      <w:r>
        <w:rPr>
          <w:lang w:val="zh_TW" w:bidi="zh_TW"/>
        </w:rPr>
        <w:t>族譜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幼發拉底河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一條流經現今土耳其、敘利亞和伊拉克的河流。這條河在巴比倫和波斯王國中非常重要。在耶穌的時代，幼發拉底河形成羅馬政府領土的邊界之一。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