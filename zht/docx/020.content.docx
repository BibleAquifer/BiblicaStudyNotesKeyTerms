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禱告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與神交談和聆聽神的行為。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