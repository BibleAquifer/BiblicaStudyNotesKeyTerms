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huan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幻影說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種信念認為耶穌沒有人的身體，也不是完全的人。這是基於一個希臘的觀念。這個觀念認為身體是邪惡的。這個觀念也認為只有永恆的屬靈事物是好的。幻影說（Docetism）成為一種稱為諾斯底主義（Gnosticism）思維方式的一部分。根據諾斯底主義的解釋，世界之所以有問題，是因為人們有身體。諾斯底主義相信人類因擁有秘密的知識而得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