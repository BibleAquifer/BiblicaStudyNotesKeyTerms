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(Key Terms)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X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Xerxes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ruler of the Persian kingdom from 486 to 465 BC. In the Hebrew language he was known as Ahasuerus.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